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6756" w:rsidRPr="00832001" w:rsidRDefault="00144061" w:rsidP="00982A2A">
      <w:pPr>
        <w:pStyle w:val="LESOUSTITRE"/>
        <w:tabs>
          <w:tab w:val="left" w:pos="739"/>
          <w:tab w:val="left" w:pos="5400"/>
        </w:tabs>
        <w:jc w:val="left"/>
        <w:rPr>
          <w:sz w:val="24"/>
          <w:szCs w:val="24"/>
        </w:rPr>
      </w:pPr>
      <w:r w:rsidRPr="00832001">
        <w:rPr>
          <w:sz w:val="24"/>
          <w:szCs w:val="24"/>
        </w:rPr>
        <w:t xml:space="preserve"> </w:t>
      </w:r>
      <w:r w:rsidR="00EE230A" w:rsidRPr="00832001">
        <w:rPr>
          <w:sz w:val="24"/>
          <w:szCs w:val="24"/>
        </w:rPr>
        <w:tab/>
      </w:r>
      <w:r w:rsidR="00982A2A" w:rsidRPr="00832001">
        <w:rPr>
          <w:sz w:val="24"/>
          <w:szCs w:val="24"/>
        </w:rPr>
        <w:tab/>
      </w:r>
    </w:p>
    <w:p w:rsidR="008D25BD" w:rsidRPr="00832001" w:rsidRDefault="008D25BD" w:rsidP="0091040E">
      <w:pPr>
        <w:pStyle w:val="LESOUSTITRE"/>
        <w:rPr>
          <w:sz w:val="24"/>
          <w:szCs w:val="24"/>
        </w:rPr>
      </w:pPr>
    </w:p>
    <w:p w:rsidR="009F7E71" w:rsidRPr="00832001" w:rsidRDefault="009F7E71" w:rsidP="00476756">
      <w:pPr>
        <w:pStyle w:val="LESOUSTITRE"/>
        <w:ind w:left="1980" w:right="1718"/>
        <w:rPr>
          <w:sz w:val="24"/>
          <w:szCs w:val="24"/>
        </w:rPr>
      </w:pPr>
    </w:p>
    <w:p w:rsidR="00AA7017" w:rsidRPr="00832001" w:rsidRDefault="00AA7017" w:rsidP="00476756">
      <w:pPr>
        <w:pStyle w:val="LESOUSTITRE"/>
        <w:ind w:left="1980" w:right="1718"/>
        <w:rPr>
          <w:sz w:val="24"/>
          <w:szCs w:val="24"/>
        </w:rPr>
      </w:pPr>
    </w:p>
    <w:p w:rsidR="00D36F23" w:rsidRPr="00832001" w:rsidRDefault="00D36F23" w:rsidP="00476756">
      <w:pPr>
        <w:pStyle w:val="LESOUSTITRE"/>
        <w:ind w:left="1980" w:right="1718"/>
        <w:rPr>
          <w:sz w:val="24"/>
          <w:szCs w:val="24"/>
        </w:rPr>
      </w:pPr>
    </w:p>
    <w:p w:rsidR="00D36F23" w:rsidRPr="00832001" w:rsidRDefault="00D36F23" w:rsidP="00476756">
      <w:pPr>
        <w:pStyle w:val="LESOUSTITRE"/>
        <w:ind w:left="1980" w:right="1718"/>
        <w:rPr>
          <w:sz w:val="24"/>
          <w:szCs w:val="24"/>
        </w:rPr>
      </w:pPr>
    </w:p>
    <w:p w:rsidR="00D36F23" w:rsidRPr="00832001" w:rsidRDefault="00D36F23" w:rsidP="00476756">
      <w:pPr>
        <w:pStyle w:val="LESOUSTITRE"/>
        <w:ind w:left="1980" w:right="1718"/>
        <w:rPr>
          <w:sz w:val="24"/>
          <w:szCs w:val="24"/>
        </w:rPr>
      </w:pPr>
    </w:p>
    <w:p w:rsidR="00476756" w:rsidRPr="00832001" w:rsidRDefault="00476756" w:rsidP="002A457A">
      <w:pPr>
        <w:pStyle w:val="LETITRE"/>
        <w:pBdr>
          <w:top w:val="single" w:sz="4" w:space="1" w:color="auto"/>
        </w:pBdr>
        <w:spacing w:before="0" w:after="0"/>
        <w:ind w:hanging="340"/>
        <w:rPr>
          <w:sz w:val="24"/>
          <w:szCs w:val="24"/>
        </w:rPr>
      </w:pPr>
    </w:p>
    <w:p w:rsidR="00BD4E79" w:rsidRPr="00832001" w:rsidRDefault="00BD4E79" w:rsidP="002A457A">
      <w:pPr>
        <w:pStyle w:val="LETITRE"/>
        <w:pBdr>
          <w:top w:val="single" w:sz="4" w:space="1" w:color="auto"/>
        </w:pBdr>
        <w:spacing w:before="0" w:after="0"/>
        <w:ind w:hanging="340"/>
        <w:rPr>
          <w:sz w:val="24"/>
          <w:szCs w:val="24"/>
        </w:rPr>
      </w:pPr>
    </w:p>
    <w:p w:rsidR="00BD4E79" w:rsidRPr="00832001" w:rsidRDefault="00BD4E79" w:rsidP="002A457A">
      <w:pPr>
        <w:pStyle w:val="LETITRE"/>
        <w:pBdr>
          <w:top w:val="single" w:sz="4" w:space="1" w:color="auto"/>
        </w:pBdr>
        <w:spacing w:before="0" w:after="0"/>
        <w:ind w:hanging="340"/>
        <w:rPr>
          <w:sz w:val="24"/>
          <w:szCs w:val="24"/>
        </w:rPr>
      </w:pPr>
    </w:p>
    <w:p w:rsidR="00BD4E79" w:rsidRPr="00832001" w:rsidRDefault="007C73D1" w:rsidP="00BD4E79">
      <w:pPr>
        <w:pStyle w:val="LETITRE"/>
        <w:pBdr>
          <w:bottom w:val="single" w:sz="4" w:space="1" w:color="auto"/>
        </w:pBdr>
        <w:ind w:hanging="340"/>
        <w:rPr>
          <w:w w:val="80"/>
          <w:sz w:val="40"/>
          <w:szCs w:val="40"/>
        </w:rPr>
      </w:pPr>
      <w:r>
        <w:rPr>
          <w:w w:val="80"/>
          <w:sz w:val="40"/>
          <w:szCs w:val="40"/>
        </w:rPr>
        <w:t xml:space="preserve">Spécification Logicielle </w:t>
      </w:r>
    </w:p>
    <w:p w:rsidR="00FA65BC" w:rsidRPr="00832001" w:rsidRDefault="00FA65BC" w:rsidP="00BD4E79">
      <w:pPr>
        <w:pStyle w:val="LETITRE"/>
        <w:pBdr>
          <w:bottom w:val="single" w:sz="4" w:space="1" w:color="auto"/>
        </w:pBdr>
        <w:ind w:hanging="340"/>
        <w:jc w:val="both"/>
        <w:rPr>
          <w:w w:val="80"/>
          <w:sz w:val="40"/>
          <w:szCs w:val="40"/>
        </w:rPr>
      </w:pPr>
    </w:p>
    <w:p w:rsidR="002A457A" w:rsidRPr="00832001" w:rsidRDefault="002A457A" w:rsidP="002A457A">
      <w:pPr>
        <w:pStyle w:val="LETITRE"/>
        <w:pBdr>
          <w:bottom w:val="single" w:sz="4" w:space="1" w:color="auto"/>
        </w:pBdr>
        <w:ind w:hanging="340"/>
        <w:rPr>
          <w:w w:val="80"/>
          <w:sz w:val="24"/>
          <w:szCs w:val="24"/>
        </w:rPr>
      </w:pPr>
    </w:p>
    <w:p w:rsidR="00645E02" w:rsidRPr="00832001" w:rsidRDefault="00D36F23" w:rsidP="00703952">
      <w:pPr>
        <w:tabs>
          <w:tab w:val="left" w:pos="7140"/>
        </w:tabs>
      </w:pPr>
      <w:r w:rsidRPr="00832001">
        <w:br/>
      </w:r>
    </w:p>
    <w:p w:rsidR="00645E02" w:rsidRPr="00832001" w:rsidRDefault="00645E02" w:rsidP="00703952">
      <w:pPr>
        <w:tabs>
          <w:tab w:val="left" w:pos="7140"/>
        </w:tabs>
      </w:pPr>
    </w:p>
    <w:p w:rsidR="00645E02" w:rsidRPr="00832001" w:rsidRDefault="00645E02" w:rsidP="00703952">
      <w:pPr>
        <w:tabs>
          <w:tab w:val="left" w:pos="7140"/>
        </w:tabs>
      </w:pPr>
    </w:p>
    <w:p w:rsidR="00645E02" w:rsidRPr="00832001" w:rsidRDefault="00645E02" w:rsidP="00703952">
      <w:pPr>
        <w:tabs>
          <w:tab w:val="left" w:pos="7140"/>
        </w:tabs>
      </w:pPr>
    </w:p>
    <w:p w:rsidR="00645E02" w:rsidRPr="00832001" w:rsidRDefault="00645E02" w:rsidP="00703952">
      <w:pPr>
        <w:tabs>
          <w:tab w:val="left" w:pos="7140"/>
        </w:tabs>
        <w:sectPr w:rsidR="00645E02" w:rsidRPr="00832001" w:rsidSect="00C674F0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 w:code="9"/>
          <w:pgMar w:top="2279" w:right="1134" w:bottom="1134" w:left="1134" w:header="709" w:footer="601" w:gutter="0"/>
          <w:cols w:space="708"/>
          <w:titlePg/>
          <w:docGrid w:linePitch="360"/>
        </w:sectPr>
      </w:pPr>
    </w:p>
    <w:p w:rsidR="006A7452" w:rsidRPr="00832001" w:rsidRDefault="001011DD" w:rsidP="001011DD">
      <w:pPr>
        <w:pStyle w:val="Pieddepage"/>
      </w:pPr>
      <w:r w:rsidRPr="00832001">
        <w:lastRenderedPageBreak/>
        <w:br/>
      </w:r>
      <w:r w:rsidRPr="00832001">
        <w:br/>
      </w:r>
    </w:p>
    <w:p w:rsidR="006A7452" w:rsidRPr="00832001" w:rsidRDefault="006A7452" w:rsidP="006A7452">
      <w:pPr>
        <w:pStyle w:val="Pieddepage"/>
        <w:rPr>
          <w:b/>
        </w:rPr>
      </w:pPr>
      <w:r w:rsidRPr="00832001">
        <w:rPr>
          <w:b/>
        </w:rPr>
        <w:t>HISTORIQUE DU DOCUMENT</w:t>
      </w:r>
    </w:p>
    <w:p w:rsidR="001011DD" w:rsidRPr="00832001" w:rsidRDefault="001011DD" w:rsidP="001011DD">
      <w:pPr>
        <w:pStyle w:val="Pieddepage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78"/>
        <w:gridCol w:w="897"/>
        <w:gridCol w:w="2268"/>
        <w:gridCol w:w="5386"/>
      </w:tblGrid>
      <w:tr w:rsidR="001011DD" w:rsidRPr="00832001" w:rsidTr="00982A2A">
        <w:tc>
          <w:tcPr>
            <w:tcW w:w="1278" w:type="dxa"/>
            <w:shd w:val="pct25" w:color="auto" w:fill="auto"/>
          </w:tcPr>
          <w:p w:rsidR="001011DD" w:rsidRPr="00832001" w:rsidRDefault="001011DD" w:rsidP="001011DD">
            <w:pPr>
              <w:pStyle w:val="Pieddepage"/>
              <w:jc w:val="center"/>
              <w:rPr>
                <w:b/>
              </w:rPr>
            </w:pPr>
            <w:r w:rsidRPr="00832001">
              <w:rPr>
                <w:b/>
              </w:rPr>
              <w:t>Date</w:t>
            </w:r>
          </w:p>
        </w:tc>
        <w:tc>
          <w:tcPr>
            <w:tcW w:w="818" w:type="dxa"/>
            <w:shd w:val="pct25" w:color="auto" w:fill="auto"/>
          </w:tcPr>
          <w:p w:rsidR="001011DD" w:rsidRPr="00832001" w:rsidRDefault="007F669C" w:rsidP="001011DD">
            <w:pPr>
              <w:pStyle w:val="Pieddepage"/>
              <w:jc w:val="center"/>
              <w:rPr>
                <w:b/>
              </w:rPr>
            </w:pPr>
            <w:r w:rsidRPr="00832001">
              <w:rPr>
                <w:b/>
              </w:rPr>
              <w:t>Indice</w:t>
            </w:r>
          </w:p>
        </w:tc>
        <w:tc>
          <w:tcPr>
            <w:tcW w:w="2268" w:type="dxa"/>
            <w:shd w:val="pct25" w:color="auto" w:fill="auto"/>
          </w:tcPr>
          <w:p w:rsidR="001011DD" w:rsidRPr="00832001" w:rsidRDefault="001011DD" w:rsidP="001011DD">
            <w:pPr>
              <w:pStyle w:val="Pieddepage"/>
              <w:jc w:val="center"/>
              <w:rPr>
                <w:b/>
              </w:rPr>
            </w:pPr>
            <w:r w:rsidRPr="00832001">
              <w:rPr>
                <w:b/>
              </w:rPr>
              <w:t>Auteur</w:t>
            </w:r>
            <w:r w:rsidR="007F669C" w:rsidRPr="00832001">
              <w:rPr>
                <w:b/>
              </w:rPr>
              <w:t>s</w:t>
            </w:r>
          </w:p>
        </w:tc>
        <w:tc>
          <w:tcPr>
            <w:tcW w:w="5386" w:type="dxa"/>
            <w:shd w:val="pct25" w:color="auto" w:fill="auto"/>
          </w:tcPr>
          <w:p w:rsidR="001011DD" w:rsidRPr="00832001" w:rsidRDefault="001011DD" w:rsidP="001011DD">
            <w:pPr>
              <w:pStyle w:val="Pieddepage"/>
              <w:jc w:val="center"/>
              <w:rPr>
                <w:b/>
              </w:rPr>
            </w:pPr>
            <w:r w:rsidRPr="00832001">
              <w:rPr>
                <w:b/>
              </w:rPr>
              <w:t>Modification</w:t>
            </w:r>
          </w:p>
        </w:tc>
      </w:tr>
      <w:tr w:rsidR="00982A2A" w:rsidRPr="00832001" w:rsidTr="00982A2A">
        <w:tc>
          <w:tcPr>
            <w:tcW w:w="1278" w:type="dxa"/>
          </w:tcPr>
          <w:p w:rsidR="00982A2A" w:rsidRPr="00832001" w:rsidRDefault="007C73D1" w:rsidP="00D0427A">
            <w:pPr>
              <w:pStyle w:val="Pieddepage"/>
            </w:pPr>
            <w:r>
              <w:t>20</w:t>
            </w:r>
            <w:r w:rsidR="00982A2A" w:rsidRPr="00832001">
              <w:t>/0</w:t>
            </w:r>
            <w:r w:rsidR="00E6488F" w:rsidRPr="00832001">
              <w:t>3</w:t>
            </w:r>
            <w:r w:rsidR="00B047BB" w:rsidRPr="00832001">
              <w:t>/1</w:t>
            </w:r>
            <w:r w:rsidR="00BD4E79" w:rsidRPr="00832001">
              <w:t>4</w:t>
            </w:r>
          </w:p>
        </w:tc>
        <w:tc>
          <w:tcPr>
            <w:tcW w:w="818" w:type="dxa"/>
          </w:tcPr>
          <w:p w:rsidR="00982A2A" w:rsidRPr="00832001" w:rsidRDefault="00982A2A" w:rsidP="00E44A43">
            <w:pPr>
              <w:pStyle w:val="Pieddepage"/>
              <w:jc w:val="center"/>
            </w:pPr>
            <w:r w:rsidRPr="00832001">
              <w:t>00</w:t>
            </w:r>
          </w:p>
        </w:tc>
        <w:tc>
          <w:tcPr>
            <w:tcW w:w="2268" w:type="dxa"/>
          </w:tcPr>
          <w:p w:rsidR="00982A2A" w:rsidRPr="00832001" w:rsidRDefault="00E6488F" w:rsidP="00BC1AD7">
            <w:pPr>
              <w:pStyle w:val="Pieddepage"/>
            </w:pPr>
            <w:r w:rsidRPr="00832001">
              <w:t>A. RMINECHE</w:t>
            </w:r>
          </w:p>
        </w:tc>
        <w:tc>
          <w:tcPr>
            <w:tcW w:w="5386" w:type="dxa"/>
          </w:tcPr>
          <w:p w:rsidR="00982A2A" w:rsidRPr="00832001" w:rsidRDefault="00E6488F" w:rsidP="001011DD">
            <w:pPr>
              <w:pStyle w:val="Pieddepage"/>
            </w:pPr>
            <w:r w:rsidRPr="00832001">
              <w:t xml:space="preserve">Création </w:t>
            </w:r>
            <w:r w:rsidR="00BD4E79" w:rsidRPr="00832001">
              <w:t>du document</w:t>
            </w:r>
          </w:p>
        </w:tc>
      </w:tr>
      <w:tr w:rsidR="001011DD" w:rsidRPr="00832001" w:rsidTr="00982A2A">
        <w:tc>
          <w:tcPr>
            <w:tcW w:w="1278" w:type="dxa"/>
          </w:tcPr>
          <w:p w:rsidR="001011DD" w:rsidRPr="00832001" w:rsidRDefault="00442862" w:rsidP="001011DD">
            <w:pPr>
              <w:pStyle w:val="Pieddepage"/>
            </w:pPr>
            <w:r>
              <w:t>27/03/14</w:t>
            </w:r>
          </w:p>
        </w:tc>
        <w:tc>
          <w:tcPr>
            <w:tcW w:w="818" w:type="dxa"/>
          </w:tcPr>
          <w:p w:rsidR="001011DD" w:rsidRPr="00832001" w:rsidRDefault="00442862" w:rsidP="00D118AC">
            <w:pPr>
              <w:pStyle w:val="Pieddepage"/>
              <w:jc w:val="center"/>
            </w:pPr>
            <w:r>
              <w:t>01</w:t>
            </w:r>
          </w:p>
        </w:tc>
        <w:tc>
          <w:tcPr>
            <w:tcW w:w="2268" w:type="dxa"/>
          </w:tcPr>
          <w:p w:rsidR="001011DD" w:rsidRPr="00832001" w:rsidRDefault="00442862" w:rsidP="001011DD">
            <w:pPr>
              <w:pStyle w:val="Pieddepage"/>
            </w:pPr>
            <w:r>
              <w:t>A</w:t>
            </w:r>
            <w:r w:rsidRPr="00832001">
              <w:t>. RMINECHE</w:t>
            </w:r>
          </w:p>
        </w:tc>
        <w:tc>
          <w:tcPr>
            <w:tcW w:w="5386" w:type="dxa"/>
          </w:tcPr>
          <w:p w:rsidR="001011DD" w:rsidRPr="00832001" w:rsidRDefault="00442862" w:rsidP="001011DD">
            <w:pPr>
              <w:pStyle w:val="Pieddepage"/>
            </w:pPr>
            <w:r>
              <w:t>Correction des remarques Brainstorming</w:t>
            </w:r>
          </w:p>
        </w:tc>
      </w:tr>
      <w:tr w:rsidR="001011DD" w:rsidRPr="00832001" w:rsidTr="00982A2A">
        <w:tc>
          <w:tcPr>
            <w:tcW w:w="1278" w:type="dxa"/>
          </w:tcPr>
          <w:p w:rsidR="001011DD" w:rsidRPr="00832001" w:rsidRDefault="00255924" w:rsidP="00255924">
            <w:pPr>
              <w:pStyle w:val="Pieddepage"/>
            </w:pPr>
            <w:r>
              <w:t>09/04/14</w:t>
            </w:r>
          </w:p>
        </w:tc>
        <w:tc>
          <w:tcPr>
            <w:tcW w:w="818" w:type="dxa"/>
          </w:tcPr>
          <w:p w:rsidR="001011DD" w:rsidRPr="00832001" w:rsidRDefault="00255924" w:rsidP="00765F87">
            <w:pPr>
              <w:pStyle w:val="Pieddepage"/>
              <w:jc w:val="center"/>
            </w:pPr>
            <w:r>
              <w:t>02</w:t>
            </w:r>
          </w:p>
        </w:tc>
        <w:tc>
          <w:tcPr>
            <w:tcW w:w="2268" w:type="dxa"/>
          </w:tcPr>
          <w:p w:rsidR="001011DD" w:rsidRPr="00832001" w:rsidRDefault="00255924" w:rsidP="001011DD">
            <w:pPr>
              <w:pStyle w:val="Pieddepage"/>
            </w:pPr>
            <w:r>
              <w:t>A.RMINECHE</w:t>
            </w:r>
          </w:p>
        </w:tc>
        <w:tc>
          <w:tcPr>
            <w:tcW w:w="5386" w:type="dxa"/>
          </w:tcPr>
          <w:p w:rsidR="001011DD" w:rsidRPr="00832001" w:rsidRDefault="00255924" w:rsidP="001011DD">
            <w:pPr>
              <w:pStyle w:val="Pieddepage"/>
            </w:pPr>
            <w:r>
              <w:t xml:space="preserve">Correction des remarques relecture </w:t>
            </w:r>
          </w:p>
        </w:tc>
      </w:tr>
    </w:tbl>
    <w:p w:rsidR="001011DD" w:rsidRPr="00832001" w:rsidRDefault="001011DD" w:rsidP="001011DD">
      <w:pPr>
        <w:pStyle w:val="Pieddepage"/>
      </w:pPr>
    </w:p>
    <w:p w:rsidR="00B00865" w:rsidRPr="00832001" w:rsidRDefault="00E44A43" w:rsidP="00B4506D">
      <w:pPr>
        <w:pStyle w:val="Pieddepage"/>
        <w:rPr>
          <w:b/>
          <w:bCs/>
          <w:kern w:val="32"/>
        </w:rPr>
      </w:pPr>
      <w:r w:rsidRPr="00832001">
        <w:rPr>
          <w:b/>
          <w:bCs/>
          <w:kern w:val="32"/>
        </w:rPr>
        <w:br/>
      </w:r>
    </w:p>
    <w:p w:rsidR="007C73D1" w:rsidRDefault="00B00865" w:rsidP="007C73D1">
      <w:pPr>
        <w:pStyle w:val="Titre1"/>
        <w:spacing w:before="240" w:after="60"/>
        <w:jc w:val="left"/>
      </w:pPr>
      <w:r w:rsidRPr="00832001">
        <w:br w:type="page"/>
      </w:r>
      <w:bookmarkStart w:id="0" w:name="_Toc66762757"/>
      <w:r w:rsidR="007C73D1">
        <w:lastRenderedPageBreak/>
        <w:t>INTRODUCTION</w:t>
      </w:r>
      <w:bookmarkEnd w:id="0"/>
    </w:p>
    <w:p w:rsidR="007C73D1" w:rsidRDefault="007C73D1" w:rsidP="007C73D1">
      <w:pPr>
        <w:pStyle w:val="Titre2"/>
        <w:spacing w:before="240" w:after="60"/>
        <w:jc w:val="left"/>
      </w:pPr>
      <w:bookmarkStart w:id="1" w:name="_Toc66762758"/>
      <w:r>
        <w:t>But du document</w:t>
      </w:r>
      <w:bookmarkEnd w:id="1"/>
    </w:p>
    <w:p w:rsidR="007C73D1" w:rsidRPr="00842C10" w:rsidRDefault="007C73D1" w:rsidP="007C73D1"/>
    <w:p w:rsidR="007C73D1" w:rsidRDefault="007C73D1" w:rsidP="0020041A">
      <w:pPr>
        <w:ind w:firstLine="576"/>
        <w:jc w:val="left"/>
        <w:rPr>
          <w:iCs/>
        </w:rPr>
      </w:pPr>
      <w:r w:rsidRPr="00842C10">
        <w:rPr>
          <w:iCs/>
        </w:rPr>
        <w:t xml:space="preserve">Le dossier de spécification renferme la description </w:t>
      </w:r>
      <w:r w:rsidR="0020041A">
        <w:rPr>
          <w:iCs/>
        </w:rPr>
        <w:t xml:space="preserve"> fonctionnelle</w:t>
      </w:r>
      <w:r w:rsidRPr="00842C10">
        <w:rPr>
          <w:iCs/>
        </w:rPr>
        <w:t xml:space="preserve"> du logiciel et servira de base pour une validation</w:t>
      </w:r>
      <w:r>
        <w:rPr>
          <w:iCs/>
        </w:rPr>
        <w:t>.</w:t>
      </w:r>
    </w:p>
    <w:p w:rsidR="007C73D1" w:rsidRPr="00842C10" w:rsidRDefault="007C73D1" w:rsidP="007C73D1"/>
    <w:p w:rsidR="007C73D1" w:rsidRPr="00442862" w:rsidRDefault="007C73D1" w:rsidP="007C73D1">
      <w:pPr>
        <w:rPr>
          <w:iCs/>
        </w:rPr>
      </w:pPr>
      <w:r w:rsidRPr="00442862">
        <w:rPr>
          <w:iCs/>
        </w:rPr>
        <w:t>Ce document décrit ici les aspects fonctionnels du</w:t>
      </w:r>
      <w:r>
        <w:rPr>
          <w:iCs/>
        </w:rPr>
        <w:t xml:space="preserve"> logiciel RADOME</w:t>
      </w:r>
      <w:r w:rsidRPr="00442862">
        <w:rPr>
          <w:iCs/>
        </w:rPr>
        <w:t xml:space="preserve"> ainsi que les aspects d</w:t>
      </w:r>
      <w:r w:rsidRPr="00842C10">
        <w:rPr>
          <w:iCs/>
        </w:rPr>
        <w:t>e performances et de</w:t>
      </w:r>
      <w:r w:rsidR="00CE0D6C">
        <w:rPr>
          <w:iCs/>
        </w:rPr>
        <w:t>s</w:t>
      </w:r>
      <w:r w:rsidRPr="00842C10">
        <w:rPr>
          <w:iCs/>
        </w:rPr>
        <w:t xml:space="preserve"> contrainte</w:t>
      </w:r>
      <w:r w:rsidR="00CE0D6C">
        <w:rPr>
          <w:iCs/>
        </w:rPr>
        <w:t>s associées</w:t>
      </w:r>
      <w:r w:rsidRPr="00442862">
        <w:rPr>
          <w:iCs/>
        </w:rPr>
        <w:t xml:space="preserve">. </w:t>
      </w:r>
      <w:r>
        <w:rPr>
          <w:iCs/>
        </w:rPr>
        <w:t xml:space="preserve">Il est aussi une vue d’ensemble du logiciel RADOME, de la description détaillée du programme qui comprend la spécification des différents cas d’utilisation. </w:t>
      </w:r>
    </w:p>
    <w:p w:rsidR="007C73D1" w:rsidRDefault="007C73D1" w:rsidP="007C73D1">
      <w:pPr>
        <w:rPr>
          <w:iCs/>
        </w:rPr>
      </w:pPr>
    </w:p>
    <w:p w:rsidR="007C73D1" w:rsidRDefault="007C73D1" w:rsidP="007C73D1">
      <w:pPr>
        <w:pStyle w:val="Titre2"/>
        <w:spacing w:before="240" w:after="60"/>
        <w:jc w:val="left"/>
      </w:pPr>
      <w:bookmarkStart w:id="2" w:name="_Toc66762759"/>
      <w:r>
        <w:t>Contexte de l’application</w:t>
      </w:r>
      <w:bookmarkEnd w:id="2"/>
    </w:p>
    <w:p w:rsidR="00442862" w:rsidRDefault="00442862" w:rsidP="00442862">
      <w:pPr>
        <w:ind w:firstLine="709"/>
        <w:jc w:val="left"/>
      </w:pPr>
      <w:r>
        <w:t>Aujourd’hui, on trouve des interfaces graphiques</w:t>
      </w:r>
      <w:r w:rsidR="007C73D1" w:rsidRPr="00392240">
        <w:t xml:space="preserve"> </w:t>
      </w:r>
      <w:r>
        <w:t>embarqués dans différents secteurs d’activité (Automobile, Aéronautique, domotique</w:t>
      </w:r>
      <w:r w:rsidR="007C73D1" w:rsidRPr="00392240">
        <w:t>,</w:t>
      </w:r>
      <w:r>
        <w:t xml:space="preserve"> ferroviaire, Ligne de Production, …). </w:t>
      </w:r>
    </w:p>
    <w:p w:rsidR="007C73D1" w:rsidRDefault="00442862" w:rsidP="00442862">
      <w:pPr>
        <w:jc w:val="left"/>
      </w:pPr>
      <w:r>
        <w:t xml:space="preserve">Le but de ce projet est d’optimiser l’utilisation de ces interfaces en introduisant </w:t>
      </w:r>
      <w:r w:rsidR="007C73D1" w:rsidRPr="00392240">
        <w:t>des nouvelles fonctionnalités.</w:t>
      </w:r>
      <w:r>
        <w:t xml:space="preserve"> </w:t>
      </w:r>
    </w:p>
    <w:p w:rsidR="007C73D1" w:rsidRDefault="007C73D1" w:rsidP="007C73D1">
      <w:pPr>
        <w:ind w:firstLine="709"/>
      </w:pPr>
    </w:p>
    <w:p w:rsidR="00442862" w:rsidRDefault="007C73D1" w:rsidP="007C73D1">
      <w:r>
        <w:t>Le projet RADOME aura pour objectif de réaliser un logiciel qui permet</w:t>
      </w:r>
      <w:r w:rsidR="00442862">
        <w:t> de:</w:t>
      </w:r>
    </w:p>
    <w:p w:rsidR="00442862" w:rsidRDefault="007C73D1" w:rsidP="00442862">
      <w:pPr>
        <w:pStyle w:val="Paragraphedeliste"/>
        <w:numPr>
          <w:ilvl w:val="0"/>
          <w:numId w:val="20"/>
        </w:numPr>
      </w:pPr>
      <w:r w:rsidRPr="00392240">
        <w:t xml:space="preserve">se </w:t>
      </w:r>
      <w:r>
        <w:t>connecter</w:t>
      </w:r>
      <w:r w:rsidR="00442862">
        <w:t xml:space="preserve"> à distance sur l’interface graphique embarquée,</w:t>
      </w:r>
    </w:p>
    <w:p w:rsidR="00442862" w:rsidRDefault="00442862" w:rsidP="00442862">
      <w:pPr>
        <w:pStyle w:val="Paragraphedeliste"/>
        <w:numPr>
          <w:ilvl w:val="0"/>
          <w:numId w:val="20"/>
        </w:numPr>
      </w:pPr>
      <w:r>
        <w:t>pouvoir commander le système à distance,</w:t>
      </w:r>
    </w:p>
    <w:p w:rsidR="00442862" w:rsidRDefault="00442862" w:rsidP="00442862">
      <w:pPr>
        <w:pStyle w:val="Paragraphedeliste"/>
        <w:numPr>
          <w:ilvl w:val="0"/>
          <w:numId w:val="20"/>
        </w:numPr>
      </w:pPr>
      <w:r>
        <w:t>e</w:t>
      </w:r>
      <w:r w:rsidR="007C73D1" w:rsidRPr="00392240">
        <w:t>ffec</w:t>
      </w:r>
      <w:r w:rsidR="007C73D1">
        <w:t>tuer des diagnostics de pannes</w:t>
      </w:r>
      <w:r>
        <w:t xml:space="preserve"> du système,</w:t>
      </w:r>
    </w:p>
    <w:p w:rsidR="007C73D1" w:rsidRPr="00392240" w:rsidRDefault="007C73D1" w:rsidP="00442862">
      <w:pPr>
        <w:pStyle w:val="Paragraphedeliste"/>
        <w:numPr>
          <w:ilvl w:val="0"/>
          <w:numId w:val="20"/>
        </w:numPr>
      </w:pPr>
      <w:r>
        <w:t>introduction d’</w:t>
      </w:r>
      <w:r w:rsidR="00442862">
        <w:t>une commande vocale,</w:t>
      </w:r>
    </w:p>
    <w:p w:rsidR="007C73D1" w:rsidRDefault="007C73D1" w:rsidP="007C73D1"/>
    <w:p w:rsidR="007C73D1" w:rsidRDefault="007C73D1" w:rsidP="007C73D1">
      <w:pPr>
        <w:pStyle w:val="Titre2"/>
        <w:spacing w:before="240" w:after="60"/>
        <w:jc w:val="left"/>
      </w:pPr>
      <w:bookmarkStart w:id="3" w:name="_Toc66762760"/>
      <w:r>
        <w:t>Documentation</w:t>
      </w:r>
      <w:bookmarkEnd w:id="3"/>
    </w:p>
    <w:p w:rsidR="007C73D1" w:rsidRDefault="007C73D1" w:rsidP="007C73D1">
      <w:pPr>
        <w:pStyle w:val="Titre3"/>
        <w:jc w:val="left"/>
      </w:pPr>
      <w:bookmarkStart w:id="4" w:name="_Toc66762761"/>
      <w:r>
        <w:t>Documents applicables</w:t>
      </w:r>
      <w:bookmarkEnd w:id="4"/>
    </w:p>
    <w:p w:rsidR="007C73D1" w:rsidRPr="00C95DB1" w:rsidRDefault="007C73D1" w:rsidP="007C73D1"/>
    <w:p w:rsidR="007C73D1" w:rsidRPr="00C95DB1" w:rsidRDefault="007C73D1" w:rsidP="007C73D1"/>
    <w:p w:rsidR="007C73D1" w:rsidRDefault="007C73D1" w:rsidP="007C73D1"/>
    <w:tbl>
      <w:tblPr>
        <w:tblW w:w="95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04"/>
        <w:gridCol w:w="3478"/>
        <w:gridCol w:w="3150"/>
      </w:tblGrid>
      <w:tr w:rsidR="007C73D1" w:rsidRPr="00392240" w:rsidTr="00452424">
        <w:trPr>
          <w:trHeight w:val="353"/>
        </w:trPr>
        <w:tc>
          <w:tcPr>
            <w:tcW w:w="2904" w:type="dxa"/>
            <w:shd w:val="clear" w:color="auto" w:fill="auto"/>
          </w:tcPr>
          <w:p w:rsidR="007C73D1" w:rsidRPr="003106BB" w:rsidRDefault="007C73D1" w:rsidP="00452424">
            <w:pPr>
              <w:rPr>
                <w:rFonts w:ascii="Calibri" w:hAnsi="Calibri"/>
              </w:rPr>
            </w:pPr>
            <w:r w:rsidRPr="003106BB">
              <w:rPr>
                <w:rFonts w:ascii="Calibri" w:hAnsi="Calibri"/>
              </w:rPr>
              <w:t>Nom du document</w:t>
            </w:r>
          </w:p>
        </w:tc>
        <w:tc>
          <w:tcPr>
            <w:tcW w:w="3478" w:type="dxa"/>
            <w:shd w:val="clear" w:color="auto" w:fill="auto"/>
          </w:tcPr>
          <w:p w:rsidR="007C73D1" w:rsidRPr="003106BB" w:rsidRDefault="007C73D1" w:rsidP="00452424">
            <w:pPr>
              <w:rPr>
                <w:rFonts w:ascii="Calibri" w:hAnsi="Calibri"/>
              </w:rPr>
            </w:pPr>
            <w:r w:rsidRPr="003106BB">
              <w:rPr>
                <w:rFonts w:ascii="Calibri" w:hAnsi="Calibri"/>
              </w:rPr>
              <w:t>Description</w:t>
            </w:r>
          </w:p>
        </w:tc>
        <w:tc>
          <w:tcPr>
            <w:tcW w:w="3150" w:type="dxa"/>
            <w:shd w:val="clear" w:color="auto" w:fill="auto"/>
          </w:tcPr>
          <w:p w:rsidR="007C73D1" w:rsidRPr="003106BB" w:rsidRDefault="007C73D1" w:rsidP="00452424">
            <w:pPr>
              <w:rPr>
                <w:rFonts w:ascii="Calibri" w:hAnsi="Calibri"/>
              </w:rPr>
            </w:pPr>
            <w:r w:rsidRPr="003106BB">
              <w:rPr>
                <w:rFonts w:ascii="Calibri" w:hAnsi="Calibri"/>
              </w:rPr>
              <w:t>Version</w:t>
            </w:r>
          </w:p>
        </w:tc>
      </w:tr>
      <w:tr w:rsidR="007C73D1" w:rsidRPr="00392240" w:rsidTr="00452424">
        <w:trPr>
          <w:trHeight w:val="383"/>
        </w:trPr>
        <w:tc>
          <w:tcPr>
            <w:tcW w:w="2904" w:type="dxa"/>
            <w:shd w:val="clear" w:color="auto" w:fill="auto"/>
            <w:vAlign w:val="center"/>
          </w:tcPr>
          <w:p w:rsidR="007C73D1" w:rsidRPr="003106BB" w:rsidRDefault="007C73D1" w:rsidP="00452424">
            <w:pPr>
              <w:rPr>
                <w:rFonts w:ascii="Calibri" w:hAnsi="Calibri"/>
                <w:b/>
                <w:bCs/>
              </w:rPr>
            </w:pPr>
            <w:r w:rsidRPr="003106BB">
              <w:rPr>
                <w:rFonts w:ascii="Calibri" w:hAnsi="Calibri"/>
                <w:b/>
                <w:bCs/>
              </w:rPr>
              <w:t xml:space="preserve">Analyse fonctionnelle du besoin  </w:t>
            </w:r>
          </w:p>
        </w:tc>
        <w:tc>
          <w:tcPr>
            <w:tcW w:w="3478" w:type="dxa"/>
            <w:shd w:val="clear" w:color="auto" w:fill="auto"/>
            <w:vAlign w:val="center"/>
          </w:tcPr>
          <w:p w:rsidR="007C73D1" w:rsidRPr="003106BB" w:rsidRDefault="007B6AA5" w:rsidP="00452424">
            <w:pPr>
              <w:rPr>
                <w:rFonts w:ascii="Calibri" w:hAnsi="Calibri"/>
              </w:rPr>
            </w:pPr>
            <w:hyperlink r:id="rId13" w:history="1">
              <w:r w:rsidR="007C73D1" w:rsidRPr="003106BB">
                <w:rPr>
                  <w:rStyle w:val="Lienhypertexte"/>
                  <w:rFonts w:ascii="Calibri" w:hAnsi="Calibri"/>
                </w:rPr>
                <w:t>AFB_RADOME_draft.docx</w:t>
              </w:r>
            </w:hyperlink>
          </w:p>
        </w:tc>
        <w:tc>
          <w:tcPr>
            <w:tcW w:w="3150" w:type="dxa"/>
            <w:shd w:val="clear" w:color="auto" w:fill="auto"/>
            <w:vAlign w:val="center"/>
          </w:tcPr>
          <w:p w:rsidR="007C73D1" w:rsidRPr="003106BB" w:rsidRDefault="007C73D1" w:rsidP="00452424">
            <w:pPr>
              <w:rPr>
                <w:rFonts w:ascii="Calibri" w:hAnsi="Calibri"/>
                <w:b/>
                <w:bCs/>
              </w:rPr>
            </w:pPr>
            <w:r w:rsidRPr="003106BB">
              <w:rPr>
                <w:rFonts w:ascii="Calibri" w:hAnsi="Calibri"/>
                <w:b/>
                <w:bCs/>
              </w:rPr>
              <w:t xml:space="preserve">1.0  </w:t>
            </w:r>
          </w:p>
        </w:tc>
      </w:tr>
      <w:tr w:rsidR="007C73D1" w:rsidRPr="00392240" w:rsidTr="00452424">
        <w:trPr>
          <w:trHeight w:val="353"/>
        </w:trPr>
        <w:tc>
          <w:tcPr>
            <w:tcW w:w="2904" w:type="dxa"/>
            <w:shd w:val="clear" w:color="auto" w:fill="auto"/>
            <w:vAlign w:val="center"/>
          </w:tcPr>
          <w:p w:rsidR="007C73D1" w:rsidRPr="003106BB" w:rsidRDefault="007C73D1" w:rsidP="00452424">
            <w:pPr>
              <w:rPr>
                <w:rFonts w:ascii="Calibri" w:hAnsi="Calibri"/>
                <w:b/>
              </w:rPr>
            </w:pPr>
            <w:r w:rsidRPr="003106BB">
              <w:rPr>
                <w:rFonts w:ascii="Calibri" w:hAnsi="Calibri"/>
                <w:b/>
              </w:rPr>
              <w:t>Analyse fonctionnelle technique</w:t>
            </w:r>
          </w:p>
        </w:tc>
        <w:tc>
          <w:tcPr>
            <w:tcW w:w="3478" w:type="dxa"/>
            <w:shd w:val="clear" w:color="auto" w:fill="auto"/>
            <w:vAlign w:val="center"/>
          </w:tcPr>
          <w:p w:rsidR="007C73D1" w:rsidRPr="003106BB" w:rsidRDefault="007B6AA5" w:rsidP="00452424">
            <w:pPr>
              <w:rPr>
                <w:rFonts w:ascii="Calibri" w:hAnsi="Calibri"/>
              </w:rPr>
            </w:pPr>
            <w:hyperlink r:id="rId14" w:history="1">
              <w:r w:rsidR="007C73D1" w:rsidRPr="003106BB">
                <w:rPr>
                  <w:rStyle w:val="Lienhypertexte"/>
                  <w:rFonts w:ascii="Calibri" w:hAnsi="Calibri"/>
                </w:rPr>
                <w:t>AFT_RADOME_draft.docx</w:t>
              </w:r>
            </w:hyperlink>
          </w:p>
        </w:tc>
        <w:tc>
          <w:tcPr>
            <w:tcW w:w="3150" w:type="dxa"/>
            <w:shd w:val="clear" w:color="auto" w:fill="auto"/>
            <w:vAlign w:val="center"/>
          </w:tcPr>
          <w:p w:rsidR="007C73D1" w:rsidRPr="003106BB" w:rsidRDefault="007C73D1" w:rsidP="00452424">
            <w:pPr>
              <w:rPr>
                <w:rFonts w:ascii="Calibri" w:hAnsi="Calibri"/>
                <w:b/>
                <w:bCs/>
              </w:rPr>
            </w:pPr>
            <w:r w:rsidRPr="003106BB">
              <w:rPr>
                <w:rFonts w:ascii="Calibri" w:hAnsi="Calibri"/>
                <w:b/>
                <w:bCs/>
              </w:rPr>
              <w:t xml:space="preserve">1.0  </w:t>
            </w:r>
          </w:p>
        </w:tc>
      </w:tr>
      <w:tr w:rsidR="007C73D1" w:rsidRPr="00392240" w:rsidTr="00452424">
        <w:trPr>
          <w:trHeight w:val="383"/>
        </w:trPr>
        <w:tc>
          <w:tcPr>
            <w:tcW w:w="2904" w:type="dxa"/>
            <w:shd w:val="clear" w:color="auto" w:fill="auto"/>
          </w:tcPr>
          <w:p w:rsidR="007C73D1" w:rsidRPr="003106BB" w:rsidRDefault="007C73D1" w:rsidP="00452424">
            <w:pPr>
              <w:jc w:val="left"/>
              <w:rPr>
                <w:rFonts w:ascii="Calibri" w:hAnsi="Calibri"/>
              </w:rPr>
            </w:pPr>
            <w:r w:rsidRPr="003106BB">
              <w:rPr>
                <w:rFonts w:ascii="Calibri" w:hAnsi="Calibri"/>
              </w:rPr>
              <w:t>Plan d’assurance qualité</w:t>
            </w:r>
          </w:p>
        </w:tc>
        <w:tc>
          <w:tcPr>
            <w:tcW w:w="3478" w:type="dxa"/>
            <w:shd w:val="clear" w:color="auto" w:fill="auto"/>
          </w:tcPr>
          <w:p w:rsidR="007C73D1" w:rsidRPr="003106BB" w:rsidRDefault="007C73D1" w:rsidP="00452424">
            <w:pPr>
              <w:jc w:val="left"/>
              <w:rPr>
                <w:rFonts w:ascii="Calibri" w:hAnsi="Calibri"/>
              </w:rPr>
            </w:pPr>
          </w:p>
        </w:tc>
        <w:tc>
          <w:tcPr>
            <w:tcW w:w="3150" w:type="dxa"/>
            <w:shd w:val="clear" w:color="auto" w:fill="auto"/>
          </w:tcPr>
          <w:p w:rsidR="007C73D1" w:rsidRPr="003106BB" w:rsidRDefault="007C73D1" w:rsidP="00452424">
            <w:pPr>
              <w:rPr>
                <w:rFonts w:ascii="Calibri" w:hAnsi="Calibri"/>
              </w:rPr>
            </w:pPr>
          </w:p>
        </w:tc>
      </w:tr>
      <w:tr w:rsidR="007C73D1" w:rsidRPr="00392240" w:rsidTr="00452424">
        <w:trPr>
          <w:trHeight w:val="383"/>
        </w:trPr>
        <w:tc>
          <w:tcPr>
            <w:tcW w:w="2904" w:type="dxa"/>
            <w:shd w:val="clear" w:color="auto" w:fill="auto"/>
          </w:tcPr>
          <w:p w:rsidR="007C73D1" w:rsidRPr="003106BB" w:rsidRDefault="007C73D1" w:rsidP="00452424">
            <w:pPr>
              <w:jc w:val="left"/>
              <w:rPr>
                <w:rFonts w:ascii="Calibri" w:hAnsi="Calibri"/>
              </w:rPr>
            </w:pPr>
          </w:p>
        </w:tc>
        <w:tc>
          <w:tcPr>
            <w:tcW w:w="3478" w:type="dxa"/>
            <w:shd w:val="clear" w:color="auto" w:fill="auto"/>
          </w:tcPr>
          <w:p w:rsidR="007C73D1" w:rsidRPr="003106BB" w:rsidRDefault="007C73D1" w:rsidP="00452424">
            <w:pPr>
              <w:jc w:val="left"/>
              <w:rPr>
                <w:rFonts w:ascii="Calibri" w:hAnsi="Calibri"/>
              </w:rPr>
            </w:pPr>
          </w:p>
        </w:tc>
        <w:tc>
          <w:tcPr>
            <w:tcW w:w="3150" w:type="dxa"/>
            <w:shd w:val="clear" w:color="auto" w:fill="auto"/>
          </w:tcPr>
          <w:p w:rsidR="007C73D1" w:rsidRPr="003106BB" w:rsidRDefault="007C73D1" w:rsidP="00452424">
            <w:pPr>
              <w:rPr>
                <w:rFonts w:ascii="Calibri" w:hAnsi="Calibri"/>
              </w:rPr>
            </w:pPr>
          </w:p>
        </w:tc>
      </w:tr>
    </w:tbl>
    <w:p w:rsidR="007C73D1" w:rsidRPr="00477F04" w:rsidRDefault="007C73D1" w:rsidP="007C73D1"/>
    <w:p w:rsidR="007C73D1" w:rsidRDefault="007C73D1" w:rsidP="007C73D1">
      <w:pPr>
        <w:pStyle w:val="Titre3"/>
        <w:jc w:val="left"/>
      </w:pPr>
      <w:bookmarkStart w:id="5" w:name="_Toc66762762"/>
      <w:r>
        <w:t>Documents de référence</w:t>
      </w:r>
      <w:bookmarkEnd w:id="5"/>
    </w:p>
    <w:tbl>
      <w:tblPr>
        <w:tblW w:w="94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84"/>
        <w:gridCol w:w="3222"/>
        <w:gridCol w:w="1995"/>
      </w:tblGrid>
      <w:tr w:rsidR="007C73D1" w:rsidRPr="00392240" w:rsidTr="00452424">
        <w:trPr>
          <w:trHeight w:val="375"/>
        </w:trPr>
        <w:tc>
          <w:tcPr>
            <w:tcW w:w="4184" w:type="dxa"/>
            <w:shd w:val="clear" w:color="auto" w:fill="auto"/>
          </w:tcPr>
          <w:p w:rsidR="007C73D1" w:rsidRPr="003106BB" w:rsidRDefault="007C73D1" w:rsidP="00452424">
            <w:pPr>
              <w:rPr>
                <w:rFonts w:ascii="Calibri" w:hAnsi="Calibri"/>
              </w:rPr>
            </w:pPr>
            <w:r w:rsidRPr="003106BB">
              <w:rPr>
                <w:rFonts w:ascii="Calibri" w:hAnsi="Calibri"/>
              </w:rPr>
              <w:t>Nom du document</w:t>
            </w:r>
          </w:p>
        </w:tc>
        <w:tc>
          <w:tcPr>
            <w:tcW w:w="3222" w:type="dxa"/>
            <w:shd w:val="clear" w:color="auto" w:fill="auto"/>
          </w:tcPr>
          <w:p w:rsidR="007C73D1" w:rsidRPr="003106BB" w:rsidRDefault="007C73D1" w:rsidP="00452424">
            <w:pPr>
              <w:rPr>
                <w:rFonts w:ascii="Calibri" w:hAnsi="Calibri"/>
              </w:rPr>
            </w:pPr>
            <w:r w:rsidRPr="003106BB">
              <w:rPr>
                <w:rFonts w:ascii="Calibri" w:hAnsi="Calibri"/>
              </w:rPr>
              <w:t>Description</w:t>
            </w:r>
          </w:p>
        </w:tc>
        <w:tc>
          <w:tcPr>
            <w:tcW w:w="1995" w:type="dxa"/>
            <w:shd w:val="clear" w:color="auto" w:fill="auto"/>
          </w:tcPr>
          <w:p w:rsidR="007C73D1" w:rsidRPr="003106BB" w:rsidRDefault="007C73D1" w:rsidP="00452424">
            <w:pPr>
              <w:rPr>
                <w:rFonts w:ascii="Calibri" w:hAnsi="Calibri"/>
              </w:rPr>
            </w:pPr>
            <w:r w:rsidRPr="003106BB">
              <w:rPr>
                <w:rFonts w:ascii="Calibri" w:hAnsi="Calibri"/>
              </w:rPr>
              <w:t>Version</w:t>
            </w:r>
          </w:p>
        </w:tc>
      </w:tr>
      <w:tr w:rsidR="007C73D1" w:rsidRPr="00392240" w:rsidTr="00452424">
        <w:trPr>
          <w:trHeight w:val="406"/>
        </w:trPr>
        <w:tc>
          <w:tcPr>
            <w:tcW w:w="4184" w:type="dxa"/>
            <w:shd w:val="clear" w:color="auto" w:fill="auto"/>
          </w:tcPr>
          <w:p w:rsidR="007C73D1" w:rsidRPr="003106BB" w:rsidRDefault="00CC0B5A" w:rsidP="00452424">
            <w:pPr>
              <w:jc w:val="left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CdCF</w:t>
            </w:r>
            <w:proofErr w:type="spellEnd"/>
            <w:r>
              <w:rPr>
                <w:rFonts w:ascii="Calibri" w:hAnsi="Calibri"/>
              </w:rPr>
              <w:t xml:space="preserve"> (Cahier d</w:t>
            </w:r>
            <w:r w:rsidR="007C73D1" w:rsidRPr="003106BB">
              <w:rPr>
                <w:rFonts w:ascii="Calibri" w:hAnsi="Calibri"/>
              </w:rPr>
              <w:t>es charges Fonctionne)</w:t>
            </w:r>
          </w:p>
        </w:tc>
        <w:tc>
          <w:tcPr>
            <w:tcW w:w="3222" w:type="dxa"/>
            <w:shd w:val="clear" w:color="auto" w:fill="auto"/>
          </w:tcPr>
          <w:p w:rsidR="007C73D1" w:rsidRPr="003106BB" w:rsidRDefault="007C73D1" w:rsidP="00452424">
            <w:pPr>
              <w:jc w:val="left"/>
              <w:rPr>
                <w:rFonts w:ascii="Calibri" w:hAnsi="Calibri"/>
              </w:rPr>
            </w:pPr>
            <w:r w:rsidRPr="003106BB">
              <w:rPr>
                <w:rFonts w:ascii="Calibri" w:hAnsi="Calibri"/>
              </w:rPr>
              <w:t>Cahier des charges fonctionnel</w:t>
            </w:r>
          </w:p>
        </w:tc>
        <w:tc>
          <w:tcPr>
            <w:tcW w:w="1995" w:type="dxa"/>
            <w:shd w:val="clear" w:color="auto" w:fill="auto"/>
          </w:tcPr>
          <w:p w:rsidR="007C73D1" w:rsidRPr="003106BB" w:rsidRDefault="007C73D1" w:rsidP="00452424">
            <w:pPr>
              <w:rPr>
                <w:rFonts w:ascii="Calibri" w:hAnsi="Calibri"/>
              </w:rPr>
            </w:pPr>
            <w:r w:rsidRPr="003106BB">
              <w:rPr>
                <w:rFonts w:ascii="Calibri" w:hAnsi="Calibri"/>
              </w:rPr>
              <w:t>1.0</w:t>
            </w:r>
          </w:p>
        </w:tc>
      </w:tr>
      <w:tr w:rsidR="007C73D1" w:rsidRPr="00392240" w:rsidTr="00452424">
        <w:trPr>
          <w:trHeight w:val="375"/>
        </w:trPr>
        <w:tc>
          <w:tcPr>
            <w:tcW w:w="4184" w:type="dxa"/>
            <w:shd w:val="clear" w:color="auto" w:fill="auto"/>
          </w:tcPr>
          <w:p w:rsidR="007C73D1" w:rsidRPr="003106BB" w:rsidRDefault="007C73D1" w:rsidP="00452424">
            <w:pPr>
              <w:jc w:val="left"/>
              <w:rPr>
                <w:rFonts w:ascii="Calibri" w:hAnsi="Calibri"/>
              </w:rPr>
            </w:pPr>
          </w:p>
        </w:tc>
        <w:tc>
          <w:tcPr>
            <w:tcW w:w="3222" w:type="dxa"/>
            <w:shd w:val="clear" w:color="auto" w:fill="auto"/>
          </w:tcPr>
          <w:p w:rsidR="007C73D1" w:rsidRPr="003106BB" w:rsidRDefault="007C73D1" w:rsidP="00452424">
            <w:pPr>
              <w:jc w:val="left"/>
              <w:rPr>
                <w:rFonts w:ascii="Calibri" w:hAnsi="Calibri"/>
              </w:rPr>
            </w:pPr>
          </w:p>
        </w:tc>
        <w:tc>
          <w:tcPr>
            <w:tcW w:w="1995" w:type="dxa"/>
            <w:shd w:val="clear" w:color="auto" w:fill="auto"/>
          </w:tcPr>
          <w:p w:rsidR="007C73D1" w:rsidRPr="003106BB" w:rsidRDefault="007C73D1" w:rsidP="00452424">
            <w:pPr>
              <w:rPr>
                <w:rFonts w:ascii="Calibri" w:hAnsi="Calibri"/>
              </w:rPr>
            </w:pPr>
          </w:p>
        </w:tc>
      </w:tr>
      <w:tr w:rsidR="007C73D1" w:rsidRPr="00392240" w:rsidTr="00452424">
        <w:trPr>
          <w:trHeight w:val="406"/>
        </w:trPr>
        <w:tc>
          <w:tcPr>
            <w:tcW w:w="4184" w:type="dxa"/>
            <w:shd w:val="clear" w:color="auto" w:fill="auto"/>
          </w:tcPr>
          <w:p w:rsidR="007C73D1" w:rsidRPr="003106BB" w:rsidRDefault="007C73D1" w:rsidP="00452424">
            <w:pPr>
              <w:jc w:val="left"/>
              <w:rPr>
                <w:rFonts w:ascii="Calibri" w:hAnsi="Calibri"/>
              </w:rPr>
            </w:pPr>
          </w:p>
        </w:tc>
        <w:tc>
          <w:tcPr>
            <w:tcW w:w="3222" w:type="dxa"/>
            <w:shd w:val="clear" w:color="auto" w:fill="auto"/>
          </w:tcPr>
          <w:p w:rsidR="007C73D1" w:rsidRPr="003106BB" w:rsidRDefault="007C73D1" w:rsidP="00452424">
            <w:pPr>
              <w:jc w:val="left"/>
              <w:rPr>
                <w:rFonts w:ascii="Calibri" w:hAnsi="Calibri"/>
              </w:rPr>
            </w:pPr>
          </w:p>
        </w:tc>
        <w:tc>
          <w:tcPr>
            <w:tcW w:w="1995" w:type="dxa"/>
            <w:shd w:val="clear" w:color="auto" w:fill="auto"/>
          </w:tcPr>
          <w:p w:rsidR="007C73D1" w:rsidRPr="003106BB" w:rsidRDefault="007C73D1" w:rsidP="00452424">
            <w:pPr>
              <w:rPr>
                <w:rFonts w:ascii="Calibri" w:hAnsi="Calibri"/>
              </w:rPr>
            </w:pPr>
          </w:p>
        </w:tc>
      </w:tr>
    </w:tbl>
    <w:p w:rsidR="007C73D1" w:rsidRPr="00477F04" w:rsidRDefault="007C73D1" w:rsidP="007C73D1"/>
    <w:p w:rsidR="007C73D1" w:rsidRDefault="007C73D1" w:rsidP="007C73D1">
      <w:pPr>
        <w:pStyle w:val="Titre1"/>
        <w:spacing w:before="240" w:after="60"/>
        <w:jc w:val="left"/>
      </w:pPr>
      <w:bookmarkStart w:id="6" w:name="_Toc66762763"/>
      <w:r>
        <w:t>SPECIFICATIONS GENERALES</w:t>
      </w:r>
      <w:bookmarkEnd w:id="6"/>
    </w:p>
    <w:p w:rsidR="007C73D1" w:rsidRDefault="007C73D1" w:rsidP="007C73D1">
      <w:pPr>
        <w:pStyle w:val="Titre2"/>
        <w:spacing w:before="240" w:after="60"/>
        <w:jc w:val="left"/>
      </w:pPr>
      <w:bookmarkStart w:id="7" w:name="_Toc66762764"/>
      <w:r>
        <w:t>Présentation du logiciel</w:t>
      </w:r>
      <w:bookmarkEnd w:id="7"/>
    </w:p>
    <w:p w:rsidR="007C73D1" w:rsidRDefault="007C73D1" w:rsidP="007C73D1">
      <w:pPr>
        <w:pStyle w:val="Titre3"/>
        <w:jc w:val="left"/>
      </w:pPr>
      <w:bookmarkStart w:id="8" w:name="_Toc66762765"/>
      <w:r>
        <w:t>Environnement du logiciel</w:t>
      </w:r>
      <w:bookmarkEnd w:id="8"/>
    </w:p>
    <w:p w:rsidR="007C73D1" w:rsidRPr="003106BB" w:rsidRDefault="007C73D1" w:rsidP="007C73D1">
      <w:pPr>
        <w:pStyle w:val="Titre4"/>
        <w:jc w:val="left"/>
      </w:pPr>
      <w:r>
        <w:t>Interfaces logicielles :</w:t>
      </w:r>
    </w:p>
    <w:p w:rsidR="00442862" w:rsidRDefault="007C73D1" w:rsidP="007C73D1">
      <w:r>
        <w:t>Le logiciel devra s’interfacer avec le logiciel existant qui effectue le traitement d</w:t>
      </w:r>
      <w:r w:rsidR="00442862">
        <w:t xml:space="preserve">es données métiers et des infos divertissement. </w:t>
      </w:r>
    </w:p>
    <w:p w:rsidR="00442862" w:rsidRDefault="00442862" w:rsidP="007C73D1">
      <w:r>
        <w:t>Les données métiers échangées entre le logiciel RADOME et le logiciel existant seront différentes en fonction du secteur d’</w:t>
      </w:r>
      <w:r w:rsidR="001F27F0">
        <w:t>activité :</w:t>
      </w:r>
    </w:p>
    <w:p w:rsidR="00442862" w:rsidRDefault="00442862" w:rsidP="007C73D1"/>
    <w:p w:rsidR="00442862" w:rsidRDefault="00442862" w:rsidP="007C73D1">
      <w:r>
        <w:t xml:space="preserve">SI on prend l’exemple de l’automobile, on aura </w:t>
      </w:r>
      <w:r w:rsidR="007C73D1">
        <w:t>les informations</w:t>
      </w:r>
      <w:r>
        <w:t xml:space="preserve"> suivantes :</w:t>
      </w:r>
    </w:p>
    <w:p w:rsidR="007C73D1" w:rsidRDefault="00442862" w:rsidP="007C73D1">
      <w:pPr>
        <w:rPr>
          <w:color w:val="FF0000"/>
        </w:rPr>
      </w:pPr>
      <w:r>
        <w:rPr>
          <w:color w:val="FF0000"/>
        </w:rPr>
        <w:t xml:space="preserve"> </w:t>
      </w:r>
    </w:p>
    <w:p w:rsidR="007C73D1" w:rsidRDefault="007C73D1" w:rsidP="007F5B7F">
      <w:pPr>
        <w:pStyle w:val="Paragraphedeliste"/>
        <w:numPr>
          <w:ilvl w:val="0"/>
          <w:numId w:val="4"/>
        </w:numPr>
        <w:spacing w:after="200" w:line="276" w:lineRule="auto"/>
        <w:jc w:val="left"/>
      </w:pPr>
      <w:r>
        <w:t>Réglage  de la climatisation,</w:t>
      </w:r>
    </w:p>
    <w:p w:rsidR="007C73D1" w:rsidRDefault="007C73D1" w:rsidP="007F5B7F">
      <w:pPr>
        <w:pStyle w:val="Paragraphedeliste"/>
        <w:numPr>
          <w:ilvl w:val="0"/>
          <w:numId w:val="4"/>
        </w:numPr>
        <w:spacing w:after="200" w:line="276" w:lineRule="auto"/>
        <w:jc w:val="left"/>
      </w:pPr>
      <w:r>
        <w:t>Gestion du son audio,</w:t>
      </w:r>
    </w:p>
    <w:p w:rsidR="007C73D1" w:rsidRDefault="007C73D1" w:rsidP="007F5B7F">
      <w:pPr>
        <w:pStyle w:val="Paragraphedeliste"/>
        <w:numPr>
          <w:ilvl w:val="0"/>
          <w:numId w:val="4"/>
        </w:numPr>
        <w:spacing w:after="200" w:line="276" w:lineRule="auto"/>
        <w:jc w:val="left"/>
      </w:pPr>
      <w:r>
        <w:t>Gestion de l’avertisseur sonore,</w:t>
      </w:r>
    </w:p>
    <w:p w:rsidR="007C73D1" w:rsidRPr="001F27F0" w:rsidRDefault="007C73D1" w:rsidP="001F27F0">
      <w:pPr>
        <w:pStyle w:val="Paragraphedeliste"/>
        <w:numPr>
          <w:ilvl w:val="0"/>
          <w:numId w:val="4"/>
        </w:numPr>
        <w:spacing w:after="200" w:line="276" w:lineRule="auto"/>
        <w:jc w:val="left"/>
      </w:pPr>
      <w:r>
        <w:t xml:space="preserve">Gestion capteur </w:t>
      </w:r>
      <w:r w:rsidR="00D5450E">
        <w:t>d’obstacle</w:t>
      </w:r>
      <w:r>
        <w:t>,</w:t>
      </w:r>
    </w:p>
    <w:p w:rsidR="00442862" w:rsidRDefault="00442862" w:rsidP="00442862">
      <w:pPr>
        <w:spacing w:after="200" w:line="276" w:lineRule="auto"/>
        <w:jc w:val="left"/>
      </w:pPr>
      <w:r w:rsidRPr="00442862">
        <w:t xml:space="preserve">Pour L’aéronautique, on peut imaginer </w:t>
      </w:r>
      <w:r>
        <w:t xml:space="preserve">une application  sur un écran embarqué qui permet à chaque passager d’accéder aux services disponibles dans l’aéroport d’arrivée : </w:t>
      </w:r>
    </w:p>
    <w:p w:rsidR="00442862" w:rsidRDefault="00442862" w:rsidP="00442862">
      <w:pPr>
        <w:pStyle w:val="Paragraphedeliste"/>
        <w:numPr>
          <w:ilvl w:val="0"/>
          <w:numId w:val="21"/>
        </w:numPr>
        <w:spacing w:after="200" w:line="276" w:lineRule="auto"/>
        <w:jc w:val="left"/>
      </w:pPr>
      <w:r>
        <w:t>Location voiture,</w:t>
      </w:r>
    </w:p>
    <w:p w:rsidR="00442862" w:rsidRDefault="00442862" w:rsidP="00442862">
      <w:pPr>
        <w:pStyle w:val="Paragraphedeliste"/>
        <w:numPr>
          <w:ilvl w:val="0"/>
          <w:numId w:val="21"/>
        </w:numPr>
        <w:spacing w:after="200" w:line="276" w:lineRule="auto"/>
        <w:jc w:val="left"/>
      </w:pPr>
      <w:r>
        <w:t>Cafétéria,</w:t>
      </w:r>
    </w:p>
    <w:p w:rsidR="00442862" w:rsidRDefault="00442862" w:rsidP="00442862">
      <w:pPr>
        <w:pStyle w:val="Paragraphedeliste"/>
        <w:numPr>
          <w:ilvl w:val="0"/>
          <w:numId w:val="21"/>
        </w:numPr>
        <w:spacing w:after="200" w:line="276" w:lineRule="auto"/>
        <w:jc w:val="left"/>
      </w:pPr>
      <w:r>
        <w:t>Bureau de change,</w:t>
      </w:r>
    </w:p>
    <w:p w:rsidR="00442862" w:rsidRDefault="00442862" w:rsidP="00442862">
      <w:pPr>
        <w:pStyle w:val="Paragraphedeliste"/>
        <w:numPr>
          <w:ilvl w:val="0"/>
          <w:numId w:val="21"/>
        </w:numPr>
        <w:spacing w:after="200" w:line="276" w:lineRule="auto"/>
        <w:jc w:val="left"/>
      </w:pPr>
      <w:r>
        <w:t>Taxis,</w:t>
      </w:r>
    </w:p>
    <w:p w:rsidR="00442862" w:rsidRDefault="00442862" w:rsidP="00442862">
      <w:pPr>
        <w:pStyle w:val="Paragraphedeliste"/>
        <w:numPr>
          <w:ilvl w:val="0"/>
          <w:numId w:val="21"/>
        </w:numPr>
        <w:spacing w:after="200" w:line="276" w:lineRule="auto"/>
        <w:jc w:val="left"/>
      </w:pPr>
      <w:r>
        <w:t>Hôtel,</w:t>
      </w:r>
    </w:p>
    <w:p w:rsidR="00D5450E" w:rsidRDefault="00442862" w:rsidP="00442862">
      <w:pPr>
        <w:spacing w:after="200" w:line="276" w:lineRule="auto"/>
        <w:jc w:val="left"/>
      </w:pPr>
      <w:r>
        <w:t xml:space="preserve">Pour le Ferroviaire, </w:t>
      </w:r>
      <w:r w:rsidR="0090015D">
        <w:t>les applications permettant un usage fluide</w:t>
      </w:r>
      <w:r w:rsidR="00D5450E">
        <w:t xml:space="preserve"> des informations suivantes :</w:t>
      </w:r>
    </w:p>
    <w:p w:rsidR="00D5450E" w:rsidRDefault="00D5450E" w:rsidP="00D5450E">
      <w:pPr>
        <w:pStyle w:val="Paragraphedeliste"/>
        <w:numPr>
          <w:ilvl w:val="0"/>
          <w:numId w:val="22"/>
        </w:numPr>
        <w:spacing w:after="200" w:line="276" w:lineRule="auto"/>
        <w:jc w:val="left"/>
      </w:pPr>
      <w:r>
        <w:t>La liste des gares desservis,</w:t>
      </w:r>
    </w:p>
    <w:p w:rsidR="00D5450E" w:rsidRDefault="00D5450E" w:rsidP="00D5450E">
      <w:pPr>
        <w:pStyle w:val="Paragraphedeliste"/>
        <w:numPr>
          <w:ilvl w:val="0"/>
          <w:numId w:val="22"/>
        </w:numPr>
        <w:spacing w:after="200" w:line="276" w:lineRule="auto"/>
        <w:jc w:val="left"/>
      </w:pPr>
      <w:r>
        <w:t>Le nom du prochain arrêt,</w:t>
      </w:r>
    </w:p>
    <w:p w:rsidR="00D5450E" w:rsidRDefault="00D5450E" w:rsidP="00D5450E">
      <w:pPr>
        <w:pStyle w:val="Paragraphedeliste"/>
        <w:numPr>
          <w:ilvl w:val="0"/>
          <w:numId w:val="22"/>
        </w:numPr>
        <w:spacing w:after="200" w:line="276" w:lineRule="auto"/>
        <w:jc w:val="left"/>
      </w:pPr>
      <w:r>
        <w:t>La durée du trajet,</w:t>
      </w:r>
    </w:p>
    <w:p w:rsidR="00D5450E" w:rsidRDefault="001F27F0" w:rsidP="001F27F0">
      <w:pPr>
        <w:spacing w:after="200" w:line="276" w:lineRule="auto"/>
        <w:jc w:val="left"/>
      </w:pPr>
      <w:r>
        <w:t>Pour la domotique, ce type d’application peut servir à commander à distance un système intelligent qui permet de gérer :</w:t>
      </w:r>
    </w:p>
    <w:p w:rsidR="001F27F0" w:rsidRDefault="001F27F0" w:rsidP="001F27F0">
      <w:pPr>
        <w:pStyle w:val="Paragraphedeliste"/>
        <w:numPr>
          <w:ilvl w:val="0"/>
          <w:numId w:val="23"/>
        </w:numPr>
        <w:spacing w:after="200" w:line="276" w:lineRule="auto"/>
        <w:jc w:val="left"/>
      </w:pPr>
      <w:r>
        <w:t>L’allumage et l’extinction du chauffage,</w:t>
      </w:r>
    </w:p>
    <w:p w:rsidR="001F27F0" w:rsidRDefault="001F27F0" w:rsidP="001F27F0">
      <w:pPr>
        <w:pStyle w:val="Paragraphedeliste"/>
        <w:numPr>
          <w:ilvl w:val="0"/>
          <w:numId w:val="23"/>
        </w:numPr>
        <w:spacing w:after="200" w:line="276" w:lineRule="auto"/>
        <w:jc w:val="left"/>
      </w:pPr>
      <w:r>
        <w:t>L’ouverture  et la fermeture des stores,</w:t>
      </w:r>
    </w:p>
    <w:p w:rsidR="001F27F0" w:rsidRDefault="001F27F0" w:rsidP="001F27F0">
      <w:pPr>
        <w:pStyle w:val="Paragraphedeliste"/>
        <w:numPr>
          <w:ilvl w:val="0"/>
          <w:numId w:val="23"/>
        </w:numPr>
        <w:spacing w:after="200" w:line="276" w:lineRule="auto"/>
        <w:jc w:val="left"/>
      </w:pPr>
      <w:r>
        <w:t>L’accès à distance aux images caméras,</w:t>
      </w:r>
    </w:p>
    <w:p w:rsidR="001F27F0" w:rsidRDefault="001F27F0" w:rsidP="001F27F0">
      <w:pPr>
        <w:pStyle w:val="Paragraphedeliste"/>
        <w:numPr>
          <w:ilvl w:val="0"/>
          <w:numId w:val="23"/>
        </w:numPr>
        <w:spacing w:after="200" w:line="276" w:lineRule="auto"/>
        <w:jc w:val="left"/>
      </w:pPr>
      <w:r>
        <w:t>L’ouverture et la fermeture de la barrière,</w:t>
      </w:r>
    </w:p>
    <w:p w:rsidR="001F27F0" w:rsidRDefault="001F27F0" w:rsidP="001F27F0">
      <w:pPr>
        <w:spacing w:after="200" w:line="276" w:lineRule="auto"/>
        <w:ind w:left="360"/>
        <w:jc w:val="left"/>
      </w:pPr>
    </w:p>
    <w:p w:rsidR="001F27F0" w:rsidRDefault="001F27F0" w:rsidP="001F27F0">
      <w:pPr>
        <w:spacing w:after="200" w:line="276" w:lineRule="auto"/>
        <w:jc w:val="left"/>
      </w:pPr>
    </w:p>
    <w:p w:rsidR="00442862" w:rsidRPr="00442862" w:rsidRDefault="00442862" w:rsidP="00442862">
      <w:pPr>
        <w:spacing w:after="200" w:line="276" w:lineRule="auto"/>
        <w:jc w:val="left"/>
      </w:pPr>
    </w:p>
    <w:p w:rsidR="007C73D1" w:rsidRDefault="007C73D1" w:rsidP="007C73D1">
      <w:pPr>
        <w:pStyle w:val="Titre4"/>
        <w:jc w:val="left"/>
      </w:pPr>
      <w:r>
        <w:t>Interfaces de communication :</w:t>
      </w:r>
    </w:p>
    <w:p w:rsidR="007C73D1" w:rsidRDefault="007C73D1" w:rsidP="007C73D1"/>
    <w:p w:rsidR="007C73D1" w:rsidRDefault="00D82816" w:rsidP="001F27F0">
      <w:pPr>
        <w:jc w:val="left"/>
      </w:pPr>
      <w:r>
        <w:t>Le logiciel RADOME devra gérer deux types de protocoles d’échange de données</w:t>
      </w:r>
      <w:r w:rsidR="007C73D1">
        <w:t> :</w:t>
      </w:r>
    </w:p>
    <w:p w:rsidR="00D82816" w:rsidRDefault="00D82816" w:rsidP="001F27F0">
      <w:pPr>
        <w:jc w:val="left"/>
      </w:pPr>
    </w:p>
    <w:p w:rsidR="007C73D1" w:rsidRDefault="007C73D1" w:rsidP="007F5B7F">
      <w:pPr>
        <w:numPr>
          <w:ilvl w:val="0"/>
          <w:numId w:val="7"/>
        </w:numPr>
        <w:jc w:val="left"/>
      </w:pPr>
      <w:r>
        <w:t xml:space="preserve">Le protocole </w:t>
      </w:r>
      <w:r w:rsidR="001F27F0">
        <w:t xml:space="preserve"> qui transporte les données métier (CAN pour l’auto, L’ARINC pour l’aéro</w:t>
      </w:r>
      <w:r w:rsidR="00D82816">
        <w:t>nautique</w:t>
      </w:r>
      <w:r w:rsidR="001F27F0">
        <w:t xml:space="preserve">, </w:t>
      </w:r>
      <w:r w:rsidR="00D82816">
        <w:t>…)</w:t>
      </w:r>
      <w:r>
        <w:t xml:space="preserve"> pour échanger les données entre le calculateur et les différents capteurs.</w:t>
      </w:r>
    </w:p>
    <w:p w:rsidR="00D82816" w:rsidRDefault="007C73D1" w:rsidP="00D82816">
      <w:pPr>
        <w:numPr>
          <w:ilvl w:val="0"/>
          <w:numId w:val="7"/>
        </w:numPr>
        <w:jc w:val="left"/>
      </w:pPr>
      <w:r>
        <w:t xml:space="preserve">Pour l’accès à distance à notre IHM embarqué, </w:t>
      </w:r>
      <w:r w:rsidR="00D82816">
        <w:t>IL faut prévoir un protocole qui puisse gérer plusieurs clients en même temps</w:t>
      </w:r>
      <w:r w:rsidR="007B6AA5">
        <w:t xml:space="preserve"> (TCP/IP)</w:t>
      </w:r>
      <w:r w:rsidR="00D82816">
        <w:t>.</w:t>
      </w:r>
    </w:p>
    <w:p w:rsidR="007C73D1" w:rsidRDefault="00D82816" w:rsidP="00D82816">
      <w:pPr>
        <w:ind w:left="720"/>
        <w:jc w:val="left"/>
      </w:pPr>
      <w:r>
        <w:t xml:space="preserve"> </w:t>
      </w:r>
    </w:p>
    <w:p w:rsidR="007C73D1" w:rsidRDefault="007C73D1" w:rsidP="007C73D1">
      <w:r>
        <w:rPr>
          <w:noProof/>
          <w:lang w:eastAsia="fr-FR" w:bidi="ar-SA"/>
        </w:rPr>
        <w:drawing>
          <wp:anchor distT="0" distB="0" distL="114300" distR="114300" simplePos="0" relativeHeight="251687936" behindDoc="0" locked="0" layoutInCell="1" allowOverlap="1" wp14:anchorId="4E77AF77" wp14:editId="609354CD">
            <wp:simplePos x="0" y="0"/>
            <wp:positionH relativeFrom="column">
              <wp:posOffset>2540</wp:posOffset>
            </wp:positionH>
            <wp:positionV relativeFrom="paragraph">
              <wp:posOffset>95250</wp:posOffset>
            </wp:positionV>
            <wp:extent cx="1275715" cy="914400"/>
            <wp:effectExtent l="0" t="0" r="635" b="0"/>
            <wp:wrapSquare wrapText="bothSides"/>
            <wp:docPr id="484" name="Image 484" descr="http://content.hwigroup.net/images/products/xl/164755/samsung_ativ_smart_pc_pro_xe700t1ca02n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content.hwigroup.net/images/products/xl/164755/samsung_ativ_smart_pc_pro_xe700t1ca02nl.jpg"/>
                    <pic:cNvPicPr>
                      <a:picLocks noChangeAspect="1" noChangeArrowheads="1"/>
                    </pic:cNvPicPr>
                  </pic:nvPicPr>
                  <pic:blipFill>
                    <a:blip r:embed="rId15" r:link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71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iCs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F291DE2" wp14:editId="376C1FAC">
                <wp:simplePos x="0" y="0"/>
                <wp:positionH relativeFrom="column">
                  <wp:posOffset>2038985</wp:posOffset>
                </wp:positionH>
                <wp:positionV relativeFrom="paragraph">
                  <wp:posOffset>-635</wp:posOffset>
                </wp:positionV>
                <wp:extent cx="1489075" cy="806450"/>
                <wp:effectExtent l="19050" t="19050" r="34925" b="50800"/>
                <wp:wrapNone/>
                <wp:docPr id="483" name="Rectangle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89075" cy="8064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1708EC" w:rsidRDefault="001708EC" w:rsidP="007C73D1"/>
                          <w:p w:rsidR="001708EC" w:rsidRDefault="001708EC" w:rsidP="007C73D1">
                            <w:r>
                              <w:t>Logiciel RADOME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83" o:spid="_x0000_s1026" style="position:absolute;left:0;text-align:left;margin-left:160.55pt;margin-top:-.05pt;width:117.25pt;height:63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" fillcolor="#4bacc6 [3208]" strokecolor="#f2f2f2 [3041]" strokeweight="3pt">
                <v:shadow on="t" color="#205867 [1608]" opacity=".5" offset="1pt"/>
                <v:textbox>
                  <w:txbxContent>
                    <w:p w:rsidR="001708EC" w:rsidRDefault="001708EC" w:rsidP="007C73D1"/>
                    <w:p w:rsidR="001708EC" w:rsidRDefault="001708EC" w:rsidP="007C73D1">
                      <w:r>
                        <w:t>Logiciel RADOME</w:t>
                      </w:r>
                    </w:p>
                  </w:txbxContent>
                </v:textbox>
              </v:rect>
            </w:pict>
          </mc:Fallback>
        </mc:AlternateContent>
      </w:r>
    </w:p>
    <w:p w:rsidR="007C73D1" w:rsidRDefault="007C73D1" w:rsidP="007C73D1">
      <w:r>
        <w:rPr>
          <w:i/>
          <w:iCs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A07E8A5" wp14:editId="2C74CFA5">
                <wp:simplePos x="0" y="0"/>
                <wp:positionH relativeFrom="column">
                  <wp:posOffset>-113883</wp:posOffset>
                </wp:positionH>
                <wp:positionV relativeFrom="paragraph">
                  <wp:posOffset>28461</wp:posOffset>
                </wp:positionV>
                <wp:extent cx="2157435" cy="600502"/>
                <wp:effectExtent l="0" t="0" r="14605" b="28575"/>
                <wp:wrapNone/>
                <wp:docPr id="482" name="Flèche gauche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7435" cy="600502"/>
                        </a:xfrm>
                        <a:prstGeom prst="leftArrow">
                          <a:avLst>
                            <a:gd name="adj1" fmla="val 45092"/>
                            <a:gd name="adj2" fmla="val 93466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Default="001708EC" w:rsidP="007C73D1">
                            <w:pPr>
                              <w:jc w:val="center"/>
                            </w:pPr>
                            <w:r>
                              <w:t>Protocole à distance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èche gauche 482" o:spid="_x0000_s1027" type="#_x0000_t66" style="position:absolute;left:0;text-align:left;margin-left:-8.95pt;margin-top:2.25pt;width:169.9pt;height:47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" adj="5619,5930" fillcolor="white [3201]" strokecolor="#9bbb59 [3206]" strokeweight="2pt">
                <v:textbox>
                  <w:txbxContent>
                    <w:p w:rsidR="001708EC" w:rsidRDefault="001708EC" w:rsidP="007C73D1">
                      <w:pPr>
                        <w:jc w:val="center"/>
                      </w:pPr>
                      <w:r>
                        <w:t>Protocole à distance</w:t>
                      </w:r>
                    </w:p>
                  </w:txbxContent>
                </v:textbox>
              </v:shape>
            </w:pict>
          </mc:Fallback>
        </mc:AlternateContent>
      </w:r>
    </w:p>
    <w:p w:rsidR="007C73D1" w:rsidRPr="000C3D37" w:rsidRDefault="007C73D1" w:rsidP="007C73D1">
      <w:pPr>
        <w:jc w:val="left"/>
      </w:pPr>
    </w:p>
    <w:p w:rsidR="007C73D1" w:rsidRDefault="007C73D1" w:rsidP="007C73D1">
      <w:pPr>
        <w:autoSpaceDE w:val="0"/>
        <w:autoSpaceDN w:val="0"/>
        <w:adjustRightInd w:val="0"/>
        <w:rPr>
          <w:i/>
          <w:iCs/>
        </w:rPr>
      </w:pPr>
    </w:p>
    <w:p w:rsidR="007C73D1" w:rsidRDefault="007C73D1" w:rsidP="007C73D1">
      <w:pPr>
        <w:autoSpaceDE w:val="0"/>
        <w:autoSpaceDN w:val="0"/>
        <w:adjustRightInd w:val="0"/>
        <w:rPr>
          <w:i/>
          <w:iCs/>
        </w:rPr>
      </w:pPr>
      <w:r>
        <w:rPr>
          <w:i/>
          <w:iCs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84EAE48" wp14:editId="1D80C29F">
                <wp:simplePos x="0" y="0"/>
                <wp:positionH relativeFrom="column">
                  <wp:posOffset>2618105</wp:posOffset>
                </wp:positionH>
                <wp:positionV relativeFrom="paragraph">
                  <wp:posOffset>99060</wp:posOffset>
                </wp:positionV>
                <wp:extent cx="222885" cy="537845"/>
                <wp:effectExtent l="38100" t="19050" r="24765" b="33655"/>
                <wp:wrapNone/>
                <wp:docPr id="481" name="Double flèche verticale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885" cy="537845"/>
                        </a:xfrm>
                        <a:prstGeom prst="upDownArrow">
                          <a:avLst>
                            <a:gd name="adj1" fmla="val 50000"/>
                            <a:gd name="adj2" fmla="val 26186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Double flèche verticale 481" o:spid="_x0000_s1026" type="#_x0000_t70" style="position:absolute;margin-left:206.15pt;margin-top:7.8pt;width:17.55pt;height:42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" adj=",2344" fillcolor="white [3201]" strokecolor="#9bbb59 [3206]" strokeweight="2pt">
                <v:textbox style="layout-flow:vertical-ideographic"/>
              </v:shape>
            </w:pict>
          </mc:Fallback>
        </mc:AlternateContent>
      </w:r>
    </w:p>
    <w:p w:rsidR="007C73D1" w:rsidRDefault="007C73D1" w:rsidP="007C73D1">
      <w:pPr>
        <w:autoSpaceDE w:val="0"/>
        <w:autoSpaceDN w:val="0"/>
        <w:adjustRightInd w:val="0"/>
        <w:rPr>
          <w:i/>
          <w:iCs/>
        </w:rPr>
      </w:pPr>
    </w:p>
    <w:p w:rsidR="007C73D1" w:rsidRDefault="007C73D1" w:rsidP="007C73D1">
      <w:pPr>
        <w:autoSpaceDE w:val="0"/>
        <w:autoSpaceDN w:val="0"/>
        <w:adjustRightInd w:val="0"/>
        <w:rPr>
          <w:i/>
          <w:iCs/>
        </w:rPr>
      </w:pPr>
      <w:r>
        <w:rPr>
          <w:i/>
          <w:iCs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FB705A8" wp14:editId="5B60EB33">
                <wp:simplePos x="0" y="0"/>
                <wp:positionH relativeFrom="column">
                  <wp:posOffset>518160</wp:posOffset>
                </wp:positionH>
                <wp:positionV relativeFrom="paragraph">
                  <wp:posOffset>92075</wp:posOffset>
                </wp:positionV>
                <wp:extent cx="544195" cy="277495"/>
                <wp:effectExtent l="0" t="0" r="0" b="0"/>
                <wp:wrapNone/>
                <wp:docPr id="3256" name="Zone de texte 3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19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708EC" w:rsidRDefault="001708EC" w:rsidP="007C73D1">
                            <w:r>
                              <w:t>PC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3256" o:spid="_x0000_s1028" type="#_x0000_t202" style="position:absolute;left:0;text-align:left;margin-left:40.8pt;margin-top:7.25pt;width:42.85pt;height:21.8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" stroked="f">
                <v:textbox>
                  <w:txbxContent>
                    <w:p w:rsidR="001708EC" w:rsidRDefault="001708EC" w:rsidP="007C73D1">
                      <w:r>
                        <w:t>PC</w:t>
                      </w:r>
                    </w:p>
                  </w:txbxContent>
                </v:textbox>
              </v:shape>
            </w:pict>
          </mc:Fallback>
        </mc:AlternateContent>
      </w:r>
    </w:p>
    <w:p w:rsidR="007C73D1" w:rsidRDefault="007C73D1" w:rsidP="007C73D1">
      <w:pPr>
        <w:autoSpaceDE w:val="0"/>
        <w:autoSpaceDN w:val="0"/>
        <w:adjustRightInd w:val="0"/>
        <w:rPr>
          <w:i/>
          <w:iCs/>
        </w:rPr>
      </w:pPr>
      <w:r>
        <w:rPr>
          <w:i/>
          <w:iCs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2BF665" wp14:editId="219845A1">
                <wp:simplePos x="0" y="0"/>
                <wp:positionH relativeFrom="column">
                  <wp:posOffset>3431697</wp:posOffset>
                </wp:positionH>
                <wp:positionV relativeFrom="paragraph">
                  <wp:posOffset>90005</wp:posOffset>
                </wp:positionV>
                <wp:extent cx="1448789" cy="626110"/>
                <wp:effectExtent l="19050" t="19050" r="37465" b="59690"/>
                <wp:wrapNone/>
                <wp:docPr id="3255" name="Rectangle 3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8789" cy="62611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1708EC" w:rsidRDefault="001708EC" w:rsidP="007C73D1"/>
                          <w:p w:rsidR="001708EC" w:rsidRDefault="001708EC" w:rsidP="007C73D1">
                            <w:r>
                              <w:t>Logiciel existant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255" o:spid="_x0000_s1029" style="position:absolute;left:0;text-align:left;margin-left:270.2pt;margin-top:7.1pt;width:114.1pt;height:49.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" fillcolor="#c0504d [3205]" strokecolor="#f2f2f2 [3041]" strokeweight="3pt">
                <v:shadow on="t" color="#622423 [1605]" opacity=".5" offset="1pt"/>
                <v:textbox>
                  <w:txbxContent>
                    <w:p w:rsidR="001708EC" w:rsidRDefault="001708EC" w:rsidP="007C73D1"/>
                    <w:p w:rsidR="001708EC" w:rsidRDefault="001708EC" w:rsidP="007C73D1">
                      <w:r>
                        <w:t>Logiciel existant</w:t>
                      </w:r>
                    </w:p>
                  </w:txbxContent>
                </v:textbox>
              </v:rect>
            </w:pict>
          </mc:Fallback>
        </mc:AlternateContent>
      </w:r>
    </w:p>
    <w:p w:rsidR="007C73D1" w:rsidRDefault="007C73D1" w:rsidP="007C73D1">
      <w:pPr>
        <w:autoSpaceDE w:val="0"/>
        <w:autoSpaceDN w:val="0"/>
        <w:adjustRightInd w:val="0"/>
        <w:rPr>
          <w:i/>
          <w:iCs/>
        </w:rPr>
      </w:pPr>
    </w:p>
    <w:p w:rsidR="007C73D1" w:rsidRDefault="007C73D1" w:rsidP="007C73D1">
      <w:pPr>
        <w:autoSpaceDE w:val="0"/>
        <w:autoSpaceDN w:val="0"/>
        <w:adjustRightInd w:val="0"/>
        <w:rPr>
          <w:i/>
          <w:iCs/>
        </w:rPr>
      </w:pPr>
    </w:p>
    <w:p w:rsidR="007C73D1" w:rsidRDefault="007C73D1" w:rsidP="007C73D1">
      <w:pPr>
        <w:autoSpaceDE w:val="0"/>
        <w:autoSpaceDN w:val="0"/>
        <w:adjustRightInd w:val="0"/>
        <w:rPr>
          <w:i/>
          <w:iCs/>
        </w:rPr>
      </w:pPr>
    </w:p>
    <w:p w:rsidR="007C73D1" w:rsidRDefault="007C73D1" w:rsidP="007C73D1">
      <w:pPr>
        <w:autoSpaceDE w:val="0"/>
        <w:autoSpaceDN w:val="0"/>
        <w:adjustRightInd w:val="0"/>
        <w:rPr>
          <w:i/>
          <w:iCs/>
        </w:rPr>
      </w:pPr>
      <w:r>
        <w:rPr>
          <w:i/>
          <w:iCs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9B3E928" wp14:editId="3604A229">
                <wp:simplePos x="0" y="0"/>
                <wp:positionH relativeFrom="column">
                  <wp:posOffset>4011398</wp:posOffset>
                </wp:positionH>
                <wp:positionV relativeFrom="paragraph">
                  <wp:posOffset>84647</wp:posOffset>
                </wp:positionV>
                <wp:extent cx="324485" cy="1169581"/>
                <wp:effectExtent l="19050" t="19050" r="37465" b="12065"/>
                <wp:wrapNone/>
                <wp:docPr id="3254" name="Flèche vers le haut 3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4485" cy="1169581"/>
                        </a:xfrm>
                        <a:prstGeom prst="upArrow">
                          <a:avLst>
                            <a:gd name="adj1" fmla="val 43446"/>
                            <a:gd name="adj2" fmla="val 100489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èche vers le haut 3254" o:spid="_x0000_s1026" type="#_x0000_t68" style="position:absolute;margin-left:315.85pt;margin-top:6.65pt;width:25.55pt;height:92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" adj="6022,6108" fillcolor="white [3201]" strokecolor="#c0504d [3205]" strokeweight="2pt">
                <v:textbox style="layout-flow:vertical-ideographic"/>
              </v:shape>
            </w:pict>
          </mc:Fallback>
        </mc:AlternateContent>
      </w:r>
    </w:p>
    <w:p w:rsidR="007C73D1" w:rsidRDefault="007C73D1" w:rsidP="007C73D1">
      <w:pPr>
        <w:autoSpaceDE w:val="0"/>
        <w:autoSpaceDN w:val="0"/>
        <w:adjustRightInd w:val="0"/>
        <w:rPr>
          <w:i/>
          <w:iCs/>
        </w:rPr>
      </w:pPr>
    </w:p>
    <w:p w:rsidR="007C73D1" w:rsidRDefault="007C73D1" w:rsidP="007C73D1">
      <w:pPr>
        <w:autoSpaceDE w:val="0"/>
        <w:autoSpaceDN w:val="0"/>
        <w:adjustRightInd w:val="0"/>
        <w:rPr>
          <w:i/>
          <w:iCs/>
        </w:rPr>
      </w:pPr>
    </w:p>
    <w:p w:rsidR="007C73D1" w:rsidRDefault="007C73D1" w:rsidP="007C73D1">
      <w:pPr>
        <w:autoSpaceDE w:val="0"/>
        <w:autoSpaceDN w:val="0"/>
        <w:adjustRightInd w:val="0"/>
        <w:rPr>
          <w:i/>
          <w:iCs/>
        </w:rPr>
      </w:pPr>
    </w:p>
    <w:p w:rsidR="007C73D1" w:rsidRDefault="007C73D1" w:rsidP="007C73D1">
      <w:pPr>
        <w:autoSpaceDE w:val="0"/>
        <w:autoSpaceDN w:val="0"/>
        <w:adjustRightInd w:val="0"/>
        <w:rPr>
          <w:i/>
          <w:iCs/>
        </w:rPr>
      </w:pPr>
    </w:p>
    <w:p w:rsidR="007C73D1" w:rsidRDefault="007C73D1" w:rsidP="007C73D1">
      <w:pPr>
        <w:autoSpaceDE w:val="0"/>
        <w:autoSpaceDN w:val="0"/>
        <w:adjustRightInd w:val="0"/>
        <w:rPr>
          <w:i/>
          <w:iCs/>
        </w:rPr>
      </w:pPr>
    </w:p>
    <w:p w:rsidR="007C73D1" w:rsidRDefault="007C73D1" w:rsidP="007C73D1">
      <w:pPr>
        <w:autoSpaceDE w:val="0"/>
        <w:autoSpaceDN w:val="0"/>
        <w:adjustRightInd w:val="0"/>
        <w:rPr>
          <w:i/>
          <w:iCs/>
        </w:rPr>
      </w:pPr>
      <w:r>
        <w:rPr>
          <w:i/>
          <w:iCs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CDD7AF" wp14:editId="75D837C7">
                <wp:simplePos x="0" y="0"/>
                <wp:positionH relativeFrom="column">
                  <wp:posOffset>-347950</wp:posOffset>
                </wp:positionH>
                <wp:positionV relativeFrom="paragraph">
                  <wp:posOffset>1122</wp:posOffset>
                </wp:positionV>
                <wp:extent cx="6441440" cy="669290"/>
                <wp:effectExtent l="0" t="0" r="16510" b="16510"/>
                <wp:wrapNone/>
                <wp:docPr id="3250" name="Double flèche horizontale 3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41440" cy="669290"/>
                        </a:xfrm>
                        <a:prstGeom prst="leftRightArrow">
                          <a:avLst>
                            <a:gd name="adj1" fmla="val 41105"/>
                            <a:gd name="adj2" fmla="val 91651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Pr="007C73D1" w:rsidRDefault="001708EC" w:rsidP="007C73D1">
                            <w:pPr>
                              <w:jc w:val="center"/>
                            </w:pPr>
                            <w:r>
                              <w:t>Canal</w:t>
                            </w:r>
                            <w:r w:rsidRPr="007C73D1">
                              <w:t xml:space="preserve"> </w:t>
                            </w:r>
                            <w:r>
                              <w:t>d’échange données métier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Double flèche horizontale 3250" o:spid="_x0000_s1030" type="#_x0000_t69" style="position:absolute;left:0;text-align:left;margin-left:-27.4pt;margin-top:.1pt;width:507.2pt;height:52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" adj="2057,6361" fillcolor="white [3201]" strokecolor="#c0504d [3205]" strokeweight="2pt">
                <v:textbox>
                  <w:txbxContent>
                    <w:p w:rsidR="001708EC" w:rsidRPr="007C73D1" w:rsidRDefault="001708EC" w:rsidP="007C73D1">
                      <w:pPr>
                        <w:jc w:val="center"/>
                      </w:pPr>
                      <w:r>
                        <w:t>Canal</w:t>
                      </w:r>
                      <w:r w:rsidRPr="007C73D1">
                        <w:t xml:space="preserve"> </w:t>
                      </w:r>
                      <w:r>
                        <w:t>d’échange données métier</w:t>
                      </w:r>
                    </w:p>
                  </w:txbxContent>
                </v:textbox>
              </v:shape>
            </w:pict>
          </mc:Fallback>
        </mc:AlternateContent>
      </w:r>
    </w:p>
    <w:p w:rsidR="007C73D1" w:rsidRDefault="007C73D1" w:rsidP="007C73D1">
      <w:pPr>
        <w:autoSpaceDE w:val="0"/>
        <w:autoSpaceDN w:val="0"/>
        <w:adjustRightInd w:val="0"/>
        <w:rPr>
          <w:i/>
          <w:iCs/>
        </w:rPr>
      </w:pPr>
    </w:p>
    <w:p w:rsidR="007C73D1" w:rsidRDefault="007C73D1" w:rsidP="007C73D1">
      <w:pPr>
        <w:autoSpaceDE w:val="0"/>
        <w:autoSpaceDN w:val="0"/>
        <w:adjustRightInd w:val="0"/>
        <w:rPr>
          <w:i/>
          <w:iCs/>
        </w:rPr>
      </w:pPr>
    </w:p>
    <w:p w:rsidR="007C73D1" w:rsidRDefault="007C73D1" w:rsidP="007C73D1">
      <w:pPr>
        <w:autoSpaceDE w:val="0"/>
        <w:autoSpaceDN w:val="0"/>
        <w:adjustRightInd w:val="0"/>
        <w:rPr>
          <w:i/>
          <w:iCs/>
        </w:rPr>
      </w:pPr>
    </w:p>
    <w:p w:rsidR="007C73D1" w:rsidRDefault="007C73D1" w:rsidP="007C73D1">
      <w:pPr>
        <w:autoSpaceDE w:val="0"/>
        <w:autoSpaceDN w:val="0"/>
        <w:adjustRightInd w:val="0"/>
        <w:rPr>
          <w:i/>
          <w:iCs/>
        </w:r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E0BA05" wp14:editId="024CF483">
                <wp:simplePos x="0" y="0"/>
                <wp:positionH relativeFrom="column">
                  <wp:posOffset>1448376</wp:posOffset>
                </wp:positionH>
                <wp:positionV relativeFrom="paragraph">
                  <wp:posOffset>5080</wp:posOffset>
                </wp:positionV>
                <wp:extent cx="3785707" cy="635"/>
                <wp:effectExtent l="0" t="0" r="5715" b="0"/>
                <wp:wrapNone/>
                <wp:docPr id="3278" name="Zone de texte 3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5707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08EC" w:rsidRPr="00EF59E7" w:rsidRDefault="001708EC" w:rsidP="007C73D1">
                            <w:pPr>
                              <w:pStyle w:val="Lgende"/>
                              <w:jc w:val="center"/>
                              <w:rPr>
                                <w:i/>
                                <w:iCs/>
                                <w:noProof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Architecture réseau logiciel RADOME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3278" o:spid="_x0000_s1031" type="#_x0000_t202" style="position:absolute;left:0;text-align:left;margin-left:114.05pt;margin-top:.4pt;width:298.1pt;height:.0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" stroked="f">
                <v:textbox style="mso-fit-shape-to-text:t" inset="0,0,0,0">
                  <w:txbxContent>
                    <w:p w:rsidR="001708EC" w:rsidRPr="00EF59E7" w:rsidRDefault="001708EC" w:rsidP="007C73D1">
                      <w:pPr>
                        <w:pStyle w:val="Lgende"/>
                        <w:jc w:val="center"/>
                        <w:rPr>
                          <w:i/>
                          <w:iCs/>
                          <w:noProof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Architecture réseau logiciel RADOME</w:t>
                      </w:r>
                    </w:p>
                  </w:txbxContent>
                </v:textbox>
              </v:shape>
            </w:pict>
          </mc:Fallback>
        </mc:AlternateContent>
      </w:r>
    </w:p>
    <w:p w:rsidR="007C73D1" w:rsidRDefault="007C73D1" w:rsidP="007C73D1">
      <w:pPr>
        <w:autoSpaceDE w:val="0"/>
        <w:autoSpaceDN w:val="0"/>
        <w:adjustRightInd w:val="0"/>
        <w:rPr>
          <w:i/>
          <w:iCs/>
        </w:rPr>
      </w:pPr>
    </w:p>
    <w:p w:rsidR="007B6AA5" w:rsidRDefault="007B6AA5" w:rsidP="007C73D1">
      <w:pPr>
        <w:autoSpaceDE w:val="0"/>
        <w:autoSpaceDN w:val="0"/>
        <w:adjustRightInd w:val="0"/>
        <w:rPr>
          <w:i/>
          <w:iCs/>
        </w:rPr>
      </w:pPr>
    </w:p>
    <w:p w:rsidR="007B6AA5" w:rsidRDefault="007B6AA5" w:rsidP="007C73D1">
      <w:pPr>
        <w:autoSpaceDE w:val="0"/>
        <w:autoSpaceDN w:val="0"/>
        <w:adjustRightInd w:val="0"/>
        <w:rPr>
          <w:i/>
          <w:iCs/>
        </w:rPr>
      </w:pPr>
    </w:p>
    <w:p w:rsidR="007C73D1" w:rsidRDefault="007C73D1" w:rsidP="007C73D1">
      <w:pPr>
        <w:pStyle w:val="Titre3"/>
        <w:jc w:val="left"/>
      </w:pPr>
      <w:bookmarkStart w:id="9" w:name="_Toc66762766"/>
      <w:r>
        <w:t>Description générale du logiciel</w:t>
      </w:r>
      <w:bookmarkEnd w:id="9"/>
    </w:p>
    <w:p w:rsidR="007C73D1" w:rsidRPr="00392240" w:rsidRDefault="007C73D1" w:rsidP="007C73D1">
      <w:pPr>
        <w:ind w:firstLine="708"/>
      </w:pPr>
      <w:r>
        <w:t>Le système logiciel portera le nom de RADOME (</w:t>
      </w:r>
      <w:proofErr w:type="spellStart"/>
      <w:r w:rsidRPr="00392240">
        <w:t>Remote</w:t>
      </w:r>
      <w:proofErr w:type="spellEnd"/>
      <w:r w:rsidRPr="00392240">
        <w:t xml:space="preserve"> Adaptive Display On </w:t>
      </w:r>
    </w:p>
    <w:p w:rsidR="007C73D1" w:rsidRDefault="007C73D1" w:rsidP="007C73D1">
      <w:proofErr w:type="spellStart"/>
      <w:r w:rsidRPr="00392240">
        <w:t>Multiclient</w:t>
      </w:r>
      <w:proofErr w:type="spellEnd"/>
      <w:r w:rsidRPr="00392240">
        <w:t xml:space="preserve"> &amp; Embedded</w:t>
      </w:r>
      <w:r>
        <w:t xml:space="preserve">). Le but de ce logiciel est de déporter une IHM embarqué afin de pouvoir accéder à distance </w:t>
      </w:r>
      <w:r w:rsidR="007B6AA5">
        <w:t>de manière fluide</w:t>
      </w:r>
      <w:r>
        <w:t xml:space="preserve"> à toutes les données affichées sur l’écran embarqué. </w:t>
      </w:r>
    </w:p>
    <w:p w:rsidR="00D82816" w:rsidRDefault="00D82816" w:rsidP="007C73D1"/>
    <w:p w:rsidR="007C73D1" w:rsidRPr="000C3D37" w:rsidRDefault="003674FC" w:rsidP="007C73D1">
      <w:pPr>
        <w:autoSpaceDE w:val="0"/>
        <w:autoSpaceDN w:val="0"/>
        <w:adjustRightInd w:val="0"/>
      </w:pPr>
      <w:r>
        <w:t>Un système de stockage devra être mis</w:t>
      </w:r>
      <w:r w:rsidR="007C73D1" w:rsidRPr="000C3D37">
        <w:t xml:space="preserve"> en place pour la sauvegarde des </w:t>
      </w:r>
      <w:proofErr w:type="gramStart"/>
      <w:r w:rsidR="007C73D1" w:rsidRPr="000C3D37">
        <w:t>données</w:t>
      </w:r>
      <w:r>
        <w:t>(</w:t>
      </w:r>
      <w:proofErr w:type="spellStart"/>
      <w:proofErr w:type="gramEnd"/>
      <w:r>
        <w:t>exBD</w:t>
      </w:r>
      <w:proofErr w:type="spellEnd"/>
      <w:r>
        <w:t>, fichier XML, …)</w:t>
      </w:r>
      <w:r w:rsidR="007C73D1" w:rsidRPr="000C3D37">
        <w:t xml:space="preserve"> :</w:t>
      </w:r>
    </w:p>
    <w:p w:rsidR="007C73D1" w:rsidRPr="000C3D37" w:rsidRDefault="007C73D1" w:rsidP="007F5B7F">
      <w:pPr>
        <w:numPr>
          <w:ilvl w:val="0"/>
          <w:numId w:val="6"/>
        </w:numPr>
        <w:autoSpaceDE w:val="0"/>
        <w:autoSpaceDN w:val="0"/>
        <w:adjustRightInd w:val="0"/>
      </w:pPr>
      <w:r w:rsidRPr="000C3D37">
        <w:t>Historique d’entretien,</w:t>
      </w:r>
    </w:p>
    <w:p w:rsidR="007C73D1" w:rsidRPr="000C3D37" w:rsidRDefault="007C73D1" w:rsidP="007F5B7F">
      <w:pPr>
        <w:numPr>
          <w:ilvl w:val="0"/>
          <w:numId w:val="6"/>
        </w:numPr>
        <w:autoSpaceDE w:val="0"/>
        <w:autoSpaceDN w:val="0"/>
        <w:adjustRightInd w:val="0"/>
      </w:pPr>
      <w:r w:rsidRPr="000C3D37">
        <w:t>Usure des pièces,</w:t>
      </w:r>
    </w:p>
    <w:p w:rsidR="007C73D1" w:rsidRPr="000C3D37" w:rsidRDefault="007C73D1" w:rsidP="007F5B7F">
      <w:pPr>
        <w:numPr>
          <w:ilvl w:val="0"/>
          <w:numId w:val="6"/>
        </w:numPr>
        <w:autoSpaceDE w:val="0"/>
        <w:autoSpaceDN w:val="0"/>
        <w:adjustRightInd w:val="0"/>
      </w:pPr>
      <w:r w:rsidRPr="000C3D37">
        <w:t>Emplacement Radar,</w:t>
      </w:r>
    </w:p>
    <w:p w:rsidR="007C73D1" w:rsidRDefault="007C73D1" w:rsidP="007F5B7F">
      <w:pPr>
        <w:numPr>
          <w:ilvl w:val="0"/>
          <w:numId w:val="6"/>
        </w:numPr>
        <w:autoSpaceDE w:val="0"/>
        <w:autoSpaceDN w:val="0"/>
        <w:adjustRightInd w:val="0"/>
      </w:pPr>
      <w:r w:rsidRPr="000C3D37">
        <w:t>Info divertissement,</w:t>
      </w:r>
    </w:p>
    <w:p w:rsidR="00D82816" w:rsidRPr="000C3D37" w:rsidRDefault="00D82816" w:rsidP="00D82816">
      <w:pPr>
        <w:autoSpaceDE w:val="0"/>
        <w:autoSpaceDN w:val="0"/>
        <w:adjustRightInd w:val="0"/>
        <w:ind w:left="720"/>
      </w:pPr>
    </w:p>
    <w:p w:rsidR="007C73D1" w:rsidRDefault="003674FC" w:rsidP="007C73D1">
      <w:r>
        <w:rPr>
          <w:noProof/>
          <w:lang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C476FA" wp14:editId="7615382C">
                <wp:simplePos x="0" y="0"/>
                <wp:positionH relativeFrom="column">
                  <wp:posOffset>2501265</wp:posOffset>
                </wp:positionH>
                <wp:positionV relativeFrom="paragraph">
                  <wp:posOffset>170180</wp:posOffset>
                </wp:positionV>
                <wp:extent cx="939800" cy="956310"/>
                <wp:effectExtent l="0" t="0" r="12700" b="15240"/>
                <wp:wrapNone/>
                <wp:docPr id="3245" name="Cylindre 3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9800" cy="956310"/>
                        </a:xfrm>
                        <a:prstGeom prst="ca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708EC" w:rsidRDefault="001708EC" w:rsidP="007C73D1">
                            <w:r>
                              <w:t>Stockage de données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ylindre 3245" o:spid="_x0000_s1032" type="#_x0000_t22" style="position:absolute;left:0;text-align:left;margin-left:196.95pt;margin-top:13.4pt;width:74pt;height:75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" adj="5307">
                <v:textbox>
                  <w:txbxContent>
                    <w:p w:rsidR="001708EC" w:rsidRDefault="001708EC" w:rsidP="007C73D1">
                      <w:r>
                        <w:t>Stockage de données</w:t>
                      </w:r>
                    </w:p>
                  </w:txbxContent>
                </v:textbox>
              </v:shape>
            </w:pict>
          </mc:Fallback>
        </mc:AlternateContent>
      </w:r>
    </w:p>
    <w:p w:rsidR="007C73D1" w:rsidRDefault="007C73D1" w:rsidP="007C73D1"/>
    <w:p w:rsidR="007C73D1" w:rsidRDefault="007C73D1" w:rsidP="007C73D1">
      <w:r>
        <w:rPr>
          <w:noProof/>
          <w:lang w:eastAsia="fr-FR" w:bidi="ar-SA"/>
        </w:rPr>
        <w:drawing>
          <wp:anchor distT="0" distB="0" distL="114300" distR="114300" simplePos="0" relativeHeight="251658240" behindDoc="0" locked="0" layoutInCell="1" allowOverlap="1" wp14:anchorId="0F4E0AF1" wp14:editId="40066730">
            <wp:simplePos x="0" y="0"/>
            <wp:positionH relativeFrom="column">
              <wp:posOffset>4393565</wp:posOffset>
            </wp:positionH>
            <wp:positionV relativeFrom="paragraph">
              <wp:posOffset>141605</wp:posOffset>
            </wp:positionV>
            <wp:extent cx="1283335" cy="715645"/>
            <wp:effectExtent l="0" t="0" r="0" b="8255"/>
            <wp:wrapSquare wrapText="bothSides"/>
            <wp:docPr id="3237" name="Image 3237" descr="http://img.phonandroid.com/2013/11/smartphone-samsung-tizen-date-de-sort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phonandroid.com/2013/11/smartphone-samsung-tizen-date-de-sortie.jpg"/>
                    <pic:cNvPicPr>
                      <a:picLocks noChangeAspect="1" noChangeArrowheads="1"/>
                    </pic:cNvPicPr>
                  </pic:nvPicPr>
                  <pic:blipFill>
                    <a:blip r:embed="rId17" r:link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335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662336" behindDoc="0" locked="0" layoutInCell="1" allowOverlap="1" wp14:anchorId="50B179A6" wp14:editId="4394ADA5">
            <wp:simplePos x="0" y="0"/>
            <wp:positionH relativeFrom="column">
              <wp:posOffset>-4445</wp:posOffset>
            </wp:positionH>
            <wp:positionV relativeFrom="paragraph">
              <wp:posOffset>81915</wp:posOffset>
            </wp:positionV>
            <wp:extent cx="1283335" cy="958215"/>
            <wp:effectExtent l="0" t="0" r="0" b="0"/>
            <wp:wrapSquare wrapText="bothSides"/>
            <wp:docPr id="479" name="Image 479" descr="http://i-cms.journaldunet.com/image_cms/original/1610939-marche-des-pc-2013-les-ventes-par-constructe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-cms.journaldunet.com/image_cms/original/1610939-marche-des-pc-2013-les-ventes-par-constructeur.jpg"/>
                    <pic:cNvPicPr>
                      <a:picLocks noChangeAspect="1" noChangeArrowheads="1"/>
                    </pic:cNvPicPr>
                  </pic:nvPicPr>
                  <pic:blipFill>
                    <a:blip r:embed="rId19" r:link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335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73D1" w:rsidRDefault="007C73D1" w:rsidP="007C73D1"/>
    <w:p w:rsidR="007C73D1" w:rsidRDefault="007C73D1" w:rsidP="007C73D1">
      <w:r>
        <w:t xml:space="preserve">  </w:t>
      </w:r>
    </w:p>
    <w:p w:rsidR="007C73D1" w:rsidRDefault="007C73D1" w:rsidP="007C73D1"/>
    <w:p w:rsidR="007C73D1" w:rsidRDefault="003674FC" w:rsidP="007C73D1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5AB127" wp14:editId="5C4AFD5B">
                <wp:simplePos x="0" y="0"/>
                <wp:positionH relativeFrom="column">
                  <wp:posOffset>1554480</wp:posOffset>
                </wp:positionH>
                <wp:positionV relativeFrom="paragraph">
                  <wp:posOffset>65405</wp:posOffset>
                </wp:positionV>
                <wp:extent cx="7620" cy="805815"/>
                <wp:effectExtent l="76200" t="38100" r="68580" b="51435"/>
                <wp:wrapNone/>
                <wp:docPr id="478" name="Connecteur droit avec flèche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620" cy="8058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78" o:spid="_x0000_s1026" type="#_x0000_t32" style="position:absolute;margin-left:122.4pt;margin-top:5.15pt;width:.6pt;height:63.4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">
                <v:stroke startarrow="block" endarrow="block"/>
              </v:shape>
            </w:pict>
          </mc:Fallback>
        </mc:AlternateContent>
      </w:r>
      <w:r w:rsidR="007C73D1"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6724B45" wp14:editId="09BE5B87">
                <wp:simplePos x="0" y="0"/>
                <wp:positionH relativeFrom="column">
                  <wp:posOffset>3614420</wp:posOffset>
                </wp:positionH>
                <wp:positionV relativeFrom="paragraph">
                  <wp:posOffset>63500</wp:posOffset>
                </wp:positionV>
                <wp:extent cx="1260475" cy="266700"/>
                <wp:effectExtent l="4445" t="0" r="1905" b="635"/>
                <wp:wrapNone/>
                <wp:docPr id="477" name="Zone de texte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04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708EC" w:rsidRDefault="001708EC" w:rsidP="007C73D1">
                            <w:r>
                              <w:t>Smartphone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Zone de texte 477" o:spid="_x0000_s1033" type="#_x0000_t202" style="position:absolute;left:0;text-align:left;margin-left:284.6pt;margin-top:5pt;width:99.25pt;height:21pt;z-index:2516787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" stroked="f">
                <v:textbox style="mso-fit-shape-to-text:t">
                  <w:txbxContent>
                    <w:p w:rsidR="001708EC" w:rsidRDefault="001708EC" w:rsidP="007C73D1">
                      <w:r>
                        <w:t>Smartphone</w:t>
                      </w:r>
                    </w:p>
                  </w:txbxContent>
                </v:textbox>
              </v:shape>
            </w:pict>
          </mc:Fallback>
        </mc:AlternateContent>
      </w:r>
      <w:r w:rsidR="007C73D1"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CA0C21" wp14:editId="70402FC4">
                <wp:simplePos x="0" y="0"/>
                <wp:positionH relativeFrom="column">
                  <wp:posOffset>2432685</wp:posOffset>
                </wp:positionH>
                <wp:positionV relativeFrom="paragraph">
                  <wp:posOffset>156845</wp:posOffset>
                </wp:positionV>
                <wp:extent cx="639445" cy="716915"/>
                <wp:effectExtent l="51435" t="45085" r="52070" b="47625"/>
                <wp:wrapNone/>
                <wp:docPr id="476" name="Connecteur droit avec flèche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9445" cy="7169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necteur droit avec flèche 476" o:spid="_x0000_s1026" type="#_x0000_t32" style="position:absolute;margin-left:191.55pt;margin-top:12.35pt;width:50.35pt;height:56.4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">
                <v:stroke startarrow="block" endarrow="block"/>
              </v:shape>
            </w:pict>
          </mc:Fallback>
        </mc:AlternateContent>
      </w:r>
    </w:p>
    <w:p w:rsidR="007C73D1" w:rsidRDefault="007C73D1" w:rsidP="007C73D1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97573FA" wp14:editId="59EF2EBC">
                <wp:simplePos x="0" y="0"/>
                <wp:positionH relativeFrom="column">
                  <wp:posOffset>1630583</wp:posOffset>
                </wp:positionH>
                <wp:positionV relativeFrom="paragraph">
                  <wp:posOffset>43228</wp:posOffset>
                </wp:positionV>
                <wp:extent cx="983411" cy="266700"/>
                <wp:effectExtent l="0" t="0" r="7620" b="0"/>
                <wp:wrapNone/>
                <wp:docPr id="475" name="Zone de texte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3411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708EC" w:rsidRDefault="001708EC" w:rsidP="007C73D1">
                            <w:r>
                              <w:t>Sauvegarde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Zone de texte 475" o:spid="_x0000_s1034" type="#_x0000_t202" style="position:absolute;left:0;text-align:left;margin-left:128.4pt;margin-top:3.4pt;width:77.45pt;height:21pt;z-index:2516807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" stroked="f">
                <v:textbox style="mso-fit-shape-to-text:t">
                  <w:txbxContent>
                    <w:p w:rsidR="001708EC" w:rsidRDefault="001708EC" w:rsidP="007C73D1">
                      <w:r>
                        <w:t>Sauvegarde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7E0D83C" wp14:editId="17D44BE4">
                <wp:simplePos x="0" y="0"/>
                <wp:positionH relativeFrom="column">
                  <wp:posOffset>-1330325</wp:posOffset>
                </wp:positionH>
                <wp:positionV relativeFrom="paragraph">
                  <wp:posOffset>164465</wp:posOffset>
                </wp:positionV>
                <wp:extent cx="863600" cy="252730"/>
                <wp:effectExtent l="3175" t="0" r="0" b="0"/>
                <wp:wrapNone/>
                <wp:docPr id="457" name="Zone de texte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3600" cy="252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708EC" w:rsidRDefault="001708EC" w:rsidP="007C73D1">
                            <w:r>
                              <w:t>Ordinateur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457" o:spid="_x0000_s1035" type="#_x0000_t202" style="position:absolute;left:0;text-align:left;margin-left:-104.75pt;margin-top:12.95pt;width:68pt;height:19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" stroked="f">
                <v:textbox>
                  <w:txbxContent>
                    <w:p w:rsidR="001708EC" w:rsidRDefault="001708EC" w:rsidP="007C73D1">
                      <w:r>
                        <w:t>Ordinateur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70385A" wp14:editId="5A2EBC52">
                <wp:simplePos x="0" y="0"/>
                <wp:positionH relativeFrom="column">
                  <wp:posOffset>-220980</wp:posOffset>
                </wp:positionH>
                <wp:positionV relativeFrom="paragraph">
                  <wp:posOffset>43180</wp:posOffset>
                </wp:positionV>
                <wp:extent cx="971550" cy="655320"/>
                <wp:effectExtent l="45720" t="59055" r="40005" b="57150"/>
                <wp:wrapNone/>
                <wp:docPr id="456" name="Connecteur droit avec flèche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71550" cy="655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necteur droit avec flèche 456" o:spid="_x0000_s1026" type="#_x0000_t32" style="position:absolute;margin-left:-17.4pt;margin-top:3.4pt;width:76.5pt;height:51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">
                <v:stroke startarrow="block" endarrow="block"/>
              </v:shape>
            </w:pict>
          </mc:Fallback>
        </mc:AlternateContent>
      </w:r>
    </w:p>
    <w:p w:rsidR="007C73D1" w:rsidRDefault="007C73D1" w:rsidP="007C73D1"/>
    <w:p w:rsidR="007C73D1" w:rsidRDefault="007C73D1" w:rsidP="007C73D1"/>
    <w:p w:rsidR="007C73D1" w:rsidRDefault="007C73D1" w:rsidP="007C73D1">
      <w:pPr>
        <w:tabs>
          <w:tab w:val="center" w:pos="4536"/>
        </w:tabs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FB77A5" wp14:editId="4329D753">
                <wp:simplePos x="0" y="0"/>
                <wp:positionH relativeFrom="column">
                  <wp:posOffset>2146300</wp:posOffset>
                </wp:positionH>
                <wp:positionV relativeFrom="paragraph">
                  <wp:posOffset>172720</wp:posOffset>
                </wp:positionV>
                <wp:extent cx="1682115" cy="956310"/>
                <wp:effectExtent l="26670" t="19050" r="34290" b="53340"/>
                <wp:wrapNone/>
                <wp:docPr id="455" name="Rectangle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2115" cy="956310"/>
                        </a:xfrm>
                        <a:prstGeom prst="rect">
                          <a:avLst/>
                        </a:prstGeom>
                        <a:solidFill>
                          <a:srgbClr val="F79646"/>
                        </a:solidFill>
                        <a:ln w="38100" cmpd="sng">
                          <a:solidFill>
                            <a:srgbClr val="F2F2F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74706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1708EC" w:rsidRDefault="001708EC" w:rsidP="007C73D1"/>
                          <w:p w:rsidR="001708EC" w:rsidRDefault="001708EC" w:rsidP="007C73D1"/>
                          <w:p w:rsidR="001708EC" w:rsidRDefault="001708EC" w:rsidP="007C73D1">
                            <w:pPr>
                              <w:ind w:firstLine="708"/>
                            </w:pPr>
                            <w:r>
                              <w:t>RADOME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55" o:spid="_x0000_s1036" style="position:absolute;left:0;text-align:left;margin-left:169pt;margin-top:13.6pt;width:132.45pt;height:75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" fillcolor="#f79646" strokecolor="#f2f2f2" strokeweight="3pt">
                <v:shadow on="t" color="#974706" opacity=".5" offset="1pt"/>
                <v:textbox>
                  <w:txbxContent>
                    <w:p w:rsidR="001708EC" w:rsidRDefault="001708EC" w:rsidP="007C73D1"/>
                    <w:p w:rsidR="001708EC" w:rsidRDefault="001708EC" w:rsidP="007C73D1"/>
                    <w:p w:rsidR="001708EC" w:rsidRDefault="001708EC" w:rsidP="007C73D1">
                      <w:pPr>
                        <w:ind w:firstLine="708"/>
                      </w:pPr>
                      <w:r>
                        <w:t>RADOME</w:t>
                      </w:r>
                    </w:p>
                  </w:txbxContent>
                </v:textbox>
              </v:rect>
            </w:pict>
          </mc:Fallback>
        </mc:AlternateContent>
      </w:r>
      <w:r>
        <w:tab/>
      </w:r>
    </w:p>
    <w:p w:rsidR="007C73D1" w:rsidRDefault="007C73D1" w:rsidP="007C73D1">
      <w:r>
        <w:rPr>
          <w:noProof/>
          <w:lang w:eastAsia="fr-FR" w:bidi="ar-SA"/>
        </w:rPr>
        <w:drawing>
          <wp:anchor distT="0" distB="0" distL="114300" distR="114300" simplePos="0" relativeHeight="251661312" behindDoc="0" locked="0" layoutInCell="1" allowOverlap="1" wp14:anchorId="37365196" wp14:editId="39E4B771">
            <wp:simplePos x="0" y="0"/>
            <wp:positionH relativeFrom="column">
              <wp:posOffset>4796790</wp:posOffset>
            </wp:positionH>
            <wp:positionV relativeFrom="paragraph">
              <wp:posOffset>105410</wp:posOffset>
            </wp:positionV>
            <wp:extent cx="1283335" cy="848360"/>
            <wp:effectExtent l="0" t="0" r="0" b="8890"/>
            <wp:wrapSquare wrapText="bothSides"/>
            <wp:docPr id="454" name="Image 454" descr="http://www.journaldugeek.com/files/2011/02/Chinavasion-tablette-andro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http://www.journaldugeek.com/files/2011/02/Chinavasion-tablette-android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33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663360" behindDoc="0" locked="0" layoutInCell="1" allowOverlap="1" wp14:anchorId="165E3CA0" wp14:editId="3848800C">
            <wp:simplePos x="0" y="0"/>
            <wp:positionH relativeFrom="column">
              <wp:posOffset>-43180</wp:posOffset>
            </wp:positionH>
            <wp:positionV relativeFrom="paragraph">
              <wp:posOffset>105410</wp:posOffset>
            </wp:positionV>
            <wp:extent cx="1217930" cy="895985"/>
            <wp:effectExtent l="0" t="0" r="1270" b="0"/>
            <wp:wrapSquare wrapText="bothSides"/>
            <wp:docPr id="453" name="Image 453" descr="push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ush_3"/>
                    <pic:cNvPicPr>
                      <a:picLocks noChangeAspect="1" noChangeArrowheads="1"/>
                    </pic:cNvPicPr>
                  </pic:nvPicPr>
                  <pic:blipFill>
                    <a:blip r:embed="rId22" r:link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930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73D1" w:rsidRDefault="007C73D1" w:rsidP="007C73D1"/>
    <w:p w:rsidR="007C73D1" w:rsidRDefault="007C73D1" w:rsidP="007C73D1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650F7F" wp14:editId="50104B62">
                <wp:simplePos x="0" y="0"/>
                <wp:positionH relativeFrom="column">
                  <wp:posOffset>2598420</wp:posOffset>
                </wp:positionH>
                <wp:positionV relativeFrom="paragraph">
                  <wp:posOffset>161290</wp:posOffset>
                </wp:positionV>
                <wp:extent cx="906145" cy="0"/>
                <wp:effectExtent l="17145" t="57150" r="19685" b="57150"/>
                <wp:wrapNone/>
                <wp:docPr id="452" name="Connecteur droit avec flèche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06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necteur droit avec flèche 452" o:spid="_x0000_s1026" type="#_x0000_t32" style="position:absolute;margin-left:204.6pt;margin-top:12.7pt;width:71.3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">
                <v:stroke startarrow="block" endarrow="block"/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28DD0C" wp14:editId="66B4E528">
                <wp:simplePos x="0" y="0"/>
                <wp:positionH relativeFrom="column">
                  <wp:posOffset>-117475</wp:posOffset>
                </wp:positionH>
                <wp:positionV relativeFrom="paragraph">
                  <wp:posOffset>161290</wp:posOffset>
                </wp:positionV>
                <wp:extent cx="971550" cy="0"/>
                <wp:effectExtent l="15875" t="57150" r="22225" b="57150"/>
                <wp:wrapNone/>
                <wp:docPr id="451" name="Connecteur droit avec flèche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necteur droit avec flèche 451" o:spid="_x0000_s1026" type="#_x0000_t32" style="position:absolute;margin-left:-9.25pt;margin-top:12.7pt;width:76.5pt;height:0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">
                <v:stroke startarrow="block" endarrow="block"/>
              </v:shape>
            </w:pict>
          </mc:Fallback>
        </mc:AlternateContent>
      </w:r>
    </w:p>
    <w:p w:rsidR="007C73D1" w:rsidRDefault="007C73D1" w:rsidP="007C73D1"/>
    <w:p w:rsidR="007C73D1" w:rsidRDefault="007C73D1" w:rsidP="007C73D1"/>
    <w:p w:rsidR="007C73D1" w:rsidRDefault="007C73D1" w:rsidP="007C73D1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C81A87" wp14:editId="4BAE9591">
                <wp:simplePos x="0" y="0"/>
                <wp:positionH relativeFrom="column">
                  <wp:posOffset>3731260</wp:posOffset>
                </wp:positionH>
                <wp:positionV relativeFrom="paragraph">
                  <wp:posOffset>133985</wp:posOffset>
                </wp:positionV>
                <wp:extent cx="968375" cy="266700"/>
                <wp:effectExtent l="0" t="4445" r="0" b="0"/>
                <wp:wrapNone/>
                <wp:docPr id="448" name="Zone de texte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83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708EC" w:rsidRDefault="001708EC" w:rsidP="007C73D1">
                            <w:r>
                              <w:t>Tablette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Zone de texte 448" o:spid="_x0000_s1037" type="#_x0000_t202" style="position:absolute;left:0;text-align:left;margin-left:293.8pt;margin-top:10.55pt;width:76.25pt;height:21pt;z-index:2516797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" stroked="f">
                <v:textbox style="mso-fit-shape-to-text:t">
                  <w:txbxContent>
                    <w:p w:rsidR="001708EC" w:rsidRDefault="001708EC" w:rsidP="007C73D1">
                      <w:r>
                        <w:t>Tablette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ACC46E" wp14:editId="15F860E4">
                <wp:simplePos x="0" y="0"/>
                <wp:positionH relativeFrom="column">
                  <wp:posOffset>1736725</wp:posOffset>
                </wp:positionH>
                <wp:positionV relativeFrom="paragraph">
                  <wp:posOffset>125095</wp:posOffset>
                </wp:positionV>
                <wp:extent cx="0" cy="474980"/>
                <wp:effectExtent l="60325" t="22860" r="53975" b="16510"/>
                <wp:wrapNone/>
                <wp:docPr id="3224" name="Connecteur droit avec flèche 3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749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necteur droit avec flèche 3224" o:spid="_x0000_s1026" type="#_x0000_t32" style="position:absolute;margin-left:136.75pt;margin-top:9.85pt;width:0;height:37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">
                <v:stroke startarrow="block" endarrow="block"/>
              </v:shape>
            </w:pict>
          </mc:Fallback>
        </mc:AlternateContent>
      </w:r>
    </w:p>
    <w:p w:rsidR="007C73D1" w:rsidRDefault="007C73D1" w:rsidP="007C73D1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A9D5C1" wp14:editId="327A3F88">
                <wp:simplePos x="0" y="0"/>
                <wp:positionH relativeFrom="column">
                  <wp:posOffset>-43180</wp:posOffset>
                </wp:positionH>
                <wp:positionV relativeFrom="paragraph">
                  <wp:posOffset>80645</wp:posOffset>
                </wp:positionV>
                <wp:extent cx="1217930" cy="344170"/>
                <wp:effectExtent l="0" t="1270" r="1905" b="0"/>
                <wp:wrapNone/>
                <wp:docPr id="3217" name="Zone de texte 3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930" cy="344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708EC" w:rsidRDefault="001708EC" w:rsidP="007C73D1">
                            <w:r>
                              <w:t>IHM Embarqué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217" o:spid="_x0000_s1038" type="#_x0000_t202" style="position:absolute;left:0;text-align:left;margin-left:-3.4pt;margin-top:6.35pt;width:95.9pt;height:27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" stroked="f">
                <v:textbox>
                  <w:txbxContent>
                    <w:p w:rsidR="001708EC" w:rsidRDefault="001708EC" w:rsidP="007C73D1">
                      <w:r>
                        <w:t>IHM Embarqué</w:t>
                      </w:r>
                    </w:p>
                  </w:txbxContent>
                </v:textbox>
              </v:shape>
            </w:pict>
          </mc:Fallback>
        </mc:AlternateContent>
      </w:r>
    </w:p>
    <w:p w:rsidR="007C73D1" w:rsidRDefault="007C73D1" w:rsidP="007C73D1"/>
    <w:p w:rsidR="007C73D1" w:rsidRDefault="007C73D1" w:rsidP="007C73D1">
      <w:r>
        <w:rPr>
          <w:noProof/>
          <w:lang w:eastAsia="fr-FR" w:bidi="ar-SA"/>
        </w:rPr>
        <w:drawing>
          <wp:anchor distT="0" distB="0" distL="114300" distR="114300" simplePos="0" relativeHeight="251665408" behindDoc="0" locked="0" layoutInCell="1" allowOverlap="1" wp14:anchorId="16E405F9" wp14:editId="44C5D276">
            <wp:simplePos x="0" y="0"/>
            <wp:positionH relativeFrom="column">
              <wp:posOffset>2458720</wp:posOffset>
            </wp:positionH>
            <wp:positionV relativeFrom="paragraph">
              <wp:posOffset>117475</wp:posOffset>
            </wp:positionV>
            <wp:extent cx="983615" cy="897890"/>
            <wp:effectExtent l="4763" t="0" r="0" b="0"/>
            <wp:wrapSquare wrapText="bothSides"/>
            <wp:docPr id="3216" name="Image 32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 preferRelativeResize="0">
                      <a:picLocks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83615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73D1" w:rsidRDefault="007C73D1" w:rsidP="007C73D1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27CAC3" wp14:editId="359A8923">
                <wp:simplePos x="0" y="0"/>
                <wp:positionH relativeFrom="column">
                  <wp:posOffset>3340100</wp:posOffset>
                </wp:positionH>
                <wp:positionV relativeFrom="paragraph">
                  <wp:posOffset>170815</wp:posOffset>
                </wp:positionV>
                <wp:extent cx="1517650" cy="254000"/>
                <wp:effectExtent l="1270" t="0" r="0" b="0"/>
                <wp:wrapNone/>
                <wp:docPr id="3215" name="Zone de texte 3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765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708EC" w:rsidRDefault="001708EC" w:rsidP="007C73D1">
                            <w:r>
                              <w:t>Carte d’acquisition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3215" o:spid="_x0000_s1039" type="#_x0000_t202" style="position:absolute;left:0;text-align:left;margin-left:263pt;margin-top:13.45pt;width:119.5pt;height:2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" stroked="f">
                <v:textbox>
                  <w:txbxContent>
                    <w:p w:rsidR="001708EC" w:rsidRDefault="001708EC" w:rsidP="007C73D1">
                      <w:r>
                        <w:t>Carte d’acquisition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</w:p>
    <w:p w:rsidR="007C73D1" w:rsidRDefault="007C73D1" w:rsidP="007C73D1"/>
    <w:p w:rsidR="007C73D1" w:rsidRDefault="007C73D1" w:rsidP="007C73D1"/>
    <w:p w:rsidR="007C73D1" w:rsidRDefault="007C73D1" w:rsidP="007C73D1"/>
    <w:p w:rsidR="007C73D1" w:rsidRDefault="007C73D1" w:rsidP="007C73D1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8BC595" wp14:editId="01278BA5">
                <wp:simplePos x="0" y="0"/>
                <wp:positionH relativeFrom="column">
                  <wp:posOffset>3028950</wp:posOffset>
                </wp:positionH>
                <wp:positionV relativeFrom="paragraph">
                  <wp:posOffset>88265</wp:posOffset>
                </wp:positionV>
                <wp:extent cx="0" cy="591820"/>
                <wp:effectExtent l="61595" t="16510" r="52705" b="20320"/>
                <wp:wrapNone/>
                <wp:docPr id="425" name="Connecteur droit avec flèche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918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necteur droit avec flèche 425" o:spid="_x0000_s1026" type="#_x0000_t32" style="position:absolute;margin-left:238.5pt;margin-top:6.95pt;width:0;height:46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">
                <v:stroke startarrow="block" endarrow="block"/>
              </v:shape>
            </w:pict>
          </mc:Fallback>
        </mc:AlternateContent>
      </w:r>
    </w:p>
    <w:p w:rsidR="007C73D1" w:rsidRDefault="007C73D1" w:rsidP="007C73D1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24FA5A" wp14:editId="56A53E7D">
                <wp:simplePos x="0" y="0"/>
                <wp:positionH relativeFrom="column">
                  <wp:posOffset>3171013</wp:posOffset>
                </wp:positionH>
                <wp:positionV relativeFrom="paragraph">
                  <wp:posOffset>99060</wp:posOffset>
                </wp:positionV>
                <wp:extent cx="2445489" cy="236855"/>
                <wp:effectExtent l="0" t="0" r="0" b="0"/>
                <wp:wrapNone/>
                <wp:docPr id="3049" name="Zone de texte 3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489" cy="236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708EC" w:rsidRDefault="001708EC" w:rsidP="007C73D1">
                            <w:r>
                              <w:t>Canal acquisition de données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3049" o:spid="_x0000_s1040" type="#_x0000_t202" style="position:absolute;left:0;text-align:left;margin-left:249.7pt;margin-top:7.8pt;width:192.55pt;height:18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" stroked="f">
                <v:textbox>
                  <w:txbxContent>
                    <w:p w:rsidR="001708EC" w:rsidRDefault="001708EC" w:rsidP="007C73D1">
                      <w:r>
                        <w:t>Canal acquisition de données</w:t>
                      </w:r>
                    </w:p>
                  </w:txbxContent>
                </v:textbox>
              </v:shape>
            </w:pict>
          </mc:Fallback>
        </mc:AlternateContent>
      </w:r>
    </w:p>
    <w:p w:rsidR="007C73D1" w:rsidRDefault="007C73D1" w:rsidP="007C73D1"/>
    <w:p w:rsidR="007C73D1" w:rsidRPr="00221D82" w:rsidRDefault="007C73D1" w:rsidP="007C73D1"/>
    <w:p w:rsidR="007C73D1" w:rsidRDefault="007C73D1" w:rsidP="007C73D1">
      <w:pPr>
        <w:autoSpaceDE w:val="0"/>
        <w:autoSpaceDN w:val="0"/>
        <w:adjustRightInd w:val="0"/>
        <w:rPr>
          <w:i/>
          <w:iCs/>
        </w:rPr>
      </w:pPr>
    </w:p>
    <w:p w:rsidR="007C73D1" w:rsidRDefault="007C73D1" w:rsidP="007C73D1">
      <w:pPr>
        <w:autoSpaceDE w:val="0"/>
        <w:autoSpaceDN w:val="0"/>
        <w:adjustRightInd w:val="0"/>
        <w:rPr>
          <w:i/>
          <w:iCs/>
        </w:rPr>
      </w:pPr>
    </w:p>
    <w:p w:rsidR="007C73D1" w:rsidRDefault="007C73D1" w:rsidP="007C73D1">
      <w:pPr>
        <w:autoSpaceDE w:val="0"/>
        <w:autoSpaceDN w:val="0"/>
        <w:adjustRightInd w:val="0"/>
        <w:rPr>
          <w:i/>
          <w:iCs/>
        </w:r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C5B2704" wp14:editId="6FF4839D">
                <wp:simplePos x="0" y="0"/>
                <wp:positionH relativeFrom="column">
                  <wp:posOffset>1168086</wp:posOffset>
                </wp:positionH>
                <wp:positionV relativeFrom="paragraph">
                  <wp:posOffset>18481</wp:posOffset>
                </wp:positionV>
                <wp:extent cx="3942607" cy="635"/>
                <wp:effectExtent l="0" t="0" r="1270" b="0"/>
                <wp:wrapNone/>
                <wp:docPr id="3283" name="Zone de texte 3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2607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08EC" w:rsidRPr="00725F2E" w:rsidRDefault="001708EC" w:rsidP="007C73D1">
                            <w:pPr>
                              <w:pStyle w:val="Lgende"/>
                              <w:jc w:val="left"/>
                              <w:rPr>
                                <w:noProof/>
                                <w:szCs w:val="24"/>
                              </w:rPr>
                            </w:pPr>
                            <w:r w:rsidRPr="00725F2E"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725F2E">
                              <w:t xml:space="preserve"> : Principe de fonctionnement logiciel RADOME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3283" o:spid="_x0000_s1041" type="#_x0000_t202" style="position:absolute;left:0;text-align:left;margin-left:92pt;margin-top:1.45pt;width:310.45pt;height:.0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" stroked="f">
                <v:textbox style="mso-fit-shape-to-text:t" inset="0,0,0,0">
                  <w:txbxContent>
                    <w:p w:rsidR="001708EC" w:rsidRPr="00725F2E" w:rsidRDefault="001708EC" w:rsidP="007C73D1">
                      <w:pPr>
                        <w:pStyle w:val="Lgende"/>
                        <w:jc w:val="left"/>
                        <w:rPr>
                          <w:noProof/>
                          <w:szCs w:val="24"/>
                        </w:rPr>
                      </w:pPr>
                      <w:r w:rsidRPr="00725F2E"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725F2E">
                        <w:t xml:space="preserve"> : Principe de fonctionnement logiciel RADOME</w:t>
                      </w:r>
                    </w:p>
                  </w:txbxContent>
                </v:textbox>
              </v:shape>
            </w:pict>
          </mc:Fallback>
        </mc:AlternateContent>
      </w:r>
    </w:p>
    <w:p w:rsidR="007C73D1" w:rsidRPr="007C73D1" w:rsidRDefault="007C73D1" w:rsidP="007C73D1">
      <w:pPr>
        <w:pStyle w:val="Titre2"/>
        <w:numPr>
          <w:ilvl w:val="0"/>
          <w:numId w:val="0"/>
        </w:numPr>
        <w:spacing w:before="240" w:after="60"/>
        <w:ind w:left="576"/>
        <w:jc w:val="left"/>
        <w:rPr>
          <w:i/>
          <w:iCs w:val="0"/>
        </w:rPr>
      </w:pPr>
      <w:bookmarkStart w:id="10" w:name="_Toc66762767"/>
    </w:p>
    <w:p w:rsidR="007C73D1" w:rsidRDefault="007C73D1" w:rsidP="007C73D1">
      <w:pPr>
        <w:pStyle w:val="Titre2"/>
        <w:spacing w:before="240" w:after="60"/>
        <w:jc w:val="left"/>
        <w:rPr>
          <w:i/>
          <w:iCs w:val="0"/>
        </w:rPr>
      </w:pPr>
      <w:r>
        <w:t>Contraintes opérationnelles</w:t>
      </w:r>
      <w:bookmarkEnd w:id="10"/>
    </w:p>
    <w:p w:rsidR="007C73D1" w:rsidRDefault="007C73D1" w:rsidP="007C73D1">
      <w:pPr>
        <w:pStyle w:val="Titre3"/>
        <w:jc w:val="left"/>
      </w:pPr>
      <w:bookmarkStart w:id="11" w:name="_Toc66762768"/>
      <w:r>
        <w:t>Performances</w:t>
      </w:r>
      <w:bookmarkEnd w:id="11"/>
    </w:p>
    <w:p w:rsidR="00725F2E" w:rsidRPr="00725F2E" w:rsidRDefault="00725F2E" w:rsidP="00725F2E"/>
    <w:p w:rsidR="007C73D1" w:rsidRDefault="00725F2E" w:rsidP="00725F2E">
      <w:pPr>
        <w:autoSpaceDE w:val="0"/>
        <w:autoSpaceDN w:val="0"/>
        <w:adjustRightInd w:val="0"/>
        <w:ind w:firstLine="360"/>
        <w:rPr>
          <w:i/>
          <w:iCs/>
        </w:rPr>
      </w:pPr>
      <w:r>
        <w:rPr>
          <w:i/>
          <w:iCs/>
        </w:rPr>
        <w:t>Le logiciel RADOME doit être suffisamment robuste  pour répondre aux performances temporelles suivantes :</w:t>
      </w:r>
    </w:p>
    <w:p w:rsidR="00725F2E" w:rsidRPr="00725F2E" w:rsidRDefault="00725F2E" w:rsidP="007F5B7F">
      <w:pPr>
        <w:pStyle w:val="Paragraphedeliste"/>
        <w:numPr>
          <w:ilvl w:val="0"/>
          <w:numId w:val="8"/>
        </w:numPr>
        <w:autoSpaceDE w:val="0"/>
        <w:autoSpaceDN w:val="0"/>
        <w:adjustRightInd w:val="0"/>
        <w:rPr>
          <w:i/>
          <w:iCs/>
        </w:rPr>
      </w:pPr>
      <w:r w:rsidRPr="00725F2E">
        <w:rPr>
          <w:i/>
          <w:iCs/>
        </w:rPr>
        <w:t xml:space="preserve">Le temps de réponse de </w:t>
      </w:r>
      <w:r w:rsidR="00D82816">
        <w:rPr>
          <w:i/>
          <w:iCs/>
        </w:rPr>
        <w:t>TBD</w:t>
      </w:r>
      <w:r w:rsidRPr="00725F2E">
        <w:rPr>
          <w:i/>
          <w:iCs/>
        </w:rPr>
        <w:t>,</w:t>
      </w:r>
    </w:p>
    <w:p w:rsidR="00725F2E" w:rsidRPr="00725F2E" w:rsidRDefault="00725F2E" w:rsidP="007F5B7F">
      <w:pPr>
        <w:pStyle w:val="Paragraphedeliste"/>
        <w:numPr>
          <w:ilvl w:val="0"/>
          <w:numId w:val="8"/>
        </w:numPr>
        <w:autoSpaceDE w:val="0"/>
        <w:autoSpaceDN w:val="0"/>
        <w:adjustRightInd w:val="0"/>
        <w:rPr>
          <w:i/>
          <w:iCs/>
        </w:rPr>
      </w:pPr>
      <w:r w:rsidRPr="00725F2E">
        <w:rPr>
          <w:i/>
          <w:iCs/>
        </w:rPr>
        <w:t xml:space="preserve">Un temps de mise à jour des données de </w:t>
      </w:r>
      <w:r w:rsidR="00D82816">
        <w:rPr>
          <w:i/>
          <w:iCs/>
        </w:rPr>
        <w:t>TBD</w:t>
      </w:r>
      <w:r w:rsidRPr="00725F2E">
        <w:rPr>
          <w:i/>
          <w:iCs/>
        </w:rPr>
        <w:t>,</w:t>
      </w:r>
    </w:p>
    <w:p w:rsidR="00725F2E" w:rsidRPr="00725F2E" w:rsidRDefault="00725F2E" w:rsidP="007F5B7F">
      <w:pPr>
        <w:pStyle w:val="Paragraphedeliste"/>
        <w:numPr>
          <w:ilvl w:val="0"/>
          <w:numId w:val="8"/>
        </w:numPr>
        <w:autoSpaceDE w:val="0"/>
        <w:autoSpaceDN w:val="0"/>
        <w:adjustRightInd w:val="0"/>
        <w:rPr>
          <w:i/>
          <w:iCs/>
        </w:rPr>
      </w:pPr>
      <w:r w:rsidRPr="00725F2E">
        <w:rPr>
          <w:i/>
          <w:iCs/>
        </w:rPr>
        <w:t xml:space="preserve">Un temps d’affichage de </w:t>
      </w:r>
      <w:r w:rsidR="00D82816">
        <w:rPr>
          <w:i/>
          <w:iCs/>
        </w:rPr>
        <w:t>TBD</w:t>
      </w:r>
      <w:r w:rsidRPr="00725F2E">
        <w:rPr>
          <w:i/>
          <w:iCs/>
        </w:rPr>
        <w:t>,</w:t>
      </w:r>
    </w:p>
    <w:p w:rsidR="00725F2E" w:rsidRPr="00725F2E" w:rsidRDefault="00725F2E" w:rsidP="007F5B7F">
      <w:pPr>
        <w:pStyle w:val="Paragraphedeliste"/>
        <w:numPr>
          <w:ilvl w:val="0"/>
          <w:numId w:val="8"/>
        </w:numPr>
        <w:autoSpaceDE w:val="0"/>
        <w:autoSpaceDN w:val="0"/>
        <w:adjustRightInd w:val="0"/>
        <w:rPr>
          <w:i/>
          <w:iCs/>
        </w:rPr>
      </w:pPr>
      <w:r w:rsidRPr="00725F2E">
        <w:rPr>
          <w:i/>
          <w:iCs/>
        </w:rPr>
        <w:t>Un temps d’accès à distance à l’IHM embarqué de TBD,</w:t>
      </w:r>
    </w:p>
    <w:p w:rsidR="00725F2E" w:rsidRDefault="00725F2E" w:rsidP="007F5B7F">
      <w:pPr>
        <w:pStyle w:val="Paragraphedeliste"/>
        <w:numPr>
          <w:ilvl w:val="0"/>
          <w:numId w:val="8"/>
        </w:numPr>
        <w:autoSpaceDE w:val="0"/>
        <w:autoSpaceDN w:val="0"/>
        <w:adjustRightInd w:val="0"/>
        <w:rPr>
          <w:i/>
          <w:iCs/>
        </w:rPr>
      </w:pPr>
      <w:r w:rsidRPr="00725F2E">
        <w:rPr>
          <w:i/>
          <w:iCs/>
        </w:rPr>
        <w:t>Le temps d’envoi des commandes à distance TBD</w:t>
      </w:r>
      <w:r>
        <w:rPr>
          <w:i/>
          <w:iCs/>
        </w:rPr>
        <w:t>,</w:t>
      </w:r>
    </w:p>
    <w:p w:rsidR="00725F2E" w:rsidRDefault="00725F2E" w:rsidP="00725F2E">
      <w:pPr>
        <w:pStyle w:val="Paragraphedeliste"/>
        <w:autoSpaceDE w:val="0"/>
        <w:autoSpaceDN w:val="0"/>
        <w:adjustRightInd w:val="0"/>
        <w:rPr>
          <w:i/>
          <w:iCs/>
        </w:rPr>
      </w:pPr>
    </w:p>
    <w:p w:rsidR="00D82816" w:rsidRDefault="00725F2E" w:rsidP="00725F2E">
      <w:pPr>
        <w:autoSpaceDE w:val="0"/>
        <w:autoSpaceDN w:val="0"/>
        <w:adjustRightInd w:val="0"/>
        <w:rPr>
          <w:i/>
          <w:iCs/>
        </w:rPr>
      </w:pPr>
      <w:r>
        <w:rPr>
          <w:i/>
          <w:iCs/>
        </w:rPr>
        <w:t xml:space="preserve">Le logiciel RADOME doit être multitâches, afin d’assurer les fonctions d’affichage à l’IHM embarqué et en même temps le calcul des données </w:t>
      </w:r>
      <w:r w:rsidR="00D82816">
        <w:rPr>
          <w:i/>
          <w:iCs/>
        </w:rPr>
        <w:t>métier</w:t>
      </w:r>
      <w:r>
        <w:rPr>
          <w:i/>
          <w:iCs/>
        </w:rPr>
        <w:t xml:space="preserve"> envoyées par le </w:t>
      </w:r>
      <w:r w:rsidR="009B58A9">
        <w:rPr>
          <w:i/>
          <w:iCs/>
        </w:rPr>
        <w:t>canal</w:t>
      </w:r>
      <w:r>
        <w:rPr>
          <w:i/>
          <w:iCs/>
        </w:rPr>
        <w:t xml:space="preserve"> </w:t>
      </w:r>
      <w:r w:rsidR="00D82816">
        <w:rPr>
          <w:i/>
          <w:iCs/>
        </w:rPr>
        <w:t>EDM</w:t>
      </w:r>
      <w:r>
        <w:rPr>
          <w:i/>
          <w:iCs/>
        </w:rPr>
        <w:t>.</w:t>
      </w:r>
    </w:p>
    <w:p w:rsidR="00725F2E" w:rsidRDefault="00725F2E" w:rsidP="00725F2E">
      <w:pPr>
        <w:autoSpaceDE w:val="0"/>
        <w:autoSpaceDN w:val="0"/>
        <w:adjustRightInd w:val="0"/>
        <w:rPr>
          <w:i/>
          <w:iCs/>
        </w:rPr>
      </w:pPr>
      <w:r>
        <w:rPr>
          <w:i/>
          <w:iCs/>
        </w:rPr>
        <w:t>L’accès à distance à l’IHM embarqué ne doit pas perturber son fonctionnement.</w:t>
      </w:r>
    </w:p>
    <w:p w:rsidR="00725F2E" w:rsidRPr="00725F2E" w:rsidRDefault="00094156" w:rsidP="00725F2E">
      <w:pPr>
        <w:autoSpaceDE w:val="0"/>
        <w:autoSpaceDN w:val="0"/>
        <w:adjustRightInd w:val="0"/>
        <w:rPr>
          <w:i/>
          <w:iCs/>
        </w:rPr>
      </w:pPr>
      <w:r>
        <w:rPr>
          <w:i/>
          <w:iCs/>
        </w:rPr>
        <w:lastRenderedPageBreak/>
        <w:t>Le m</w:t>
      </w:r>
      <w:r w:rsidR="00725F2E">
        <w:rPr>
          <w:i/>
          <w:iCs/>
        </w:rPr>
        <w:t xml:space="preserve">icroprocesseur doit </w:t>
      </w:r>
      <w:r>
        <w:rPr>
          <w:i/>
          <w:iCs/>
        </w:rPr>
        <w:t>être suffisamment puissant</w:t>
      </w:r>
      <w:r w:rsidR="00725F2E">
        <w:rPr>
          <w:i/>
          <w:iCs/>
        </w:rPr>
        <w:t xml:space="preserve"> pour gérer l’affichage sur un écran tactile  </w:t>
      </w:r>
      <w:r>
        <w:rPr>
          <w:i/>
          <w:iCs/>
        </w:rPr>
        <w:t xml:space="preserve">avec une résolution </w:t>
      </w:r>
      <w:r w:rsidR="00725F2E">
        <w:rPr>
          <w:i/>
          <w:iCs/>
        </w:rPr>
        <w:t xml:space="preserve">des données de type flux audio, flux vidéo, vitesses, climatisation,  </w:t>
      </w:r>
      <w:r>
        <w:rPr>
          <w:i/>
          <w:iCs/>
        </w:rPr>
        <w:t>et en même temps le traitement des données métiers.</w:t>
      </w:r>
      <w:r w:rsidRPr="00725F2E">
        <w:rPr>
          <w:i/>
          <w:iCs/>
        </w:rPr>
        <w:t xml:space="preserve"> </w:t>
      </w:r>
    </w:p>
    <w:p w:rsidR="007C73D1" w:rsidRDefault="007C73D1" w:rsidP="007C73D1">
      <w:pPr>
        <w:pStyle w:val="Titre3"/>
        <w:jc w:val="left"/>
      </w:pPr>
      <w:bookmarkStart w:id="12" w:name="_Toc66762769"/>
      <w:r>
        <w:t>Installation</w:t>
      </w:r>
      <w:bookmarkEnd w:id="12"/>
    </w:p>
    <w:p w:rsidR="0000562B" w:rsidRPr="0000562B" w:rsidRDefault="0000562B" w:rsidP="0000562B"/>
    <w:p w:rsidR="00725F2E" w:rsidRDefault="00725F2E" w:rsidP="00094156">
      <w:r>
        <w:t>La version finale du logiciel RADOME sera livré sous forme d’un exécutable.</w:t>
      </w:r>
    </w:p>
    <w:p w:rsidR="0000562B" w:rsidRDefault="00725F2E" w:rsidP="00725F2E">
      <w:r>
        <w:t>Une partie Hardware</w:t>
      </w:r>
      <w:r w:rsidR="0000562B">
        <w:t xml:space="preserve"> du </w:t>
      </w:r>
      <w:r w:rsidR="00452424">
        <w:t>projet RADOME</w:t>
      </w:r>
      <w:r w:rsidR="0000562B">
        <w:t xml:space="preserve"> sera livrée sous forme de carte qui devra intégrer :</w:t>
      </w:r>
    </w:p>
    <w:p w:rsidR="0000562B" w:rsidRDefault="009B58A9" w:rsidP="007F5B7F">
      <w:pPr>
        <w:pStyle w:val="Paragraphedeliste"/>
        <w:numPr>
          <w:ilvl w:val="0"/>
          <w:numId w:val="9"/>
        </w:numPr>
      </w:pPr>
      <w:r>
        <w:t xml:space="preserve">Un microprocesseur </w:t>
      </w:r>
    </w:p>
    <w:p w:rsidR="0000562B" w:rsidRDefault="009B58A9" w:rsidP="007F5B7F">
      <w:pPr>
        <w:pStyle w:val="Paragraphedeliste"/>
        <w:numPr>
          <w:ilvl w:val="0"/>
          <w:numId w:val="9"/>
        </w:numPr>
      </w:pPr>
      <w:r>
        <w:t xml:space="preserve">Canal </w:t>
      </w:r>
      <w:proofErr w:type="gramStart"/>
      <w:r>
        <w:t>EDM(</w:t>
      </w:r>
      <w:proofErr w:type="gramEnd"/>
      <w:r>
        <w:t>Echange Données Métier)</w:t>
      </w:r>
      <w:r w:rsidR="0000562B">
        <w:t>,</w:t>
      </w:r>
    </w:p>
    <w:p w:rsidR="0000562B" w:rsidRDefault="0000562B" w:rsidP="007F5B7F">
      <w:pPr>
        <w:pStyle w:val="Paragraphedeliste"/>
        <w:numPr>
          <w:ilvl w:val="0"/>
          <w:numId w:val="9"/>
        </w:numPr>
      </w:pPr>
      <w:r>
        <w:t xml:space="preserve">Bus </w:t>
      </w:r>
      <w:r w:rsidR="00094156">
        <w:t>sans fil (</w:t>
      </w:r>
      <w:r w:rsidR="009B58A9">
        <w:t>TBD</w:t>
      </w:r>
      <w:r w:rsidR="00094156">
        <w:t>)</w:t>
      </w:r>
      <w:r>
        <w:t>,</w:t>
      </w:r>
    </w:p>
    <w:p w:rsidR="0000562B" w:rsidRDefault="0000562B" w:rsidP="007F5B7F">
      <w:pPr>
        <w:pStyle w:val="Paragraphedeliste"/>
        <w:numPr>
          <w:ilvl w:val="0"/>
          <w:numId w:val="9"/>
        </w:numPr>
      </w:pPr>
      <w:r>
        <w:t xml:space="preserve">Bus </w:t>
      </w:r>
      <w:r w:rsidR="009B58A9">
        <w:t>de</w:t>
      </w:r>
      <w:r>
        <w:t xml:space="preserve"> liaison avec l’</w:t>
      </w:r>
      <w:r w:rsidR="00094156">
        <w:t>écran embarqué (bus série ou autre)</w:t>
      </w:r>
      <w:r>
        <w:t>,</w:t>
      </w:r>
    </w:p>
    <w:p w:rsidR="00094156" w:rsidRDefault="0000562B" w:rsidP="00725F2E">
      <w:pPr>
        <w:pStyle w:val="Paragraphedeliste"/>
        <w:numPr>
          <w:ilvl w:val="0"/>
          <w:numId w:val="9"/>
        </w:numPr>
      </w:pPr>
      <w:r>
        <w:t>Un écran tactile</w:t>
      </w:r>
      <w:r w:rsidR="00094156">
        <w:t>,</w:t>
      </w:r>
    </w:p>
    <w:p w:rsidR="00725F2E" w:rsidRPr="00725F2E" w:rsidRDefault="0000562B" w:rsidP="00725F2E">
      <w:pPr>
        <w:pStyle w:val="Paragraphedeliste"/>
        <w:numPr>
          <w:ilvl w:val="0"/>
          <w:numId w:val="9"/>
        </w:numPr>
      </w:pPr>
      <w:r>
        <w:t xml:space="preserve"> </w:t>
      </w:r>
    </w:p>
    <w:p w:rsidR="007C73D1" w:rsidRDefault="007C73D1" w:rsidP="007C73D1">
      <w:pPr>
        <w:pStyle w:val="Titre2"/>
        <w:spacing w:before="240" w:after="60"/>
        <w:jc w:val="left"/>
      </w:pPr>
      <w:bookmarkStart w:id="13" w:name="_Toc66762770"/>
      <w:r>
        <w:t>Contraintes de réalisation</w:t>
      </w:r>
      <w:bookmarkEnd w:id="13"/>
      <w:r w:rsidR="00725F2E">
        <w:tab/>
      </w:r>
      <w:r w:rsidR="00725F2E">
        <w:tab/>
      </w:r>
    </w:p>
    <w:p w:rsidR="007C73D1" w:rsidRDefault="007C73D1" w:rsidP="007C73D1">
      <w:pPr>
        <w:pStyle w:val="Titre3"/>
        <w:jc w:val="left"/>
      </w:pPr>
      <w:bookmarkStart w:id="14" w:name="_Toc66762771"/>
      <w:r>
        <w:t>Contraintes structurelles</w:t>
      </w:r>
      <w:bookmarkEnd w:id="14"/>
    </w:p>
    <w:p w:rsidR="00DD2B1A" w:rsidRPr="00DD2B1A" w:rsidRDefault="00DD2B1A" w:rsidP="00DD2B1A"/>
    <w:p w:rsidR="00DD2B1A" w:rsidRDefault="00DD2B1A" w:rsidP="00DD2B1A">
      <w:r>
        <w:t xml:space="preserve">Le logiciel RADOME devra s’interfacer avec la structure existante : </w:t>
      </w:r>
      <w:bookmarkStart w:id="15" w:name="_Toc66762772"/>
    </w:p>
    <w:p w:rsidR="00DD2B1A" w:rsidRDefault="00DD2B1A" w:rsidP="00DD2B1A"/>
    <w:p w:rsidR="008F58BA" w:rsidRDefault="008F58BA" w:rsidP="00DD2B1A">
      <w:r>
        <w:rPr>
          <w:noProof/>
          <w:lang w:eastAsia="fr-FR" w:bidi="ar-SA"/>
        </w:rPr>
        <w:drawing>
          <wp:anchor distT="0" distB="0" distL="114300" distR="114300" simplePos="0" relativeHeight="251698176" behindDoc="0" locked="0" layoutInCell="1" allowOverlap="1" wp14:anchorId="126A22F6" wp14:editId="0CCBF3D6">
            <wp:simplePos x="0" y="0"/>
            <wp:positionH relativeFrom="column">
              <wp:posOffset>5133340</wp:posOffset>
            </wp:positionH>
            <wp:positionV relativeFrom="paragraph">
              <wp:posOffset>144780</wp:posOffset>
            </wp:positionV>
            <wp:extent cx="1519555" cy="949960"/>
            <wp:effectExtent l="0" t="0" r="4445" b="2540"/>
            <wp:wrapSquare wrapText="left"/>
            <wp:docPr id="3316" name="Image 3316" descr="https://encrypted-tbn1.gstatic.com/images?q=tbn:ANd9GcQPnAoRmC-ITDowZ87OdmnZDp38v--uzT7jsa33RWYOlIcThXl3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ncrypted-tbn1.gstatic.com/images?q=tbn:ANd9GcQPnAoRmC-ITDowZ87OdmnZDp38v--uzT7jsa33RWYOlIcThXl3c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555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697152" behindDoc="0" locked="0" layoutInCell="1" allowOverlap="1" wp14:anchorId="075622A0" wp14:editId="0E7B0B5A">
            <wp:simplePos x="0" y="0"/>
            <wp:positionH relativeFrom="column">
              <wp:posOffset>1731645</wp:posOffset>
            </wp:positionH>
            <wp:positionV relativeFrom="paragraph">
              <wp:posOffset>139065</wp:posOffset>
            </wp:positionV>
            <wp:extent cx="983615" cy="897890"/>
            <wp:effectExtent l="0" t="0" r="6985" b="0"/>
            <wp:wrapSquare wrapText="bothSides"/>
            <wp:docPr id="3314" name="Image 33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 preferRelativeResize="0">
                      <a:picLocks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615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58BA" w:rsidRDefault="008F58BA" w:rsidP="00DD2B1A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6F2A27" wp14:editId="40B0E552">
                <wp:simplePos x="0" y="0"/>
                <wp:positionH relativeFrom="column">
                  <wp:posOffset>3209925</wp:posOffset>
                </wp:positionH>
                <wp:positionV relativeFrom="paragraph">
                  <wp:posOffset>80010</wp:posOffset>
                </wp:positionV>
                <wp:extent cx="1306195" cy="807085"/>
                <wp:effectExtent l="0" t="0" r="27305" b="12065"/>
                <wp:wrapNone/>
                <wp:docPr id="3309" name="Rectangle 3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195" cy="8070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08EC" w:rsidRPr="008F58BA" w:rsidRDefault="001708EC" w:rsidP="008F58BA">
                            <w:pPr>
                              <w:jc w:val="center"/>
                              <w:rPr>
                                <w:b/>
                                <w:color w:val="C0504D" w:themeColor="accent2"/>
                              </w:rPr>
                            </w:pPr>
                            <w:r w:rsidRPr="008F58BA">
                              <w:rPr>
                                <w:b/>
                                <w:color w:val="C0504D" w:themeColor="accent2"/>
                              </w:rPr>
                              <w:t>Calculateur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09" o:spid="_x0000_s1042" style="position:absolute;left:0;text-align:left;margin-left:252.75pt;margin-top:6.3pt;width:102.85pt;height:63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" fillcolor="#9bbb59 [3206]" strokecolor="#4e6128 [1606]" strokeweight="2pt">
                <v:textbox>
                  <w:txbxContent>
                    <w:p w:rsidR="001708EC" w:rsidRPr="008F58BA" w:rsidRDefault="001708EC" w:rsidP="008F58BA">
                      <w:pPr>
                        <w:jc w:val="center"/>
                        <w:rPr>
                          <w:b/>
                          <w:color w:val="C0504D" w:themeColor="accent2"/>
                        </w:rPr>
                      </w:pPr>
                      <w:r w:rsidRPr="008F58BA">
                        <w:rPr>
                          <w:b/>
                          <w:color w:val="C0504D" w:themeColor="accent2"/>
                        </w:rPr>
                        <w:t>Calculateur</w:t>
                      </w:r>
                    </w:p>
                  </w:txbxContent>
                </v:textbox>
              </v:rect>
            </w:pict>
          </mc:Fallback>
        </mc:AlternateContent>
      </w:r>
    </w:p>
    <w:p w:rsidR="008F58BA" w:rsidRDefault="008F58BA" w:rsidP="00DD2B1A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5A5BBF" wp14:editId="6E7E89DF">
                <wp:simplePos x="0" y="0"/>
                <wp:positionH relativeFrom="column">
                  <wp:posOffset>-339734</wp:posOffset>
                </wp:positionH>
                <wp:positionV relativeFrom="paragraph">
                  <wp:posOffset>111125</wp:posOffset>
                </wp:positionV>
                <wp:extent cx="1413163" cy="339090"/>
                <wp:effectExtent l="0" t="0" r="15875" b="22860"/>
                <wp:wrapNone/>
                <wp:docPr id="3046" name="Organigramme : Terminateur 3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13163" cy="33909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08EC" w:rsidRDefault="001708EC" w:rsidP="007C73D1">
                            <w:pPr>
                              <w:jc w:val="center"/>
                            </w:pPr>
                            <w:r>
                              <w:t>Signaux E/S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Organigramme : Terminateur 3046" o:spid="_x0000_s1043" type="#_x0000_t116" style="position:absolute;left:0;text-align:left;margin-left:-26.75pt;margin-top:8.75pt;width:111.25pt;height:26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">
                <v:textbox>
                  <w:txbxContent>
                    <w:p w:rsidR="001708EC" w:rsidRDefault="001708EC" w:rsidP="007C73D1">
                      <w:pPr>
                        <w:jc w:val="center"/>
                      </w:pPr>
                      <w:r>
                        <w:t>Signaux E/S</w:t>
                      </w:r>
                    </w:p>
                  </w:txbxContent>
                </v:textbox>
              </v:shape>
            </w:pict>
          </mc:Fallback>
        </mc:AlternateContent>
      </w:r>
    </w:p>
    <w:p w:rsidR="008F58BA" w:rsidRDefault="008F58BA" w:rsidP="00DD2B1A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77C27E7" wp14:editId="41136E02">
                <wp:simplePos x="0" y="0"/>
                <wp:positionH relativeFrom="column">
                  <wp:posOffset>1132205</wp:posOffset>
                </wp:positionH>
                <wp:positionV relativeFrom="paragraph">
                  <wp:posOffset>52705</wp:posOffset>
                </wp:positionV>
                <wp:extent cx="664210" cy="153670"/>
                <wp:effectExtent l="0" t="0" r="21590" b="17780"/>
                <wp:wrapNone/>
                <wp:docPr id="3318" name="Double flèche horizontale 3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10" cy="153670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uble flèche horizontale 3318" o:spid="_x0000_s1026" type="#_x0000_t69" style="position:absolute;margin-left:89.15pt;margin-top:4.15pt;width:52.3pt;height:12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" adj="2499" fillcolor="#4f81bd [3204]" strokecolor="#243f60 [1604]" strokeweight="2pt"/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1701932" wp14:editId="64835E2A">
                <wp:simplePos x="0" y="0"/>
                <wp:positionH relativeFrom="column">
                  <wp:posOffset>2699385</wp:posOffset>
                </wp:positionH>
                <wp:positionV relativeFrom="paragraph">
                  <wp:posOffset>57785</wp:posOffset>
                </wp:positionV>
                <wp:extent cx="510540" cy="148590"/>
                <wp:effectExtent l="0" t="0" r="22860" b="22860"/>
                <wp:wrapNone/>
                <wp:docPr id="3319" name="Double flèche horizontale 3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48590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uble flèche horizontale 3319" o:spid="_x0000_s1026" type="#_x0000_t69" style="position:absolute;margin-left:212.55pt;margin-top:4.55pt;width:40.2pt;height:11.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" adj="3143" fillcolor="#4f81bd [3204]" strokecolor="#243f60 [1604]" strokeweight="2pt"/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EC06AA5" wp14:editId="56C7F94E">
                <wp:simplePos x="0" y="0"/>
                <wp:positionH relativeFrom="column">
                  <wp:posOffset>4516837</wp:posOffset>
                </wp:positionH>
                <wp:positionV relativeFrom="paragraph">
                  <wp:posOffset>53315</wp:posOffset>
                </wp:positionV>
                <wp:extent cx="617509" cy="153670"/>
                <wp:effectExtent l="0" t="0" r="11430" b="17780"/>
                <wp:wrapNone/>
                <wp:docPr id="3321" name="Double flèche horizontale 3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509" cy="153670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uble flèche horizontale 3321" o:spid="_x0000_s1026" type="#_x0000_t69" style="position:absolute;margin-left:355.65pt;margin-top:4.2pt;width:48.6pt;height:12.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" adj="2688" fillcolor="#4f81bd [3204]" strokecolor="#243f60 [1604]" strokeweight="2pt"/>
            </w:pict>
          </mc:Fallback>
        </mc:AlternateContent>
      </w:r>
    </w:p>
    <w:p w:rsidR="008F58BA" w:rsidRDefault="008F58BA" w:rsidP="00DD2B1A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0B41C79" wp14:editId="28B52074">
                <wp:simplePos x="0" y="0"/>
                <wp:positionH relativeFrom="column">
                  <wp:posOffset>1190658</wp:posOffset>
                </wp:positionH>
                <wp:positionV relativeFrom="paragraph">
                  <wp:posOffset>67310</wp:posOffset>
                </wp:positionV>
                <wp:extent cx="534035" cy="283845"/>
                <wp:effectExtent l="0" t="0" r="0" b="1905"/>
                <wp:wrapNone/>
                <wp:docPr id="3323" name="Zone de texte 3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035" cy="283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Default="001708EC" w:rsidP="008F58BA">
                            <w:r>
                              <w:t>Bus EDM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323" o:spid="_x0000_s1044" type="#_x0000_t202" style="position:absolute;left:0;text-align:left;margin-left:93.75pt;margin-top:5.3pt;width:42.05pt;height:22.3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" fillcolor="white [3201]" stroked="f" strokeweight=".5pt">
                <v:textbox>
                  <w:txbxContent>
                    <w:p w:rsidR="001708EC" w:rsidRDefault="001708EC" w:rsidP="008F58BA">
                      <w:r>
                        <w:t>Bus EDM</w:t>
                      </w:r>
                    </w:p>
                  </w:txbxContent>
                </v:textbox>
              </v:shape>
            </w:pict>
          </mc:Fallback>
        </mc:AlternateContent>
      </w:r>
    </w:p>
    <w:p w:rsidR="008F58BA" w:rsidRDefault="008F58BA" w:rsidP="00DD2B1A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7AADB74" wp14:editId="00B1DEC4">
                <wp:simplePos x="0" y="0"/>
                <wp:positionH relativeFrom="column">
                  <wp:posOffset>1726227</wp:posOffset>
                </wp:positionH>
                <wp:positionV relativeFrom="paragraph">
                  <wp:posOffset>162758</wp:posOffset>
                </wp:positionV>
                <wp:extent cx="1116280" cy="438785"/>
                <wp:effectExtent l="0" t="0" r="8255" b="0"/>
                <wp:wrapNone/>
                <wp:docPr id="3322" name="Zone de texte 3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6280" cy="438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Default="001708EC">
                            <w:r>
                              <w:t>Carte d’acquisition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322" o:spid="_x0000_s1045" type="#_x0000_t202" style="position:absolute;left:0;text-align:left;margin-left:135.9pt;margin-top:12.8pt;width:87.9pt;height:34.5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" fillcolor="white [3201]" stroked="f" strokeweight=".5pt">
                <v:textbox>
                  <w:txbxContent>
                    <w:p w:rsidR="001708EC" w:rsidRDefault="001708EC">
                      <w:r>
                        <w:t>Carte d’acquisition</w:t>
                      </w:r>
                    </w:p>
                  </w:txbxContent>
                </v:textbox>
              </v:shape>
            </w:pict>
          </mc:Fallback>
        </mc:AlternateContent>
      </w:r>
    </w:p>
    <w:p w:rsidR="008F58BA" w:rsidRDefault="008F58BA" w:rsidP="00DD2B1A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2BBAEB7" wp14:editId="352A6E16">
                <wp:simplePos x="0" y="0"/>
                <wp:positionH relativeFrom="column">
                  <wp:posOffset>5450205</wp:posOffset>
                </wp:positionH>
                <wp:positionV relativeFrom="paragraph">
                  <wp:posOffset>147955</wp:posOffset>
                </wp:positionV>
                <wp:extent cx="1115695" cy="438785"/>
                <wp:effectExtent l="0" t="0" r="8255" b="0"/>
                <wp:wrapNone/>
                <wp:docPr id="3324" name="Zone de texte 3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5695" cy="438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Default="001708EC" w:rsidP="008F58BA">
                            <w:r>
                              <w:t>IHM embarqué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324" o:spid="_x0000_s1046" type="#_x0000_t202" style="position:absolute;left:0;text-align:left;margin-left:429.15pt;margin-top:11.65pt;width:87.85pt;height:34.5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" fillcolor="white [3201]" stroked="f" strokeweight=".5pt">
                <v:textbox>
                  <w:txbxContent>
                    <w:p w:rsidR="001708EC" w:rsidRDefault="001708EC" w:rsidP="008F58BA">
                      <w:r>
                        <w:t>IHM embarqué</w:t>
                      </w:r>
                    </w:p>
                  </w:txbxContent>
                </v:textbox>
              </v:shape>
            </w:pict>
          </mc:Fallback>
        </mc:AlternateContent>
      </w:r>
    </w:p>
    <w:p w:rsidR="008F58BA" w:rsidRDefault="008F58BA" w:rsidP="00DD2B1A"/>
    <w:p w:rsidR="008F58BA" w:rsidRDefault="008F58BA" w:rsidP="00DD2B1A"/>
    <w:p w:rsidR="008F58BA" w:rsidRDefault="008F58BA" w:rsidP="00DD2B1A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7CE0B7F" wp14:editId="769BE83E">
                <wp:simplePos x="0" y="0"/>
                <wp:positionH relativeFrom="column">
                  <wp:posOffset>2118113</wp:posOffset>
                </wp:positionH>
                <wp:positionV relativeFrom="paragraph">
                  <wp:posOffset>45819</wp:posOffset>
                </wp:positionV>
                <wp:extent cx="2754646" cy="635"/>
                <wp:effectExtent l="0" t="0" r="7620" b="0"/>
                <wp:wrapNone/>
                <wp:docPr id="546" name="Zone de texte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4646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08EC" w:rsidRPr="00E1254E" w:rsidRDefault="001708EC" w:rsidP="008F58BA">
                            <w:pPr>
                              <w:pStyle w:val="Lgende"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Structure logiciel existante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546" o:spid="_x0000_s1047" type="#_x0000_t202" style="position:absolute;left:0;text-align:left;margin-left:166.8pt;margin-top:3.6pt;width:216.9pt;height:.0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" stroked="f">
                <v:textbox style="mso-fit-shape-to-text:t" inset="0,0,0,0">
                  <w:txbxContent>
                    <w:p w:rsidR="001708EC" w:rsidRPr="00E1254E" w:rsidRDefault="001708EC" w:rsidP="008F58BA">
                      <w:pPr>
                        <w:pStyle w:val="Lgende"/>
                        <w:rPr>
                          <w:noProof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: Structure logiciel existante</w:t>
                      </w:r>
                    </w:p>
                  </w:txbxContent>
                </v:textbox>
              </v:shape>
            </w:pict>
          </mc:Fallback>
        </mc:AlternateContent>
      </w:r>
    </w:p>
    <w:p w:rsidR="008F58BA" w:rsidRDefault="008F58BA" w:rsidP="00DD2B1A"/>
    <w:p w:rsidR="008F58BA" w:rsidRDefault="008F58BA" w:rsidP="00DD2B1A"/>
    <w:p w:rsidR="008F58BA" w:rsidRDefault="008F58BA" w:rsidP="00DD2B1A"/>
    <w:p w:rsidR="007C73D1" w:rsidRDefault="007C73D1" w:rsidP="00DD2B1A">
      <w:pPr>
        <w:pStyle w:val="Titre3"/>
      </w:pPr>
      <w:r>
        <w:t>Contraintes d'évolution</w:t>
      </w:r>
      <w:bookmarkEnd w:id="15"/>
      <w:r w:rsidR="00DD2B1A">
        <w:t> :</w:t>
      </w:r>
    </w:p>
    <w:p w:rsidR="008F58BA" w:rsidRPr="008F58BA" w:rsidRDefault="008F58BA" w:rsidP="008F58BA"/>
    <w:p w:rsidR="00DD2B1A" w:rsidRDefault="00DD2B1A" w:rsidP="00DD2B1A">
      <w:pPr>
        <w:ind w:firstLine="709"/>
      </w:pPr>
      <w:r>
        <w:t xml:space="preserve">Le </w:t>
      </w:r>
      <w:r w:rsidR="00094156">
        <w:t xml:space="preserve">premier </w:t>
      </w:r>
      <w:r>
        <w:t xml:space="preserve">prototype développé sera destiné pour le monde de l’automobile, mais il doit pouvoir s’adapter à un autre type d’IHM embarqué dans un avion ou dans un train par exemple. </w:t>
      </w:r>
    </w:p>
    <w:p w:rsidR="00DD2B1A" w:rsidRDefault="00DD2B1A" w:rsidP="00094156">
      <w:pPr>
        <w:jc w:val="left"/>
      </w:pPr>
      <w:r>
        <w:t>La partie Software du Logiciel doit</w:t>
      </w:r>
      <w:r w:rsidR="009B58A9">
        <w:t xml:space="preserve"> être modulable et doit</w:t>
      </w:r>
      <w:r>
        <w:t xml:space="preserve"> </w:t>
      </w:r>
      <w:r w:rsidR="00094156">
        <w:t xml:space="preserve">répondre  à des critères d’interopérabilité </w:t>
      </w:r>
      <w:r>
        <w:t>pour une éventuelle adaptation</w:t>
      </w:r>
      <w:r w:rsidR="00094156">
        <w:t xml:space="preserve"> </w:t>
      </w:r>
      <w:r w:rsidR="009B58A9">
        <w:t>sur</w:t>
      </w:r>
      <w:r w:rsidR="00094156">
        <w:t xml:space="preserve"> un autre système</w:t>
      </w:r>
      <w:r>
        <w:t xml:space="preserve">. </w:t>
      </w:r>
    </w:p>
    <w:p w:rsidR="007C73D1" w:rsidRDefault="007C73D1" w:rsidP="007C73D1">
      <w:pPr>
        <w:pStyle w:val="Titre3"/>
        <w:jc w:val="left"/>
      </w:pPr>
      <w:bookmarkStart w:id="16" w:name="_Toc66762773"/>
      <w:r>
        <w:t>Contraintes de développement</w:t>
      </w:r>
      <w:bookmarkEnd w:id="16"/>
      <w:r w:rsidR="00DD2B1A">
        <w:t> :</w:t>
      </w:r>
    </w:p>
    <w:p w:rsidR="00DD2B1A" w:rsidRPr="00DD2B1A" w:rsidRDefault="00DD2B1A" w:rsidP="00DD2B1A"/>
    <w:p w:rsidR="00DD2B1A" w:rsidRPr="00DD2B1A" w:rsidRDefault="00DD2B1A" w:rsidP="00DD2B1A">
      <w:r>
        <w:t>Les contraintes de développement sont les suivantes :</w:t>
      </w:r>
    </w:p>
    <w:p w:rsidR="00DD2B1A" w:rsidRPr="00DD2B1A" w:rsidRDefault="00DD2B1A" w:rsidP="00DD2B1A"/>
    <w:p w:rsidR="00094156" w:rsidRDefault="00094156" w:rsidP="007F5B7F">
      <w:pPr>
        <w:pStyle w:val="Paragraphedeliste"/>
        <w:numPr>
          <w:ilvl w:val="0"/>
          <w:numId w:val="10"/>
        </w:numPr>
      </w:pPr>
      <w:r>
        <w:lastRenderedPageBreak/>
        <w:t>Le projet sera soumis à une norme métier en fonction du domaine d’application, dans le but d’engager une certification du logiciel, la liste des normes appliquées est la suivante :</w:t>
      </w:r>
    </w:p>
    <w:p w:rsidR="00094156" w:rsidRDefault="00094156" w:rsidP="00094156">
      <w:pPr>
        <w:pStyle w:val="Paragraphedeliste"/>
        <w:numPr>
          <w:ilvl w:val="1"/>
          <w:numId w:val="10"/>
        </w:numPr>
      </w:pPr>
      <w:r>
        <w:t>Automobile : ISO 26262,</w:t>
      </w:r>
    </w:p>
    <w:p w:rsidR="00094156" w:rsidRDefault="00094156" w:rsidP="00094156">
      <w:pPr>
        <w:pStyle w:val="Paragraphedeliste"/>
        <w:numPr>
          <w:ilvl w:val="1"/>
          <w:numId w:val="10"/>
        </w:numPr>
      </w:pPr>
      <w:r>
        <w:t>Aéronautique : DO 178</w:t>
      </w:r>
      <w:r w:rsidR="009B58A9">
        <w:t>C</w:t>
      </w:r>
      <w:r>
        <w:t>,</w:t>
      </w:r>
    </w:p>
    <w:p w:rsidR="00094156" w:rsidRDefault="00094156" w:rsidP="00094156">
      <w:pPr>
        <w:pStyle w:val="Paragraphedeliste"/>
        <w:numPr>
          <w:ilvl w:val="1"/>
          <w:numId w:val="10"/>
        </w:numPr>
      </w:pPr>
      <w:r>
        <w:t>Ferroviaire : EN 5012</w:t>
      </w:r>
      <w:r w:rsidR="009B58A9">
        <w:t>8</w:t>
      </w:r>
      <w:r>
        <w:t>,</w:t>
      </w:r>
    </w:p>
    <w:p w:rsidR="008F58BA" w:rsidRDefault="008F58BA" w:rsidP="008F58BA">
      <w:pPr>
        <w:pStyle w:val="Paragraphedeliste"/>
      </w:pPr>
    </w:p>
    <w:p w:rsidR="008F58BA" w:rsidRDefault="00DD2B1A" w:rsidP="00094156">
      <w:pPr>
        <w:pStyle w:val="Paragraphedeliste"/>
        <w:numPr>
          <w:ilvl w:val="0"/>
          <w:numId w:val="10"/>
        </w:numPr>
      </w:pPr>
      <w:r>
        <w:t>Le développement se fera sous un environnement Windows sous Visual C+</w:t>
      </w:r>
      <w:r w:rsidR="00094156">
        <w:t>+</w:t>
      </w:r>
      <w:r>
        <w:t>,</w:t>
      </w:r>
    </w:p>
    <w:p w:rsidR="008F58BA" w:rsidRDefault="008F58BA" w:rsidP="008F58BA">
      <w:pPr>
        <w:pStyle w:val="Paragraphedeliste"/>
      </w:pPr>
    </w:p>
    <w:p w:rsidR="00DD2B1A" w:rsidRDefault="00DD2B1A" w:rsidP="007F5B7F">
      <w:pPr>
        <w:pStyle w:val="Paragraphedeliste"/>
        <w:numPr>
          <w:ilvl w:val="0"/>
          <w:numId w:val="10"/>
        </w:numPr>
      </w:pPr>
      <w:r>
        <w:t>Les langages choisis sont : C/C++, Html, QT</w:t>
      </w:r>
      <w:r w:rsidR="009B58A9">
        <w:t>/QML</w:t>
      </w:r>
      <w:r>
        <w:t>, CSS,</w:t>
      </w:r>
    </w:p>
    <w:p w:rsidR="00DD2B1A" w:rsidRPr="00DD2B1A" w:rsidRDefault="00DD2B1A" w:rsidP="00DD2B1A">
      <w:pPr>
        <w:pStyle w:val="Paragraphedeliste"/>
      </w:pPr>
    </w:p>
    <w:p w:rsidR="007C73D1" w:rsidRDefault="007C73D1" w:rsidP="007C73D1">
      <w:pPr>
        <w:pStyle w:val="Titre3"/>
        <w:jc w:val="left"/>
      </w:pPr>
      <w:bookmarkStart w:id="17" w:name="_Toc66762774"/>
      <w:r>
        <w:t>Contraintes de qualité</w:t>
      </w:r>
      <w:bookmarkEnd w:id="17"/>
    </w:p>
    <w:p w:rsidR="00DD2B1A" w:rsidRPr="00DD2B1A" w:rsidRDefault="00DD2B1A" w:rsidP="00DD2B1A"/>
    <w:p w:rsidR="007C73D1" w:rsidRPr="00DD2B1A" w:rsidRDefault="00DD2B1A" w:rsidP="00DD2B1A">
      <w:r>
        <w:t>Le logiciel devra respecter les critères qualités décrits dans le P</w:t>
      </w:r>
      <w:r w:rsidR="00094156">
        <w:t>QP</w:t>
      </w:r>
      <w:r>
        <w:t>.</w:t>
      </w:r>
    </w:p>
    <w:p w:rsidR="007C73D1" w:rsidRDefault="007C73D1" w:rsidP="007C73D1">
      <w:pPr>
        <w:pStyle w:val="Titre1"/>
        <w:spacing w:before="240" w:after="60"/>
        <w:jc w:val="left"/>
      </w:pPr>
      <w:bookmarkStart w:id="18" w:name="_Toc66762775"/>
      <w:r>
        <w:t xml:space="preserve">SPECIFICATIONS FONCTIONNELLES </w:t>
      </w:r>
      <w:bookmarkEnd w:id="18"/>
    </w:p>
    <w:p w:rsidR="004963FC" w:rsidRDefault="004963FC" w:rsidP="004963FC">
      <w:pPr>
        <w:autoSpaceDE w:val="0"/>
        <w:autoSpaceDN w:val="0"/>
        <w:adjustRightInd w:val="0"/>
        <w:jc w:val="left"/>
        <w:rPr>
          <w:i/>
          <w:iCs/>
        </w:rPr>
      </w:pPr>
      <w:bookmarkStart w:id="19" w:name="_Toc66762777"/>
      <w:r>
        <w:rPr>
          <w:i/>
          <w:iCs/>
        </w:rPr>
        <w:t>Comme cité précédemment, le logiciel RADOME doit assurer 4 fonctionnalités principales :</w:t>
      </w:r>
    </w:p>
    <w:p w:rsidR="004963FC" w:rsidRPr="00FC04E2" w:rsidRDefault="004963FC" w:rsidP="004963FC">
      <w:pPr>
        <w:pStyle w:val="Paragraphedeliste"/>
        <w:numPr>
          <w:ilvl w:val="0"/>
          <w:numId w:val="11"/>
        </w:numPr>
        <w:autoSpaceDE w:val="0"/>
        <w:autoSpaceDN w:val="0"/>
        <w:adjustRightInd w:val="0"/>
        <w:rPr>
          <w:i/>
          <w:iCs/>
        </w:rPr>
      </w:pPr>
      <w:r>
        <w:rPr>
          <w:i/>
          <w:iCs/>
        </w:rPr>
        <w:t>Accéder à distance à</w:t>
      </w:r>
      <w:r w:rsidRPr="00FC04E2">
        <w:rPr>
          <w:i/>
          <w:iCs/>
        </w:rPr>
        <w:t xml:space="preserve"> l’IHM embarqué,</w:t>
      </w:r>
    </w:p>
    <w:p w:rsidR="004963FC" w:rsidRPr="00FC04E2" w:rsidRDefault="004963FC" w:rsidP="004963FC">
      <w:pPr>
        <w:pStyle w:val="Paragraphedeliste"/>
        <w:numPr>
          <w:ilvl w:val="0"/>
          <w:numId w:val="11"/>
        </w:numPr>
        <w:autoSpaceDE w:val="0"/>
        <w:autoSpaceDN w:val="0"/>
        <w:adjustRightInd w:val="0"/>
        <w:rPr>
          <w:i/>
          <w:iCs/>
        </w:rPr>
      </w:pPr>
      <w:r w:rsidRPr="00FC04E2">
        <w:rPr>
          <w:i/>
          <w:iCs/>
        </w:rPr>
        <w:t>Sauvegarde</w:t>
      </w:r>
      <w:r>
        <w:rPr>
          <w:i/>
          <w:iCs/>
        </w:rPr>
        <w:t>r</w:t>
      </w:r>
      <w:r w:rsidRPr="00FC04E2">
        <w:rPr>
          <w:i/>
          <w:iCs/>
        </w:rPr>
        <w:t xml:space="preserve"> </w:t>
      </w:r>
      <w:r>
        <w:rPr>
          <w:i/>
          <w:iCs/>
        </w:rPr>
        <w:t>l</w:t>
      </w:r>
      <w:r w:rsidRPr="00FC04E2">
        <w:rPr>
          <w:i/>
          <w:iCs/>
        </w:rPr>
        <w:t xml:space="preserve">es Datas </w:t>
      </w:r>
      <w:r>
        <w:rPr>
          <w:i/>
          <w:iCs/>
        </w:rPr>
        <w:t>systèmes</w:t>
      </w:r>
      <w:r w:rsidRPr="00FC04E2">
        <w:rPr>
          <w:i/>
          <w:iCs/>
        </w:rPr>
        <w:t xml:space="preserve"> sur une base de données,</w:t>
      </w:r>
    </w:p>
    <w:p w:rsidR="004963FC" w:rsidRPr="00E769E4" w:rsidRDefault="004963FC" w:rsidP="004963FC">
      <w:pPr>
        <w:pStyle w:val="Paragraphedeliste"/>
        <w:numPr>
          <w:ilvl w:val="0"/>
          <w:numId w:val="11"/>
        </w:numPr>
        <w:autoSpaceDE w:val="0"/>
        <w:autoSpaceDN w:val="0"/>
        <w:adjustRightInd w:val="0"/>
        <w:rPr>
          <w:i/>
          <w:iCs/>
        </w:rPr>
      </w:pPr>
      <w:r>
        <w:rPr>
          <w:i/>
          <w:iCs/>
        </w:rPr>
        <w:t>Afficher les données,</w:t>
      </w:r>
    </w:p>
    <w:p w:rsidR="004963FC" w:rsidRPr="00E769E4" w:rsidRDefault="004963FC" w:rsidP="004963FC">
      <w:pPr>
        <w:pStyle w:val="Paragraphedeliste"/>
        <w:numPr>
          <w:ilvl w:val="0"/>
          <w:numId w:val="11"/>
        </w:numPr>
        <w:autoSpaceDE w:val="0"/>
        <w:autoSpaceDN w:val="0"/>
        <w:adjustRightInd w:val="0"/>
        <w:rPr>
          <w:i/>
          <w:iCs/>
        </w:rPr>
      </w:pPr>
      <w:r w:rsidRPr="00E769E4">
        <w:rPr>
          <w:i/>
          <w:iCs/>
        </w:rPr>
        <w:t xml:space="preserve">Assurer l’échange des données </w:t>
      </w:r>
      <w:r>
        <w:rPr>
          <w:i/>
          <w:iCs/>
        </w:rPr>
        <w:t>métiers avec le logiciel existant,</w:t>
      </w:r>
    </w:p>
    <w:p w:rsidR="007C73D1" w:rsidRDefault="007C73D1" w:rsidP="007C73D1">
      <w:pPr>
        <w:pStyle w:val="Titre2"/>
      </w:pPr>
      <w:r>
        <w:t>3.1 Définition des acteurs</w:t>
      </w:r>
      <w:bookmarkEnd w:id="19"/>
    </w:p>
    <w:tbl>
      <w:tblPr>
        <w:tblW w:w="9193" w:type="dxa"/>
        <w:tblInd w:w="25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60"/>
        <w:gridCol w:w="6133"/>
      </w:tblGrid>
      <w:tr w:rsidR="007C73D1" w:rsidTr="00452424">
        <w:trPr>
          <w:trHeight w:val="597"/>
        </w:trPr>
        <w:tc>
          <w:tcPr>
            <w:tcW w:w="3060" w:type="dxa"/>
            <w:tcBorders>
              <w:top w:val="single" w:sz="2" w:space="0" w:color="auto"/>
              <w:bottom w:val="single" w:sz="2" w:space="0" w:color="auto"/>
            </w:tcBorders>
          </w:tcPr>
          <w:p w:rsidR="007C73D1" w:rsidRDefault="007C73D1" w:rsidP="00452424">
            <w:pPr>
              <w:pStyle w:val="Tableau2"/>
              <w:spacing w:before="40" w:after="40"/>
              <w:rPr>
                <w:rFonts w:ascii="Arial" w:hAnsi="Arial"/>
                <w:sz w:val="18"/>
                <w:lang w:val="fr-FR"/>
              </w:rPr>
            </w:pPr>
            <w:r>
              <w:rPr>
                <w:rFonts w:ascii="Arial" w:hAnsi="Arial"/>
                <w:sz w:val="18"/>
                <w:lang w:val="fr-FR"/>
              </w:rPr>
              <w:t>Définition des acteurs</w:t>
            </w:r>
          </w:p>
        </w:tc>
        <w:tc>
          <w:tcPr>
            <w:tcW w:w="6133" w:type="dxa"/>
            <w:tcBorders>
              <w:top w:val="single" w:sz="2" w:space="0" w:color="auto"/>
              <w:bottom w:val="single" w:sz="2" w:space="0" w:color="auto"/>
            </w:tcBorders>
          </w:tcPr>
          <w:p w:rsidR="007C73D1" w:rsidRDefault="007C73D1" w:rsidP="00452424">
            <w:pPr>
              <w:spacing w:before="40" w:after="40"/>
              <w:rPr>
                <w:sz w:val="18"/>
              </w:rPr>
            </w:pPr>
            <w:r>
              <w:rPr>
                <w:sz w:val="18"/>
              </w:rPr>
              <w:t>Définition de chaque acteur, hiérarchies d'acteurs éventuellement construites, diagrammes d'interaction les concernant.</w:t>
            </w:r>
          </w:p>
        </w:tc>
      </w:tr>
    </w:tbl>
    <w:p w:rsidR="007C73D1" w:rsidRDefault="007C73D1" w:rsidP="00E769E4">
      <w:pPr>
        <w:pStyle w:val="Titre2"/>
      </w:pPr>
      <w:bookmarkStart w:id="20" w:name="_Toc66762778"/>
      <w:r>
        <w:t>3.2 Analyse du domaine</w:t>
      </w:r>
      <w:bookmarkEnd w:id="20"/>
    </w:p>
    <w:tbl>
      <w:tblPr>
        <w:tblW w:w="9180" w:type="dxa"/>
        <w:tblInd w:w="25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81"/>
        <w:gridCol w:w="6099"/>
      </w:tblGrid>
      <w:tr w:rsidR="007C73D1" w:rsidTr="00452424">
        <w:tc>
          <w:tcPr>
            <w:tcW w:w="3081" w:type="dxa"/>
            <w:tcBorders>
              <w:top w:val="single" w:sz="2" w:space="0" w:color="auto"/>
              <w:bottom w:val="single" w:sz="2" w:space="0" w:color="auto"/>
            </w:tcBorders>
          </w:tcPr>
          <w:p w:rsidR="007C73D1" w:rsidRDefault="007C73D1" w:rsidP="00452424">
            <w:pPr>
              <w:pStyle w:val="Tableau2"/>
              <w:spacing w:before="40" w:after="40"/>
              <w:rPr>
                <w:rFonts w:ascii="Arial" w:hAnsi="Arial"/>
                <w:sz w:val="18"/>
                <w:lang w:val="fr-FR"/>
              </w:rPr>
            </w:pPr>
            <w:r>
              <w:rPr>
                <w:rFonts w:ascii="Arial" w:hAnsi="Arial"/>
                <w:sz w:val="18"/>
                <w:lang w:val="fr-FR"/>
              </w:rPr>
              <w:t>Analyse du domaine</w:t>
            </w:r>
          </w:p>
        </w:tc>
        <w:tc>
          <w:tcPr>
            <w:tcW w:w="6099" w:type="dxa"/>
            <w:tcBorders>
              <w:top w:val="single" w:sz="2" w:space="0" w:color="auto"/>
              <w:bottom w:val="single" w:sz="2" w:space="0" w:color="auto"/>
            </w:tcBorders>
          </w:tcPr>
          <w:p w:rsidR="007C73D1" w:rsidRDefault="007C73D1" w:rsidP="00452424">
            <w:pPr>
              <w:spacing w:before="40" w:after="40"/>
              <w:rPr>
                <w:sz w:val="18"/>
              </w:rPr>
            </w:pPr>
            <w:r>
              <w:rPr>
                <w:sz w:val="18"/>
              </w:rPr>
              <w:t>Identification des interactions entre acteurs et cas d'utilisation. Identification des objets métier.</w:t>
            </w:r>
          </w:p>
        </w:tc>
      </w:tr>
    </w:tbl>
    <w:p w:rsidR="007C73D1" w:rsidRDefault="007C73D1" w:rsidP="007C73D1">
      <w:pPr>
        <w:pStyle w:val="Titre2"/>
      </w:pPr>
      <w:bookmarkStart w:id="21" w:name="_Toc66762779"/>
      <w:r>
        <w:t>3.3 Cas d’utilisation</w:t>
      </w:r>
      <w:bookmarkEnd w:id="21"/>
    </w:p>
    <w:p w:rsidR="007C73D1" w:rsidRDefault="007C73D1" w:rsidP="007C73D1">
      <w:pPr>
        <w:ind w:left="576"/>
        <w:rPr>
          <w:i/>
          <w:iCs/>
        </w:rPr>
      </w:pPr>
      <w:r>
        <w:rPr>
          <w:i/>
          <w:iCs/>
        </w:rPr>
        <w:t>Les cas d’utilisation pourront être organisés par fonctionnalités ou exigences.</w:t>
      </w:r>
    </w:p>
    <w:p w:rsidR="007C73D1" w:rsidRDefault="007C73D1" w:rsidP="007C73D1">
      <w:pPr>
        <w:ind w:left="576"/>
      </w:pPr>
    </w:p>
    <w:tbl>
      <w:tblPr>
        <w:tblW w:w="9180" w:type="dxa"/>
        <w:tblInd w:w="25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81"/>
        <w:gridCol w:w="6099"/>
      </w:tblGrid>
      <w:tr w:rsidR="007C73D1" w:rsidTr="00452424">
        <w:tc>
          <w:tcPr>
            <w:tcW w:w="3081" w:type="dxa"/>
            <w:tcBorders>
              <w:top w:val="single" w:sz="2" w:space="0" w:color="auto"/>
              <w:bottom w:val="single" w:sz="2" w:space="0" w:color="auto"/>
            </w:tcBorders>
          </w:tcPr>
          <w:p w:rsidR="007C73D1" w:rsidRDefault="007C73D1" w:rsidP="00452424">
            <w:pPr>
              <w:pStyle w:val="Tableau2"/>
              <w:spacing w:before="40" w:after="40"/>
              <w:rPr>
                <w:rFonts w:ascii="Arial" w:hAnsi="Arial"/>
                <w:sz w:val="18"/>
                <w:lang w:val="fr-FR"/>
              </w:rPr>
            </w:pPr>
            <w:r>
              <w:rPr>
                <w:rFonts w:ascii="Arial" w:hAnsi="Arial"/>
                <w:sz w:val="18"/>
                <w:lang w:val="fr-FR"/>
              </w:rPr>
              <w:t>Modèle par cas d'utilisation</w:t>
            </w:r>
          </w:p>
          <w:p w:rsidR="007C73D1" w:rsidRDefault="007C73D1" w:rsidP="00452424">
            <w:pPr>
              <w:pStyle w:val="Tableau3"/>
              <w:spacing w:before="40" w:after="40"/>
              <w:rPr>
                <w:rFonts w:ascii="Arial" w:hAnsi="Arial"/>
                <w:sz w:val="18"/>
                <w:lang w:val="fr-FR"/>
              </w:rPr>
            </w:pPr>
          </w:p>
        </w:tc>
        <w:tc>
          <w:tcPr>
            <w:tcW w:w="6099" w:type="dxa"/>
            <w:tcBorders>
              <w:top w:val="single" w:sz="2" w:space="0" w:color="auto"/>
              <w:bottom w:val="single" w:sz="2" w:space="0" w:color="auto"/>
            </w:tcBorders>
          </w:tcPr>
          <w:p w:rsidR="007C73D1" w:rsidRDefault="007C73D1" w:rsidP="00452424">
            <w:pPr>
              <w:spacing w:before="40" w:after="40"/>
              <w:rPr>
                <w:sz w:val="18"/>
              </w:rPr>
            </w:pPr>
            <w:r>
              <w:rPr>
                <w:sz w:val="18"/>
              </w:rPr>
              <w:t>La description des cas d'utilisation se basera sur le modèle fourni en annexe. Elle pourra être organisée par paquetage. Pour chaque cas d'utilisation, on inclura les diagrammes utilisés : diagrammes de séquence, diagrammes de collaboration, diagrammes partiels de classes (si besoin).</w:t>
            </w:r>
          </w:p>
        </w:tc>
      </w:tr>
    </w:tbl>
    <w:p w:rsidR="007C73D1" w:rsidRDefault="007C73D1" w:rsidP="007C73D1">
      <w:pPr>
        <w:pStyle w:val="Titre3"/>
        <w:numPr>
          <w:ilvl w:val="0"/>
          <w:numId w:val="0"/>
        </w:numPr>
      </w:pPr>
      <w:bookmarkStart w:id="22" w:name="_Toc66762780"/>
      <w:r>
        <w:t>3.3</w:t>
      </w:r>
      <w:proofErr w:type="gramStart"/>
      <w:r>
        <w:t>.x</w:t>
      </w:r>
      <w:proofErr w:type="gramEnd"/>
      <w:r>
        <w:t xml:space="preserve"> Cas d’utilisation x</w:t>
      </w:r>
      <w:bookmarkEnd w:id="22"/>
    </w:p>
    <w:p w:rsidR="007C73D1" w:rsidRDefault="007C73D1" w:rsidP="007C73D1"/>
    <w:p w:rsidR="00FC04E2" w:rsidRDefault="007C73D1" w:rsidP="00E769E4">
      <w:pPr>
        <w:pStyle w:val="Titre2"/>
        <w:ind w:left="0" w:firstLine="0"/>
      </w:pPr>
      <w:bookmarkStart w:id="23" w:name="_Toc66762783"/>
      <w:r>
        <w:lastRenderedPageBreak/>
        <w:t>Structure du logiciel</w:t>
      </w:r>
      <w:bookmarkEnd w:id="23"/>
    </w:p>
    <w:p w:rsidR="00FC04E2" w:rsidRDefault="00FC04E2" w:rsidP="007C73D1">
      <w:r>
        <w:t xml:space="preserve">Le logiciel sera composé de </w:t>
      </w:r>
      <w:r w:rsidR="00E769E4">
        <w:t>quatre</w:t>
      </w:r>
      <w:r>
        <w:t xml:space="preserve"> modules principaux :</w:t>
      </w:r>
    </w:p>
    <w:p w:rsidR="00E769E4" w:rsidRDefault="00DF5382" w:rsidP="007F5B7F">
      <w:pPr>
        <w:pStyle w:val="Paragraphedeliste"/>
        <w:numPr>
          <w:ilvl w:val="0"/>
          <w:numId w:val="12"/>
        </w:numPr>
      </w:pPr>
      <w:r>
        <w:t>Interface graphique</w:t>
      </w:r>
      <w:r w:rsidR="00E769E4">
        <w:t> embarqué,</w:t>
      </w:r>
    </w:p>
    <w:p w:rsidR="00E769E4" w:rsidRDefault="00E769E4" w:rsidP="007F5B7F">
      <w:pPr>
        <w:pStyle w:val="Paragraphedeliste"/>
        <w:numPr>
          <w:ilvl w:val="0"/>
          <w:numId w:val="12"/>
        </w:numPr>
      </w:pPr>
      <w:r>
        <w:t>S</w:t>
      </w:r>
      <w:r w:rsidR="00094156">
        <w:t xml:space="preserve">ystème de gestion </w:t>
      </w:r>
      <w:r>
        <w:t>de données,</w:t>
      </w:r>
    </w:p>
    <w:p w:rsidR="00E769E4" w:rsidRDefault="00E769E4" w:rsidP="007F5B7F">
      <w:pPr>
        <w:pStyle w:val="Paragraphedeliste"/>
        <w:numPr>
          <w:ilvl w:val="0"/>
          <w:numId w:val="12"/>
        </w:numPr>
      </w:pPr>
      <w:r>
        <w:t>Accès à distance à l’</w:t>
      </w:r>
      <w:r w:rsidR="00DF5382">
        <w:t>interface graphique</w:t>
      </w:r>
      <w:r>
        <w:t xml:space="preserve"> embarqué</w:t>
      </w:r>
      <w:r w:rsidR="00DF5382">
        <w:t>e</w:t>
      </w:r>
      <w:r>
        <w:t>,</w:t>
      </w:r>
    </w:p>
    <w:p w:rsidR="00E769E4" w:rsidRDefault="00E769E4" w:rsidP="007C73D1">
      <w:pPr>
        <w:pStyle w:val="Paragraphedeliste"/>
        <w:numPr>
          <w:ilvl w:val="0"/>
          <w:numId w:val="12"/>
        </w:numPr>
      </w:pPr>
      <w:r>
        <w:t xml:space="preserve">Un </w:t>
      </w:r>
      <w:r w:rsidR="00094156">
        <w:t>simulateur d’échange des</w:t>
      </w:r>
      <w:r>
        <w:t xml:space="preserve"> données </w:t>
      </w:r>
      <w:r w:rsidR="00094156">
        <w:t>métier</w:t>
      </w:r>
      <w:r w:rsidR="004963FC">
        <w:t xml:space="preserve"> (envoi et réception)</w:t>
      </w:r>
      <w:r>
        <w:t xml:space="preserve"> entre le logiciel RADOME et le logiciel existant,</w:t>
      </w:r>
    </w:p>
    <w:p w:rsidR="00E769E4" w:rsidRDefault="00E769E4" w:rsidP="007C73D1"/>
    <w:p w:rsidR="00E769E4" w:rsidRDefault="00E769E4" w:rsidP="007C73D1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6297BF2" wp14:editId="1084E2A3">
                <wp:simplePos x="0" y="0"/>
                <wp:positionH relativeFrom="column">
                  <wp:posOffset>2057342</wp:posOffset>
                </wp:positionH>
                <wp:positionV relativeFrom="paragraph">
                  <wp:posOffset>9525</wp:posOffset>
                </wp:positionV>
                <wp:extent cx="1840230" cy="949960"/>
                <wp:effectExtent l="57150" t="38100" r="83820" b="97790"/>
                <wp:wrapNone/>
                <wp:docPr id="551" name="Rectangle à coins arrondis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0230" cy="9499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Pr="00E769E4" w:rsidRDefault="001708EC" w:rsidP="00FC04E2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Gestion</w:t>
                            </w:r>
                            <w:r w:rsidRPr="00E769E4">
                              <w:rPr>
                                <w:b/>
                              </w:rPr>
                              <w:t xml:space="preserve"> données </w:t>
                            </w:r>
                            <w:r>
                              <w:rPr>
                                <w:b/>
                              </w:rPr>
                              <w:t xml:space="preserve">métier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551" o:spid="_x0000_s1048" style="position:absolute;left:0;text-align:left;margin-left:162pt;margin-top:.75pt;width:144.9pt;height:74.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1708EC" w:rsidRPr="00E769E4" w:rsidRDefault="001708EC" w:rsidP="00FC04E2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Gestion</w:t>
                      </w:r>
                      <w:r w:rsidRPr="00E769E4">
                        <w:rPr>
                          <w:b/>
                        </w:rPr>
                        <w:t xml:space="preserve"> données </w:t>
                      </w:r>
                      <w:r>
                        <w:rPr>
                          <w:b/>
                        </w:rPr>
                        <w:t xml:space="preserve">métier </w:t>
                      </w:r>
                    </w:p>
                  </w:txbxContent>
                </v:textbox>
              </v:roundrect>
            </w:pict>
          </mc:Fallback>
        </mc:AlternateContent>
      </w:r>
    </w:p>
    <w:p w:rsidR="00FC04E2" w:rsidRDefault="00FC04E2" w:rsidP="007C73D1"/>
    <w:p w:rsidR="00FC04E2" w:rsidRDefault="00FC04E2" w:rsidP="007C73D1"/>
    <w:p w:rsidR="00FC04E2" w:rsidRDefault="00FC04E2" w:rsidP="007C73D1"/>
    <w:p w:rsidR="00FC04E2" w:rsidRDefault="00FC04E2" w:rsidP="007C73D1"/>
    <w:p w:rsidR="00FC04E2" w:rsidRDefault="00E769E4" w:rsidP="007C73D1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4F73405" wp14:editId="2A93957C">
                <wp:simplePos x="0" y="0"/>
                <wp:positionH relativeFrom="column">
                  <wp:posOffset>1654975</wp:posOffset>
                </wp:positionH>
                <wp:positionV relativeFrom="paragraph">
                  <wp:posOffset>76249</wp:posOffset>
                </wp:positionV>
                <wp:extent cx="2541319" cy="1626235"/>
                <wp:effectExtent l="57150" t="38100" r="11430" b="88265"/>
                <wp:wrapNone/>
                <wp:docPr id="555" name="Flèche à quatre pointes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1319" cy="1626235"/>
                        </a:xfrm>
                        <a:prstGeom prst="quadArrow">
                          <a:avLst>
                            <a:gd name="adj1" fmla="val 7895"/>
                            <a:gd name="adj2" fmla="val 9356"/>
                            <a:gd name="adj3" fmla="val 29691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èche à quatre pointes 555" o:spid="_x0000_s1026" style="position:absolute;margin-left:130.3pt;margin-top:6pt;width:200.1pt;height:128.0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41319,1626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" path="m,813118l482845,660967r,87955l1206464,748922r,-266077l1118509,482845,1270660,r152150,482845l1334855,482845r,266077l2058474,748922r,-87955l2541319,813118,2058474,965268r,-87955l1334855,877313r,266077l1422810,1143390r-152150,482845l1118509,1143390r87955,l1206464,877313r-723619,l482845,965268,,813118xe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path arrowok="t" o:connecttype="custom" o:connectlocs="0,813118;482845,660967;482845,748922;1206464,748922;1206464,482845;1118509,482845;1270660,0;1422810,482845;1334855,482845;1334855,748922;2058474,748922;2058474,660967;2541319,813118;2058474,965268;2058474,877313;1334855,877313;1334855,1143390;1422810,1143390;1270660,1626235;1118509,1143390;1206464,1143390;1206464,877313;482845,877313;482845,965268;0,813118" o:connectangles="0,0,0,0,0,0,0,0,0,0,0,0,0,0,0,0,0,0,0,0,0,0,0,0,0"/>
              </v:shape>
            </w:pict>
          </mc:Fallback>
        </mc:AlternateContent>
      </w:r>
    </w:p>
    <w:p w:rsidR="00FC04E2" w:rsidRDefault="00FC04E2" w:rsidP="007C73D1"/>
    <w:p w:rsidR="00FC04E2" w:rsidRDefault="00E769E4" w:rsidP="007C73D1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ADA7E93" wp14:editId="2B36C703">
                <wp:simplePos x="0" y="0"/>
                <wp:positionH relativeFrom="column">
                  <wp:posOffset>4195074</wp:posOffset>
                </wp:positionH>
                <wp:positionV relativeFrom="paragraph">
                  <wp:posOffset>29845</wp:posOffset>
                </wp:positionV>
                <wp:extent cx="1994535" cy="1020445"/>
                <wp:effectExtent l="57150" t="38100" r="81915" b="103505"/>
                <wp:wrapNone/>
                <wp:docPr id="550" name="Rectangle à coins arrondis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4535" cy="102044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Default="001708EC" w:rsidP="00FC04E2">
                            <w:pPr>
                              <w:jc w:val="center"/>
                            </w:pPr>
                            <w:r>
                              <w:t xml:space="preserve">Interface graphique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550" o:spid="_x0000_s1049" style="position:absolute;left:0;text-align:left;margin-left:330.3pt;margin-top:2.35pt;width:157.05pt;height:80.3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1708EC" w:rsidRDefault="001708EC" w:rsidP="00FC04E2">
                      <w:pPr>
                        <w:jc w:val="center"/>
                      </w:pPr>
                      <w:r>
                        <w:t xml:space="preserve">Interface graphique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F7D906F" wp14:editId="3F1AE411">
                <wp:simplePos x="0" y="0"/>
                <wp:positionH relativeFrom="column">
                  <wp:posOffset>-294005</wp:posOffset>
                </wp:positionH>
                <wp:positionV relativeFrom="paragraph">
                  <wp:posOffset>17145</wp:posOffset>
                </wp:positionV>
                <wp:extent cx="1947545" cy="1032510"/>
                <wp:effectExtent l="57150" t="38100" r="71755" b="91440"/>
                <wp:wrapNone/>
                <wp:docPr id="548" name="Rectangle à coins arrondis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545" cy="103251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Default="001708EC" w:rsidP="00FC04E2">
                            <w:pPr>
                              <w:jc w:val="center"/>
                            </w:pPr>
                            <w:r>
                              <w:t>Accès à distance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548" o:spid="_x0000_s1050" style="position:absolute;left:0;text-align:left;margin-left:-23.15pt;margin-top:1.35pt;width:153.35pt;height:81.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1708EC" w:rsidRDefault="001708EC" w:rsidP="00FC04E2">
                      <w:pPr>
                        <w:jc w:val="center"/>
                      </w:pPr>
                      <w:r>
                        <w:t>Accès à distance</w:t>
                      </w:r>
                    </w:p>
                  </w:txbxContent>
                </v:textbox>
              </v:roundrect>
            </w:pict>
          </mc:Fallback>
        </mc:AlternateContent>
      </w:r>
    </w:p>
    <w:p w:rsidR="00FC04E2" w:rsidRDefault="00FC04E2" w:rsidP="007C73D1"/>
    <w:p w:rsidR="00FC04E2" w:rsidRDefault="00FC04E2" w:rsidP="007C73D1">
      <w:pPr>
        <w:pStyle w:val="Titre2"/>
        <w:numPr>
          <w:ilvl w:val="0"/>
          <w:numId w:val="0"/>
        </w:numPr>
      </w:pPr>
      <w:bookmarkStart w:id="24" w:name="_Toc66762784"/>
    </w:p>
    <w:p w:rsidR="00FC04E2" w:rsidRDefault="00E769E4" w:rsidP="007C73D1">
      <w:pPr>
        <w:pStyle w:val="Titre2"/>
        <w:numPr>
          <w:ilvl w:val="0"/>
          <w:numId w:val="0"/>
        </w:num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5AC2FD4" wp14:editId="39B38EB7">
                <wp:simplePos x="0" y="0"/>
                <wp:positionH relativeFrom="column">
                  <wp:posOffset>1971923</wp:posOffset>
                </wp:positionH>
                <wp:positionV relativeFrom="paragraph">
                  <wp:posOffset>326975</wp:posOffset>
                </wp:positionV>
                <wp:extent cx="1994535" cy="1020445"/>
                <wp:effectExtent l="57150" t="38100" r="81915" b="103505"/>
                <wp:wrapNone/>
                <wp:docPr id="549" name="Rectangle à coins arrondis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4535" cy="102044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Default="001708EC" w:rsidP="00FC04E2">
                            <w:pPr>
                              <w:jc w:val="center"/>
                            </w:pPr>
                            <w:r>
                              <w:t>Sauvegarde et persistance de données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549" o:spid="_x0000_s1051" style="position:absolute;left:0;text-align:left;margin-left:155.25pt;margin-top:25.75pt;width:157.05pt;height:80.3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1708EC" w:rsidRDefault="001708EC" w:rsidP="00FC04E2">
                      <w:pPr>
                        <w:jc w:val="center"/>
                      </w:pPr>
                      <w:r>
                        <w:t>Sauvegarde et persistance de données</w:t>
                      </w:r>
                    </w:p>
                  </w:txbxContent>
                </v:textbox>
              </v:roundrect>
            </w:pict>
          </mc:Fallback>
        </mc:AlternateContent>
      </w:r>
    </w:p>
    <w:p w:rsidR="00FC04E2" w:rsidRDefault="00FC04E2" w:rsidP="007C73D1">
      <w:pPr>
        <w:pStyle w:val="Titre2"/>
        <w:numPr>
          <w:ilvl w:val="0"/>
          <w:numId w:val="0"/>
        </w:numPr>
      </w:pPr>
    </w:p>
    <w:p w:rsidR="00E769E4" w:rsidRDefault="00E769E4" w:rsidP="00E769E4"/>
    <w:p w:rsidR="00E769E4" w:rsidRDefault="00E769E4" w:rsidP="00E769E4"/>
    <w:p w:rsidR="00E769E4" w:rsidRDefault="00E769E4" w:rsidP="00E769E4"/>
    <w:p w:rsidR="00094156" w:rsidRDefault="00094156" w:rsidP="00E769E4"/>
    <w:p w:rsidR="00094156" w:rsidRDefault="00094156" w:rsidP="00E769E4"/>
    <w:p w:rsidR="00E769E4" w:rsidRPr="00E769E4" w:rsidRDefault="00E769E4" w:rsidP="00E769E4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876CCE3" wp14:editId="409EE21A">
                <wp:simplePos x="0" y="0"/>
                <wp:positionH relativeFrom="column">
                  <wp:posOffset>1547495</wp:posOffset>
                </wp:positionH>
                <wp:positionV relativeFrom="paragraph">
                  <wp:posOffset>24765</wp:posOffset>
                </wp:positionV>
                <wp:extent cx="2753995" cy="635"/>
                <wp:effectExtent l="0" t="0" r="8255" b="0"/>
                <wp:wrapNone/>
                <wp:docPr id="556" name="Zone de texte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3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08EC" w:rsidRPr="00E51547" w:rsidRDefault="001708EC" w:rsidP="00E769E4">
                            <w:pPr>
                              <w:pStyle w:val="Lgende"/>
                              <w:rPr>
                                <w:rFonts w:ascii="Arial" w:hAnsi="Arial"/>
                                <w:iCs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Modules du logiciel RADOME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556" o:spid="_x0000_s1052" type="#_x0000_t202" style="position:absolute;left:0;text-align:left;margin-left:121.85pt;margin-top:1.95pt;width:216.85pt;height:.05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" stroked="f">
                <v:textbox style="mso-fit-shape-to-text:t" inset="0,0,0,0">
                  <w:txbxContent>
                    <w:p w:rsidR="001708EC" w:rsidRPr="00E51547" w:rsidRDefault="001708EC" w:rsidP="00E769E4">
                      <w:pPr>
                        <w:pStyle w:val="Lgende"/>
                        <w:rPr>
                          <w:rFonts w:ascii="Arial" w:hAnsi="Arial"/>
                          <w:iCs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: Modules du logiciel RADOME</w:t>
                      </w:r>
                    </w:p>
                  </w:txbxContent>
                </v:textbox>
              </v:shape>
            </w:pict>
          </mc:Fallback>
        </mc:AlternateContent>
      </w:r>
    </w:p>
    <w:p w:rsidR="00094156" w:rsidRPr="00AC188B" w:rsidRDefault="00AC188B" w:rsidP="00094156">
      <w:pPr>
        <w:pStyle w:val="Titre3"/>
        <w:numPr>
          <w:ilvl w:val="0"/>
          <w:numId w:val="0"/>
        </w:numPr>
        <w:rPr>
          <w:rFonts w:ascii="Trebuchet MS" w:hAnsi="Trebuchet MS" w:cs="Times New Roman"/>
          <w:b w:val="0"/>
          <w:bCs w:val="0"/>
          <w:sz w:val="24"/>
          <w:szCs w:val="24"/>
        </w:rPr>
      </w:pPr>
      <w:r>
        <w:rPr>
          <w:rFonts w:ascii="Trebuchet MS" w:hAnsi="Trebuchet MS" w:cs="Times New Roman"/>
          <w:b w:val="0"/>
          <w:bCs w:val="0"/>
          <w:sz w:val="24"/>
          <w:szCs w:val="24"/>
        </w:rPr>
        <w:t>Dans un premier temps, nous allons prendre comme exemple un</w:t>
      </w:r>
      <w:r w:rsidRPr="00AC188B">
        <w:rPr>
          <w:rFonts w:ascii="Trebuchet MS" w:hAnsi="Trebuchet MS" w:cs="Times New Roman"/>
          <w:b w:val="0"/>
          <w:bCs w:val="0"/>
          <w:sz w:val="24"/>
          <w:szCs w:val="24"/>
        </w:rPr>
        <w:t xml:space="preserve"> système embarqué destiné à l’automobile</w:t>
      </w:r>
      <w:r>
        <w:rPr>
          <w:rFonts w:ascii="Trebuchet MS" w:hAnsi="Trebuchet MS" w:cs="Times New Roman"/>
          <w:b w:val="0"/>
          <w:bCs w:val="0"/>
          <w:sz w:val="24"/>
          <w:szCs w:val="24"/>
        </w:rPr>
        <w:t xml:space="preserve">, </w:t>
      </w:r>
      <w:r w:rsidR="00EB0B6B">
        <w:rPr>
          <w:rFonts w:ascii="Trebuchet MS" w:hAnsi="Trebuchet MS" w:cs="Times New Roman"/>
          <w:b w:val="0"/>
          <w:bCs w:val="0"/>
          <w:sz w:val="24"/>
          <w:szCs w:val="24"/>
        </w:rPr>
        <w:t>nous détaillerons toute la spécification fonctionnelle</w:t>
      </w:r>
      <w:r>
        <w:rPr>
          <w:rFonts w:ascii="Trebuchet MS" w:hAnsi="Trebuchet MS" w:cs="Times New Roman"/>
          <w:b w:val="0"/>
          <w:bCs w:val="0"/>
          <w:sz w:val="24"/>
          <w:szCs w:val="24"/>
        </w:rPr>
        <w:t xml:space="preserve"> du système.</w:t>
      </w:r>
    </w:p>
    <w:p w:rsidR="00094156" w:rsidRDefault="00094156" w:rsidP="00094156"/>
    <w:p w:rsidR="00B60FB5" w:rsidRDefault="00B60FB5" w:rsidP="00094156"/>
    <w:p w:rsidR="00B60FB5" w:rsidRDefault="00B60FB5" w:rsidP="00094156"/>
    <w:p w:rsidR="00B60FB5" w:rsidRDefault="00B60FB5" w:rsidP="00094156"/>
    <w:p w:rsidR="00B60FB5" w:rsidRDefault="00B60FB5" w:rsidP="00094156"/>
    <w:p w:rsidR="00094156" w:rsidRDefault="00094156" w:rsidP="00094156"/>
    <w:p w:rsidR="00B60FB5" w:rsidRDefault="00B60FB5" w:rsidP="00094156"/>
    <w:p w:rsidR="00B60FB5" w:rsidRDefault="00B60FB5" w:rsidP="00094156"/>
    <w:p w:rsidR="00B60FB5" w:rsidRDefault="00B60FB5" w:rsidP="00094156"/>
    <w:p w:rsidR="00B60FB5" w:rsidRDefault="00B60FB5" w:rsidP="00094156"/>
    <w:p w:rsidR="00B60FB5" w:rsidRDefault="00B60FB5" w:rsidP="00094156"/>
    <w:p w:rsidR="00B60FB5" w:rsidRPr="00094156" w:rsidRDefault="00B60FB5" w:rsidP="00094156"/>
    <w:p w:rsidR="007C73D1" w:rsidRPr="00022B14" w:rsidRDefault="007C73D1" w:rsidP="00E769E4">
      <w:pPr>
        <w:pStyle w:val="Titre3"/>
        <w:rPr>
          <w:color w:val="F79646" w:themeColor="accent6"/>
          <w:sz w:val="28"/>
          <w:szCs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022B14">
        <w:rPr>
          <w:color w:val="F79646" w:themeColor="accent6"/>
          <w:sz w:val="28"/>
          <w:szCs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 Module </w:t>
      </w:r>
      <w:bookmarkEnd w:id="24"/>
      <w:r w:rsidR="00DF5382">
        <w:rPr>
          <w:color w:val="F79646" w:themeColor="accent6"/>
          <w:sz w:val="28"/>
          <w:szCs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Interface graphique</w:t>
      </w:r>
      <w:r w:rsidR="00E769E4" w:rsidRPr="00022B14">
        <w:rPr>
          <w:color w:val="F79646" w:themeColor="accent6"/>
          <w:sz w:val="28"/>
          <w:szCs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embarqué</w:t>
      </w:r>
      <w:r w:rsidR="00DF5382">
        <w:rPr>
          <w:color w:val="F79646" w:themeColor="accent6"/>
          <w:sz w:val="28"/>
          <w:szCs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e</w:t>
      </w:r>
      <w:r w:rsidR="00E769E4" w:rsidRPr="00022B14">
        <w:rPr>
          <w:color w:val="F79646" w:themeColor="accent6"/>
          <w:sz w:val="28"/>
          <w:szCs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 :</w:t>
      </w:r>
    </w:p>
    <w:p w:rsidR="007C73D1" w:rsidRDefault="00E769E4" w:rsidP="00E769E4">
      <w:r>
        <w:t xml:space="preserve">Le rôle de ce module est de gérer l’affichage des données provenant soit des capteurs via le </w:t>
      </w:r>
      <w:r w:rsidR="00B60FB5">
        <w:t>canal EDM</w:t>
      </w:r>
      <w:r>
        <w:t xml:space="preserve"> soit les infos divertissement.</w:t>
      </w:r>
    </w:p>
    <w:p w:rsidR="00D12889" w:rsidRDefault="00D12889" w:rsidP="00E769E4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A54DDC8" wp14:editId="14CD0F6F">
                <wp:simplePos x="0" y="0"/>
                <wp:positionH relativeFrom="column">
                  <wp:posOffset>1904078</wp:posOffset>
                </wp:positionH>
                <wp:positionV relativeFrom="paragraph">
                  <wp:posOffset>94615</wp:posOffset>
                </wp:positionV>
                <wp:extent cx="1994535" cy="1020445"/>
                <wp:effectExtent l="0" t="0" r="24765" b="27305"/>
                <wp:wrapNone/>
                <wp:docPr id="642" name="Rectangle à coins arrondis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4535" cy="10204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Default="001708EC" w:rsidP="00D12889">
                            <w:pPr>
                              <w:jc w:val="center"/>
                            </w:pPr>
                            <w:r>
                              <w:t>Interface graphique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642" o:spid="_x0000_s1053" style="position:absolute;left:0;text-align:left;margin-left:149.95pt;margin-top:7.45pt;width:157.05pt;height:80.3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" fillcolor="white [3201]" strokecolor="black [3200]" strokeweight="2pt">
                <v:textbox>
                  <w:txbxContent>
                    <w:p w:rsidR="001708EC" w:rsidRDefault="001708EC" w:rsidP="00D12889">
                      <w:pPr>
                        <w:jc w:val="center"/>
                      </w:pPr>
                      <w:r>
                        <w:t>Interface graphique</w:t>
                      </w:r>
                    </w:p>
                  </w:txbxContent>
                </v:textbox>
              </v:roundrect>
            </w:pict>
          </mc:Fallback>
        </mc:AlternateContent>
      </w:r>
    </w:p>
    <w:p w:rsidR="00D12889" w:rsidRDefault="00D12889" w:rsidP="00E769E4"/>
    <w:p w:rsidR="00D12889" w:rsidRDefault="00D12889" w:rsidP="00E769E4"/>
    <w:p w:rsidR="00D12889" w:rsidRDefault="00D12889" w:rsidP="00E769E4"/>
    <w:p w:rsidR="00D12889" w:rsidRDefault="00D12889" w:rsidP="00E769E4"/>
    <w:p w:rsidR="00D12889" w:rsidRDefault="00D12889" w:rsidP="00E769E4"/>
    <w:p w:rsidR="00D12889" w:rsidRDefault="00D12889" w:rsidP="00E769E4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9D5DDA2" wp14:editId="3CA44E31">
                <wp:simplePos x="0" y="0"/>
                <wp:positionH relativeFrom="column">
                  <wp:posOffset>2911631</wp:posOffset>
                </wp:positionH>
                <wp:positionV relativeFrom="paragraph">
                  <wp:posOffset>54011</wp:posOffset>
                </wp:positionV>
                <wp:extent cx="0" cy="170000"/>
                <wp:effectExtent l="19050" t="0" r="19050" b="1905"/>
                <wp:wrapNone/>
                <wp:docPr id="646" name="Connecteur droit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0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646" o:spid="_x0000_s1026" style="position:absolute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25pt,4.25pt" to="229.25pt,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" strokecolor="black [3040]" strokeweight="2.25pt"/>
            </w:pict>
          </mc:Fallback>
        </mc:AlternateContent>
      </w:r>
    </w:p>
    <w:p w:rsidR="00D12889" w:rsidRDefault="00442862" w:rsidP="00E769E4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CA4F755" wp14:editId="2FB1274F">
                <wp:simplePos x="0" y="0"/>
                <wp:positionH relativeFrom="column">
                  <wp:posOffset>4829810</wp:posOffset>
                </wp:positionH>
                <wp:positionV relativeFrom="paragraph">
                  <wp:posOffset>46990</wp:posOffset>
                </wp:positionV>
                <wp:extent cx="0" cy="301625"/>
                <wp:effectExtent l="133350" t="0" r="57150" b="41275"/>
                <wp:wrapNone/>
                <wp:docPr id="648" name="Connecteur droit avec flèche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1625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648" o:spid="_x0000_s1026" type="#_x0000_t32" style="position:absolute;margin-left:380.3pt;margin-top:3.7pt;width:0;height:23.7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" strokecolor="black [3040]" strokeweight="2.25pt">
                <v:stroke endarrow="open"/>
              </v:shape>
            </w:pict>
          </mc:Fallback>
        </mc:AlternateContent>
      </w:r>
      <w:r w:rsidR="00D12889"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1709116" wp14:editId="367AF274">
                <wp:simplePos x="0" y="0"/>
                <wp:positionH relativeFrom="column">
                  <wp:posOffset>1113155</wp:posOffset>
                </wp:positionH>
                <wp:positionV relativeFrom="paragraph">
                  <wp:posOffset>40640</wp:posOffset>
                </wp:positionV>
                <wp:extent cx="0" cy="301625"/>
                <wp:effectExtent l="133350" t="0" r="57150" b="41275"/>
                <wp:wrapNone/>
                <wp:docPr id="649" name="Connecteur droit avec flèche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1625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649" o:spid="_x0000_s1026" type="#_x0000_t32" style="position:absolute;margin-left:87.65pt;margin-top:3.2pt;width:0;height:23.7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" strokecolor="black [3040]" strokeweight="2.25pt">
                <v:stroke endarrow="open"/>
              </v:shape>
            </w:pict>
          </mc:Fallback>
        </mc:AlternateContent>
      </w:r>
      <w:r w:rsidR="00D12889"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5B4107A" wp14:editId="07E8E4FA">
                <wp:simplePos x="0" y="0"/>
                <wp:positionH relativeFrom="column">
                  <wp:posOffset>2913704</wp:posOffset>
                </wp:positionH>
                <wp:positionV relativeFrom="paragraph">
                  <wp:posOffset>46882</wp:posOffset>
                </wp:positionV>
                <wp:extent cx="0" cy="301925"/>
                <wp:effectExtent l="133350" t="0" r="57150" b="41275"/>
                <wp:wrapNone/>
                <wp:docPr id="650" name="Connecteur droit avec flèche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1925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650" o:spid="_x0000_s1026" type="#_x0000_t32" style="position:absolute;margin-left:229.45pt;margin-top:3.7pt;width:0;height:23.7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" strokecolor="black [3040]" strokeweight="2.25pt">
                <v:stroke endarrow="open"/>
              </v:shape>
            </w:pict>
          </mc:Fallback>
        </mc:AlternateContent>
      </w:r>
      <w:r w:rsidR="00D12889"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6147105" wp14:editId="79408ED3">
                <wp:simplePos x="0" y="0"/>
                <wp:positionH relativeFrom="column">
                  <wp:posOffset>1117336</wp:posOffset>
                </wp:positionH>
                <wp:positionV relativeFrom="paragraph">
                  <wp:posOffset>44498</wp:posOffset>
                </wp:positionV>
                <wp:extent cx="3726612" cy="0"/>
                <wp:effectExtent l="0" t="19050" r="7620" b="19050"/>
                <wp:wrapNone/>
                <wp:docPr id="647" name="Connecteur droit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26612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647" o:spid="_x0000_s1026" style="position:absolute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pt,3.5pt" to="381.45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" strokecolor="black [3040]" strokeweight="2.25pt"/>
            </w:pict>
          </mc:Fallback>
        </mc:AlternateContent>
      </w:r>
    </w:p>
    <w:p w:rsidR="00D12889" w:rsidRDefault="00D12889" w:rsidP="00E769E4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CB435D4" wp14:editId="6881E58C">
                <wp:simplePos x="0" y="0"/>
                <wp:positionH relativeFrom="column">
                  <wp:posOffset>400050</wp:posOffset>
                </wp:positionH>
                <wp:positionV relativeFrom="paragraph">
                  <wp:posOffset>170815</wp:posOffset>
                </wp:positionV>
                <wp:extent cx="1417320" cy="706755"/>
                <wp:effectExtent l="0" t="0" r="11430" b="17145"/>
                <wp:wrapNone/>
                <wp:docPr id="643" name="Rectangle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7320" cy="7067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Default="001708EC" w:rsidP="00D12889">
                            <w:pPr>
                              <w:jc w:val="center"/>
                            </w:pPr>
                            <w:r>
                              <w:t>Affichage données métier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3" o:spid="_x0000_s1054" style="position:absolute;left:0;text-align:left;margin-left:31.5pt;margin-top:13.45pt;width:111.6pt;height:55.6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" fillcolor="white [3201]" strokecolor="black [3200]" strokeweight="2pt">
                <v:textbox>
                  <w:txbxContent>
                    <w:p w:rsidR="001708EC" w:rsidRDefault="001708EC" w:rsidP="00D12889">
                      <w:pPr>
                        <w:jc w:val="center"/>
                      </w:pPr>
                      <w:r>
                        <w:t>Affichage données métier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F293809" wp14:editId="6B57BD15">
                <wp:simplePos x="0" y="0"/>
                <wp:positionH relativeFrom="column">
                  <wp:posOffset>2207260</wp:posOffset>
                </wp:positionH>
                <wp:positionV relativeFrom="paragraph">
                  <wp:posOffset>175895</wp:posOffset>
                </wp:positionV>
                <wp:extent cx="1417320" cy="706755"/>
                <wp:effectExtent l="0" t="0" r="11430" b="17145"/>
                <wp:wrapNone/>
                <wp:docPr id="644" name="Rectangle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7320" cy="7067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Default="001708EC" w:rsidP="00D12889">
                            <w:pPr>
                              <w:jc w:val="center"/>
                            </w:pPr>
                            <w:r>
                              <w:t>Affichage infos divertissement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4" o:spid="_x0000_s1055" style="position:absolute;left:0;text-align:left;margin-left:173.8pt;margin-top:13.85pt;width:111.6pt;height:55.6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" fillcolor="white [3201]" strokecolor="black [3200]" strokeweight="2pt">
                <v:textbox>
                  <w:txbxContent>
                    <w:p w:rsidR="001708EC" w:rsidRDefault="001708EC" w:rsidP="00D12889">
                      <w:pPr>
                        <w:jc w:val="center"/>
                      </w:pPr>
                      <w:r>
                        <w:t>Affichage infos divertissement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FFDCCBC" wp14:editId="66A416BF">
                <wp:simplePos x="0" y="0"/>
                <wp:positionH relativeFrom="column">
                  <wp:posOffset>4129094</wp:posOffset>
                </wp:positionH>
                <wp:positionV relativeFrom="paragraph">
                  <wp:posOffset>173355</wp:posOffset>
                </wp:positionV>
                <wp:extent cx="1417320" cy="706755"/>
                <wp:effectExtent l="0" t="0" r="11430" b="17145"/>
                <wp:wrapNone/>
                <wp:docPr id="645" name="Rectangle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7320" cy="7067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Default="001708EC" w:rsidP="00D12889">
                            <w:pPr>
                              <w:jc w:val="center"/>
                            </w:pPr>
                            <w:r>
                              <w:t>Affichage à distance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5" o:spid="_x0000_s1056" style="position:absolute;left:0;text-align:left;margin-left:325.15pt;margin-top:13.65pt;width:111.6pt;height:55.6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" fillcolor="white [3201]" strokecolor="black [3200]" strokeweight="2pt">
                <v:textbox>
                  <w:txbxContent>
                    <w:p w:rsidR="001708EC" w:rsidRDefault="001708EC" w:rsidP="00D12889">
                      <w:pPr>
                        <w:jc w:val="center"/>
                      </w:pPr>
                      <w:r>
                        <w:t>Affichage à distance</w:t>
                      </w:r>
                    </w:p>
                  </w:txbxContent>
                </v:textbox>
              </v:rect>
            </w:pict>
          </mc:Fallback>
        </mc:AlternateContent>
      </w:r>
    </w:p>
    <w:p w:rsidR="00D12889" w:rsidRDefault="00D12889" w:rsidP="00E769E4"/>
    <w:p w:rsidR="00D12889" w:rsidRDefault="00D12889" w:rsidP="00E769E4"/>
    <w:p w:rsidR="00D12889" w:rsidRDefault="00D12889" w:rsidP="00E769E4"/>
    <w:p w:rsidR="00D12889" w:rsidRDefault="00D12889" w:rsidP="00E769E4"/>
    <w:p w:rsidR="00D12889" w:rsidRDefault="00DF5382" w:rsidP="00E769E4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B4E671C" wp14:editId="49D65E49">
                <wp:simplePos x="0" y="0"/>
                <wp:positionH relativeFrom="column">
                  <wp:posOffset>1367502</wp:posOffset>
                </wp:positionH>
                <wp:positionV relativeFrom="paragraph">
                  <wp:posOffset>55832</wp:posOffset>
                </wp:positionV>
                <wp:extent cx="4063042" cy="635"/>
                <wp:effectExtent l="0" t="0" r="0" b="0"/>
                <wp:wrapNone/>
                <wp:docPr id="668" name="Zone de texte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3042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08EC" w:rsidRPr="003467A7" w:rsidRDefault="001708EC" w:rsidP="00DF5382">
                            <w:pPr>
                              <w:pStyle w:val="Lgende"/>
                              <w:jc w:val="left"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Fonctions Interface graphique embarquée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668" o:spid="_x0000_s1057" type="#_x0000_t202" style="position:absolute;left:0;text-align:left;margin-left:107.7pt;margin-top:4.4pt;width:319.9pt;height:.05pt;z-index:251857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" stroked="f">
                <v:textbox style="mso-fit-shape-to-text:t" inset="0,0,0,0">
                  <w:txbxContent>
                    <w:p w:rsidR="001708EC" w:rsidRPr="003467A7" w:rsidRDefault="001708EC" w:rsidP="00DF5382">
                      <w:pPr>
                        <w:pStyle w:val="Lgende"/>
                        <w:jc w:val="left"/>
                        <w:rPr>
                          <w:noProof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: Fonctions Interface graphique embarquée</w:t>
                      </w:r>
                    </w:p>
                  </w:txbxContent>
                </v:textbox>
              </v:shape>
            </w:pict>
          </mc:Fallback>
        </mc:AlternateContent>
      </w:r>
    </w:p>
    <w:p w:rsidR="00D12889" w:rsidRDefault="00D12889" w:rsidP="00E769E4"/>
    <w:p w:rsidR="00D12889" w:rsidRDefault="00D12889" w:rsidP="00E769E4"/>
    <w:p w:rsidR="007C73D1" w:rsidRPr="00022B14" w:rsidRDefault="00310CE7" w:rsidP="00E769E4">
      <w:pPr>
        <w:pStyle w:val="Titre4"/>
        <w:rPr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>Affichage données métier</w:t>
      </w:r>
      <w:r w:rsidR="00022B14">
        <w:rPr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> :</w:t>
      </w:r>
    </w:p>
    <w:p w:rsidR="007C73D1" w:rsidRDefault="007C73D1" w:rsidP="00E769E4">
      <w:pPr>
        <w:pStyle w:val="Titre5"/>
      </w:pPr>
      <w:bookmarkStart w:id="25" w:name="_Toc66762786"/>
      <w:r>
        <w:t>Présentation de la fonction</w:t>
      </w:r>
      <w:bookmarkEnd w:id="25"/>
    </w:p>
    <w:p w:rsidR="00022B14" w:rsidRPr="00022B14" w:rsidRDefault="00022B14" w:rsidP="00022B14"/>
    <w:p w:rsidR="00022B14" w:rsidRDefault="00022B14" w:rsidP="00022B14">
      <w:r>
        <w:t>Cette partie devra affi</w:t>
      </w:r>
      <w:r w:rsidR="00EB0B6B">
        <w:t>cher les données fonctionnelles</w:t>
      </w:r>
      <w:r>
        <w:t>. Ces données sont envoyées par des capteurs qui sont installés dans tous le</w:t>
      </w:r>
      <w:r w:rsidR="00EB0B6B">
        <w:t xml:space="preserve"> véhicule</w:t>
      </w:r>
      <w:r>
        <w:t>.</w:t>
      </w:r>
    </w:p>
    <w:p w:rsidR="00022B14" w:rsidRDefault="00EB0B6B" w:rsidP="00022B14">
      <w:r>
        <w:t>On</w:t>
      </w:r>
      <w:r w:rsidR="00022B14">
        <w:t xml:space="preserve"> détaillera par la suite le type d’informations qui seront affichés.</w:t>
      </w:r>
    </w:p>
    <w:p w:rsidR="00022B14" w:rsidRDefault="00022B14" w:rsidP="00022B14"/>
    <w:p w:rsidR="00022B14" w:rsidRPr="00022B14" w:rsidRDefault="00022B14" w:rsidP="00022B14"/>
    <w:p w:rsidR="007C73D1" w:rsidRDefault="007C73D1" w:rsidP="00E769E4">
      <w:pPr>
        <w:pStyle w:val="Titre5"/>
        <w:rPr>
          <w:i w:val="0"/>
        </w:rPr>
      </w:pPr>
      <w:bookmarkStart w:id="26" w:name="_Toc66762787"/>
      <w:r w:rsidRPr="00D12889">
        <w:rPr>
          <w:i w:val="0"/>
        </w:rPr>
        <w:t>Entrées</w:t>
      </w:r>
      <w:bookmarkEnd w:id="26"/>
      <w:r w:rsidR="00022B14" w:rsidRPr="00D12889">
        <w:rPr>
          <w:i w:val="0"/>
        </w:rPr>
        <w:t> :</w:t>
      </w:r>
    </w:p>
    <w:p w:rsidR="00BB7173" w:rsidRDefault="00BB7173" w:rsidP="007C73D1">
      <w:pPr>
        <w:autoSpaceDE w:val="0"/>
        <w:autoSpaceDN w:val="0"/>
        <w:adjustRightInd w:val="0"/>
        <w:rPr>
          <w:i/>
          <w:iCs/>
        </w:rPr>
      </w:pPr>
    </w:p>
    <w:p w:rsidR="00BB7173" w:rsidRDefault="00AF3E2C" w:rsidP="007C73D1">
      <w:pPr>
        <w:autoSpaceDE w:val="0"/>
        <w:autoSpaceDN w:val="0"/>
        <w:adjustRightInd w:val="0"/>
        <w:rPr>
          <w:i/>
          <w:iCs/>
        </w:rPr>
      </w:pPr>
      <w:r>
        <w:rPr>
          <w:i/>
          <w:iCs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074314F" wp14:editId="049449D7">
                <wp:simplePos x="0" y="0"/>
                <wp:positionH relativeFrom="column">
                  <wp:posOffset>2245360</wp:posOffset>
                </wp:positionH>
                <wp:positionV relativeFrom="paragraph">
                  <wp:posOffset>113030</wp:posOffset>
                </wp:positionV>
                <wp:extent cx="925830" cy="438785"/>
                <wp:effectExtent l="57150" t="38100" r="83820" b="94615"/>
                <wp:wrapNone/>
                <wp:docPr id="573" name="Rectangle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830" cy="43878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Default="001708EC" w:rsidP="00BB7173">
                            <w:pPr>
                              <w:jc w:val="center"/>
                            </w:pPr>
                            <w:r>
                              <w:t>T° moteur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73" o:spid="_x0000_s1058" style="position:absolute;left:0;text-align:left;margin-left:176.8pt;margin-top:8.9pt;width:72.9pt;height:34.5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1708EC" w:rsidRDefault="001708EC" w:rsidP="00BB7173">
                      <w:pPr>
                        <w:jc w:val="center"/>
                      </w:pPr>
                      <w:r>
                        <w:t>T° moteur</w:t>
                      </w:r>
                    </w:p>
                  </w:txbxContent>
                </v:textbox>
              </v:rect>
            </w:pict>
          </mc:Fallback>
        </mc:AlternateContent>
      </w:r>
      <w:r w:rsidR="00DF5382">
        <w:rPr>
          <w:i/>
          <w:iCs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721F647" wp14:editId="2CF1D9FC">
                <wp:simplePos x="0" y="0"/>
                <wp:positionH relativeFrom="column">
                  <wp:posOffset>5101590</wp:posOffset>
                </wp:positionH>
                <wp:positionV relativeFrom="paragraph">
                  <wp:posOffset>74295</wp:posOffset>
                </wp:positionV>
                <wp:extent cx="1033145" cy="438785"/>
                <wp:effectExtent l="57150" t="38100" r="71755" b="94615"/>
                <wp:wrapNone/>
                <wp:docPr id="3353" name="Rectangle 3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145" cy="43878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Default="001708EC" w:rsidP="00BB7173">
                            <w:pPr>
                              <w:jc w:val="center"/>
                            </w:pPr>
                            <w:r>
                              <w:t>Avertisseur sonore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353" o:spid="_x0000_s1059" style="position:absolute;left:0;text-align:left;margin-left:401.7pt;margin-top:5.85pt;width:81.35pt;height:34.55pt;z-index:25176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1708EC" w:rsidRDefault="001708EC" w:rsidP="00BB7173">
                      <w:pPr>
                        <w:jc w:val="center"/>
                      </w:pPr>
                      <w:r>
                        <w:t>Avertisseur sonore</w:t>
                      </w:r>
                    </w:p>
                  </w:txbxContent>
                </v:textbox>
              </v:rect>
            </w:pict>
          </mc:Fallback>
        </mc:AlternateContent>
      </w:r>
      <w:r w:rsidR="00BB7173">
        <w:rPr>
          <w:i/>
          <w:iCs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5446A5E" wp14:editId="3CB17F7A">
                <wp:simplePos x="0" y="0"/>
                <wp:positionH relativeFrom="column">
                  <wp:posOffset>3685655</wp:posOffset>
                </wp:positionH>
                <wp:positionV relativeFrom="paragraph">
                  <wp:posOffset>113335</wp:posOffset>
                </wp:positionV>
                <wp:extent cx="1139957" cy="438785"/>
                <wp:effectExtent l="57150" t="38100" r="79375" b="94615"/>
                <wp:wrapNone/>
                <wp:docPr id="3351" name="Rectangle 3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957" cy="43878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Default="001708EC" w:rsidP="00BB7173">
                            <w:pPr>
                              <w:jc w:val="center"/>
                            </w:pPr>
                            <w:r>
                              <w:t>Climatisation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351" o:spid="_x0000_s1060" style="position:absolute;left:0;text-align:left;margin-left:290.2pt;margin-top:8.9pt;width:89.75pt;height:34.55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1708EC" w:rsidRDefault="001708EC" w:rsidP="00BB7173">
                      <w:pPr>
                        <w:jc w:val="center"/>
                      </w:pPr>
                      <w:r>
                        <w:t>Climatisation</w:t>
                      </w:r>
                    </w:p>
                  </w:txbxContent>
                </v:textbox>
              </v:rect>
            </w:pict>
          </mc:Fallback>
        </mc:AlternateContent>
      </w:r>
      <w:r w:rsidR="00BB7173">
        <w:rPr>
          <w:i/>
          <w:iCs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5D9945F" wp14:editId="771DD58D">
                <wp:simplePos x="0" y="0"/>
                <wp:positionH relativeFrom="column">
                  <wp:posOffset>-245687</wp:posOffset>
                </wp:positionH>
                <wp:positionV relativeFrom="paragraph">
                  <wp:posOffset>113030</wp:posOffset>
                </wp:positionV>
                <wp:extent cx="926276" cy="439387"/>
                <wp:effectExtent l="57150" t="38100" r="83820" b="113665"/>
                <wp:wrapNone/>
                <wp:docPr id="568" name="Rectangle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6276" cy="439387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08EC" w:rsidRDefault="001708EC" w:rsidP="00BB7173">
                            <w:pPr>
                              <w:jc w:val="center"/>
                            </w:pPr>
                            <w:r>
                              <w:t>Détection d’obstacle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68" o:spid="_x0000_s1061" style="position:absolute;left:0;text-align:left;margin-left:-19.35pt;margin-top:8.9pt;width:72.95pt;height:34.6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1708EC" w:rsidRDefault="001708EC" w:rsidP="00BB7173">
                      <w:pPr>
                        <w:jc w:val="center"/>
                      </w:pPr>
                      <w:r>
                        <w:t>Détection d’obstacle</w:t>
                      </w:r>
                    </w:p>
                  </w:txbxContent>
                </v:textbox>
              </v:rect>
            </w:pict>
          </mc:Fallback>
        </mc:AlternateContent>
      </w:r>
    </w:p>
    <w:p w:rsidR="00BB7173" w:rsidRDefault="00BB7173" w:rsidP="007C73D1">
      <w:pPr>
        <w:autoSpaceDE w:val="0"/>
        <w:autoSpaceDN w:val="0"/>
        <w:adjustRightInd w:val="0"/>
        <w:rPr>
          <w:i/>
          <w:iCs/>
        </w:rPr>
      </w:pPr>
    </w:p>
    <w:p w:rsidR="00BB7173" w:rsidRDefault="00BB7173" w:rsidP="007C73D1">
      <w:pPr>
        <w:autoSpaceDE w:val="0"/>
        <w:autoSpaceDN w:val="0"/>
        <w:adjustRightInd w:val="0"/>
        <w:rPr>
          <w:i/>
          <w:iCs/>
        </w:rPr>
      </w:pPr>
    </w:p>
    <w:p w:rsidR="00BB7173" w:rsidRDefault="00B60FB5" w:rsidP="007C73D1">
      <w:pPr>
        <w:autoSpaceDE w:val="0"/>
        <w:autoSpaceDN w:val="0"/>
        <w:adjustRightInd w:val="0"/>
        <w:rPr>
          <w:i/>
          <w:iCs/>
        </w:rPr>
      </w:pPr>
      <w:r>
        <w:rPr>
          <w:i/>
          <w:iCs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5F74A1B" wp14:editId="2AE2E8C4">
                <wp:simplePos x="0" y="0"/>
                <wp:positionH relativeFrom="column">
                  <wp:posOffset>4574924</wp:posOffset>
                </wp:positionH>
                <wp:positionV relativeFrom="paragraph">
                  <wp:posOffset>158602</wp:posOffset>
                </wp:positionV>
                <wp:extent cx="970753" cy="243368"/>
                <wp:effectExtent l="0" t="0" r="1270" b="4445"/>
                <wp:wrapNone/>
                <wp:docPr id="3355" name="Zone de texte 3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753" cy="2433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Default="001708EC" w:rsidP="00BB7173">
                            <w:r>
                              <w:t>Canal EDM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355" o:spid="_x0000_s1062" type="#_x0000_t202" style="position:absolute;left:0;text-align:left;margin-left:360.25pt;margin-top:12.5pt;width:76.45pt;height:19.1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" fillcolor="white [3201]" stroked="f" strokeweight=".5pt">
                <v:textbox>
                  <w:txbxContent>
                    <w:p w:rsidR="001708EC" w:rsidRDefault="001708EC" w:rsidP="00BB7173">
                      <w:r>
                        <w:t>Canal EDM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iCs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36CA813" wp14:editId="2A78C5FB">
                <wp:simplePos x="0" y="0"/>
                <wp:positionH relativeFrom="column">
                  <wp:posOffset>2958465</wp:posOffset>
                </wp:positionH>
                <wp:positionV relativeFrom="paragraph">
                  <wp:posOffset>158115</wp:posOffset>
                </wp:positionV>
                <wp:extent cx="925830" cy="254000"/>
                <wp:effectExtent l="0" t="0" r="7620" b="0"/>
                <wp:wrapNone/>
                <wp:docPr id="576" name="Zone de texte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83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Default="001708EC" w:rsidP="00BB7173">
                            <w:r>
                              <w:t>Canal EDM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76" o:spid="_x0000_s1063" type="#_x0000_t202" style="position:absolute;left:0;text-align:left;margin-left:232.95pt;margin-top:12.45pt;width:72.9pt;height:20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" fillcolor="white [3201]" stroked="f" strokeweight=".5pt">
                <v:textbox>
                  <w:txbxContent>
                    <w:p w:rsidR="001708EC" w:rsidRDefault="001708EC" w:rsidP="00BB7173">
                      <w:r>
                        <w:t>Canal EDM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iCs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650095E" wp14:editId="77845D85">
                <wp:simplePos x="0" y="0"/>
                <wp:positionH relativeFrom="column">
                  <wp:posOffset>1140608</wp:posOffset>
                </wp:positionH>
                <wp:positionV relativeFrom="paragraph">
                  <wp:posOffset>147970</wp:posOffset>
                </wp:positionV>
                <wp:extent cx="956930" cy="254000"/>
                <wp:effectExtent l="0" t="0" r="0" b="0"/>
                <wp:wrapNone/>
                <wp:docPr id="3354" name="Zone de texte 3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93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Default="001708EC">
                            <w:r>
                              <w:t>Canal EDM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354" o:spid="_x0000_s1064" type="#_x0000_t202" style="position:absolute;left:0;text-align:left;margin-left:89.8pt;margin-top:11.65pt;width:75.35pt;height:20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" fillcolor="white [3201]" stroked="f" strokeweight=".5pt">
                <v:textbox>
                  <w:txbxContent>
                    <w:p w:rsidR="001708EC" w:rsidRDefault="001708EC">
                      <w:r>
                        <w:t>Canal EDM</w:t>
                      </w:r>
                    </w:p>
                  </w:txbxContent>
                </v:textbox>
              </v:shape>
            </w:pict>
          </mc:Fallback>
        </mc:AlternateContent>
      </w:r>
      <w:r w:rsidR="00AC188B">
        <w:rPr>
          <w:i/>
          <w:iCs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C04B99E" wp14:editId="4C51B771">
                <wp:simplePos x="0" y="0"/>
                <wp:positionH relativeFrom="column">
                  <wp:posOffset>167208</wp:posOffset>
                </wp:positionH>
                <wp:positionV relativeFrom="paragraph">
                  <wp:posOffset>20164</wp:posOffset>
                </wp:positionV>
                <wp:extent cx="1305560" cy="462915"/>
                <wp:effectExtent l="76200" t="57150" r="46990" b="108585"/>
                <wp:wrapNone/>
                <wp:docPr id="564" name="Connecteur en angle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5560" cy="462915"/>
                        </a:xfrm>
                        <a:prstGeom prst="bentConnector3">
                          <a:avLst>
                            <a:gd name="adj1" fmla="val 881"/>
                          </a:avLst>
                        </a:prstGeom>
                        <a:ln w="76200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 en angle 564" o:spid="_x0000_s1026" type="#_x0000_t34" style="position:absolute;margin-left:13.15pt;margin-top:1.6pt;width:102.8pt;height:36.4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" adj="190" strokecolor="black [3200]" strokeweight="6pt">
                <v:shadow on="t" color="black" opacity="22937f" origin=",.5" offset="0,.63889mm"/>
              </v:shape>
            </w:pict>
          </mc:Fallback>
        </mc:AlternateContent>
      </w:r>
      <w:r w:rsidR="00BB7173">
        <w:rPr>
          <w:i/>
          <w:iCs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D69A883" wp14:editId="49727C4F">
                <wp:simplePos x="0" y="0"/>
                <wp:positionH relativeFrom="column">
                  <wp:posOffset>2736215</wp:posOffset>
                </wp:positionH>
                <wp:positionV relativeFrom="paragraph">
                  <wp:posOffset>19685</wp:posOffset>
                </wp:positionV>
                <wp:extent cx="0" cy="487045"/>
                <wp:effectExtent l="38100" t="0" r="38100" b="8255"/>
                <wp:wrapNone/>
                <wp:docPr id="3334" name="Connecteur droit 3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045"/>
                        </a:xfrm>
                        <a:prstGeom prst="line">
                          <a:avLst/>
                        </a:prstGeom>
                        <a:ln w="762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3334" o:spid="_x0000_s1026" style="position:absolute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45pt,1.55pt" to="215.45pt,3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" strokecolor="#4579b8 [3044]" strokeweight="6pt"/>
            </w:pict>
          </mc:Fallback>
        </mc:AlternateContent>
      </w:r>
      <w:r w:rsidR="00BB7173">
        <w:rPr>
          <w:i/>
          <w:iCs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817D0EB" wp14:editId="54B6A8A1">
                <wp:simplePos x="0" y="0"/>
                <wp:positionH relativeFrom="column">
                  <wp:posOffset>4318264</wp:posOffset>
                </wp:positionH>
                <wp:positionV relativeFrom="paragraph">
                  <wp:posOffset>24163</wp:posOffset>
                </wp:positionV>
                <wp:extent cx="0" cy="487045"/>
                <wp:effectExtent l="38100" t="0" r="38100" b="8255"/>
                <wp:wrapNone/>
                <wp:docPr id="3349" name="Connecteur droit 3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045"/>
                        </a:xfrm>
                        <a:prstGeom prst="line">
                          <a:avLst/>
                        </a:prstGeom>
                        <a:ln w="76200"/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3349" o:spid="_x0000_s1026" style="position:absolute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0pt,1.9pt" to="340pt,4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" strokecolor="#40a7c2 [3048]" strokeweight="6pt"/>
            </w:pict>
          </mc:Fallback>
        </mc:AlternateContent>
      </w:r>
      <w:r w:rsidR="00BB7173">
        <w:rPr>
          <w:i/>
          <w:iCs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E6FF97B" wp14:editId="28C2F173">
                <wp:simplePos x="0" y="0"/>
                <wp:positionH relativeFrom="column">
                  <wp:posOffset>3576955</wp:posOffset>
                </wp:positionH>
                <wp:positionV relativeFrom="paragraph">
                  <wp:posOffset>19685</wp:posOffset>
                </wp:positionV>
                <wp:extent cx="2030730" cy="462915"/>
                <wp:effectExtent l="0" t="38100" r="64770" b="51435"/>
                <wp:wrapNone/>
                <wp:docPr id="3350" name="Connecteur en angle 3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0730" cy="462915"/>
                        </a:xfrm>
                        <a:prstGeom prst="bentConnector3">
                          <a:avLst>
                            <a:gd name="adj1" fmla="val 100556"/>
                          </a:avLst>
                        </a:prstGeom>
                        <a:ln w="76200"/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en angle 3350" o:spid="_x0000_s1026" type="#_x0000_t34" style="position:absolute;margin-left:281.65pt;margin-top:1.55pt;width:159.9pt;height:36.45pt;flip:y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" adj="21720" strokecolor="#40a7c2 [3048]" strokeweight="6pt"/>
            </w:pict>
          </mc:Fallback>
        </mc:AlternateContent>
      </w:r>
    </w:p>
    <w:p w:rsidR="00BB7173" w:rsidRDefault="00BB7173" w:rsidP="007C73D1">
      <w:pPr>
        <w:autoSpaceDE w:val="0"/>
        <w:autoSpaceDN w:val="0"/>
        <w:adjustRightInd w:val="0"/>
        <w:rPr>
          <w:i/>
          <w:iCs/>
        </w:rPr>
      </w:pPr>
    </w:p>
    <w:p w:rsidR="00BB7173" w:rsidRDefault="00AF3E2C" w:rsidP="007C73D1">
      <w:pPr>
        <w:autoSpaceDE w:val="0"/>
        <w:autoSpaceDN w:val="0"/>
        <w:adjustRightInd w:val="0"/>
        <w:rPr>
          <w:i/>
          <w:iCs/>
        </w:rPr>
      </w:pPr>
      <w:r>
        <w:rPr>
          <w:i/>
          <w:iCs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FD56B5F" wp14:editId="1984FFB2">
                <wp:simplePos x="0" y="0"/>
                <wp:positionH relativeFrom="column">
                  <wp:posOffset>3453765</wp:posOffset>
                </wp:positionH>
                <wp:positionV relativeFrom="paragraph">
                  <wp:posOffset>138430</wp:posOffset>
                </wp:positionV>
                <wp:extent cx="0" cy="487045"/>
                <wp:effectExtent l="38100" t="0" r="38100" b="8255"/>
                <wp:wrapNone/>
                <wp:docPr id="575" name="Connecteur droit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045"/>
                        </a:xfrm>
                        <a:prstGeom prst="line">
                          <a:avLst/>
                        </a:prstGeom>
                        <a:ln w="762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575" o:spid="_x0000_s1026" style="position:absolute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1.95pt,10.9pt" to="271.95pt,4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" strokecolor="#4579b8 [3044]" strokeweight="6pt"/>
            </w:pict>
          </mc:Fallback>
        </mc:AlternateContent>
      </w:r>
      <w:r w:rsidR="00BB7173">
        <w:rPr>
          <w:i/>
          <w:iCs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7645DE0" wp14:editId="70723F3A">
                <wp:simplePos x="0" y="0"/>
                <wp:positionH relativeFrom="column">
                  <wp:posOffset>1470376</wp:posOffset>
                </wp:positionH>
                <wp:positionV relativeFrom="paragraph">
                  <wp:posOffset>128156</wp:posOffset>
                </wp:positionV>
                <wp:extent cx="2108579" cy="1109"/>
                <wp:effectExtent l="0" t="38100" r="6350" b="56515"/>
                <wp:wrapNone/>
                <wp:docPr id="572" name="Connecteur droit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08579" cy="1109"/>
                        </a:xfrm>
                        <a:prstGeom prst="line">
                          <a:avLst/>
                        </a:prstGeom>
                        <a:ln w="762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572" o:spid="_x0000_s1026" style="position:absolute;flip:y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5.8pt,10.1pt" to="281.85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" strokecolor="#4579b8 [3044]" strokeweight="6pt"/>
            </w:pict>
          </mc:Fallback>
        </mc:AlternateContent>
      </w:r>
      <w:r w:rsidR="00BB7173">
        <w:rPr>
          <w:i/>
          <w:iCs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9F080A4" wp14:editId="4A83F50F">
                <wp:simplePos x="0" y="0"/>
                <wp:positionH relativeFrom="column">
                  <wp:posOffset>783590</wp:posOffset>
                </wp:positionH>
                <wp:positionV relativeFrom="paragraph">
                  <wp:posOffset>125730</wp:posOffset>
                </wp:positionV>
                <wp:extent cx="0" cy="487045"/>
                <wp:effectExtent l="95250" t="19050" r="95250" b="65405"/>
                <wp:wrapNone/>
                <wp:docPr id="566" name="Connecteur droit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045"/>
                        </a:xfrm>
                        <a:prstGeom prst="line">
                          <a:avLst/>
                        </a:prstGeom>
                        <a:ln w="76200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566" o:spid="_x0000_s1026" style="position:absolute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pt,9.9pt" to="61.7pt,4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" strokecolor="black [3200]" strokeweight="6pt">
                <v:shadow on="t" color="black" opacity="22937f" origin=",.5" offset="0,.63889mm"/>
              </v:line>
            </w:pict>
          </mc:Fallback>
        </mc:AlternateContent>
      </w:r>
      <w:r w:rsidR="00BB7173">
        <w:rPr>
          <w:i/>
          <w:iCs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35D265A" wp14:editId="679525BB">
                <wp:simplePos x="0" y="0"/>
                <wp:positionH relativeFrom="column">
                  <wp:posOffset>2158365</wp:posOffset>
                </wp:positionH>
                <wp:positionV relativeFrom="paragraph">
                  <wp:posOffset>135255</wp:posOffset>
                </wp:positionV>
                <wp:extent cx="0" cy="487045"/>
                <wp:effectExtent l="38100" t="0" r="38100" b="8255"/>
                <wp:wrapNone/>
                <wp:docPr id="567" name="Connecteur droit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045"/>
                        </a:xfrm>
                        <a:prstGeom prst="line">
                          <a:avLst/>
                        </a:prstGeom>
                        <a:ln w="762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567" o:spid="_x0000_s1026" style="position:absolute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95pt,10.65pt" to="169.95pt,4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" strokecolor="#4579b8 [3044]" strokeweight="6pt"/>
            </w:pict>
          </mc:Fallback>
        </mc:AlternateContent>
      </w:r>
    </w:p>
    <w:p w:rsidR="00BB7173" w:rsidRDefault="00BB7173" w:rsidP="007C73D1">
      <w:pPr>
        <w:autoSpaceDE w:val="0"/>
        <w:autoSpaceDN w:val="0"/>
        <w:adjustRightInd w:val="0"/>
        <w:rPr>
          <w:i/>
          <w:iCs/>
        </w:rPr>
      </w:pPr>
    </w:p>
    <w:p w:rsidR="00BB7173" w:rsidRDefault="00BB7173" w:rsidP="007C73D1">
      <w:pPr>
        <w:autoSpaceDE w:val="0"/>
        <w:autoSpaceDN w:val="0"/>
        <w:adjustRightInd w:val="0"/>
        <w:rPr>
          <w:i/>
          <w:iCs/>
        </w:rPr>
      </w:pPr>
    </w:p>
    <w:p w:rsidR="00BB7173" w:rsidRDefault="00AF3E2C" w:rsidP="007C73D1">
      <w:pPr>
        <w:autoSpaceDE w:val="0"/>
        <w:autoSpaceDN w:val="0"/>
        <w:adjustRightInd w:val="0"/>
        <w:rPr>
          <w:i/>
          <w:iCs/>
        </w:rPr>
      </w:pPr>
      <w:r>
        <w:rPr>
          <w:i/>
          <w:iCs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C112F87" wp14:editId="2A590DA9">
                <wp:simplePos x="0" y="0"/>
                <wp:positionH relativeFrom="column">
                  <wp:posOffset>2963940</wp:posOffset>
                </wp:positionH>
                <wp:positionV relativeFrom="paragraph">
                  <wp:posOffset>92710</wp:posOffset>
                </wp:positionV>
                <wp:extent cx="925830" cy="438785"/>
                <wp:effectExtent l="57150" t="38100" r="83820" b="94615"/>
                <wp:wrapNone/>
                <wp:docPr id="3335" name="Rectangle 3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830" cy="43878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Default="001708EC" w:rsidP="00BB7173">
                            <w:pPr>
                              <w:jc w:val="center"/>
                            </w:pPr>
                            <w:r>
                              <w:t>Niveau carburant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335" o:spid="_x0000_s1065" style="position:absolute;left:0;text-align:left;margin-left:233.4pt;margin-top:7.3pt;width:72.9pt;height:34.5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1708EC" w:rsidRDefault="001708EC" w:rsidP="00BB7173">
                      <w:pPr>
                        <w:jc w:val="center"/>
                      </w:pPr>
                      <w:r>
                        <w:t>Niveau carburant</w:t>
                      </w:r>
                    </w:p>
                  </w:txbxContent>
                </v:textbox>
              </v:rect>
            </w:pict>
          </mc:Fallback>
        </mc:AlternateContent>
      </w:r>
      <w:r w:rsidR="00BB7173">
        <w:rPr>
          <w:i/>
          <w:iCs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9F28AEA" wp14:editId="38C7F984">
                <wp:simplePos x="0" y="0"/>
                <wp:positionH relativeFrom="column">
                  <wp:posOffset>1607474</wp:posOffset>
                </wp:positionH>
                <wp:positionV relativeFrom="paragraph">
                  <wp:posOffset>75458</wp:posOffset>
                </wp:positionV>
                <wp:extent cx="1128155" cy="450660"/>
                <wp:effectExtent l="57150" t="38100" r="72390" b="102235"/>
                <wp:wrapNone/>
                <wp:docPr id="570" name="Rectangle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8155" cy="45066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Default="001708EC" w:rsidP="00BB7173">
                            <w:pPr>
                              <w:jc w:val="center"/>
                            </w:pPr>
                            <w:r>
                              <w:t>Niveau huile moteur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0" o:spid="_x0000_s1066" style="position:absolute;left:0;text-align:left;margin-left:126.55pt;margin-top:5.95pt;width:88.85pt;height:35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1708EC" w:rsidRDefault="001708EC" w:rsidP="00BB7173">
                      <w:pPr>
                        <w:jc w:val="center"/>
                      </w:pPr>
                      <w:r>
                        <w:t>Niveau huile moteur</w:t>
                      </w:r>
                    </w:p>
                  </w:txbxContent>
                </v:textbox>
              </v:rect>
            </w:pict>
          </mc:Fallback>
        </mc:AlternateContent>
      </w:r>
      <w:r w:rsidR="00BB7173">
        <w:rPr>
          <w:i/>
          <w:iCs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ABC13DE" wp14:editId="4C532076">
                <wp:simplePos x="0" y="0"/>
                <wp:positionH relativeFrom="column">
                  <wp:posOffset>320675</wp:posOffset>
                </wp:positionH>
                <wp:positionV relativeFrom="paragraph">
                  <wp:posOffset>73025</wp:posOffset>
                </wp:positionV>
                <wp:extent cx="925830" cy="438785"/>
                <wp:effectExtent l="57150" t="38100" r="83820" b="113665"/>
                <wp:wrapNone/>
                <wp:docPr id="569" name="Rectangle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830" cy="43878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08EC" w:rsidRDefault="001708EC" w:rsidP="00BB7173">
                            <w:pPr>
                              <w:jc w:val="center"/>
                            </w:pPr>
                            <w:r>
                              <w:t>Airbags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69" o:spid="_x0000_s1067" style="position:absolute;left:0;text-align:left;margin-left:25.25pt;margin-top:5.75pt;width:72.9pt;height:34.5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1708EC" w:rsidRDefault="001708EC" w:rsidP="00BB7173">
                      <w:pPr>
                        <w:jc w:val="center"/>
                      </w:pPr>
                      <w:r>
                        <w:t>Airbags</w:t>
                      </w:r>
                    </w:p>
                  </w:txbxContent>
                </v:textbox>
              </v:rect>
            </w:pict>
          </mc:Fallback>
        </mc:AlternateContent>
      </w:r>
    </w:p>
    <w:p w:rsidR="00BB7173" w:rsidRDefault="00BB7173" w:rsidP="007C73D1">
      <w:pPr>
        <w:autoSpaceDE w:val="0"/>
        <w:autoSpaceDN w:val="0"/>
        <w:adjustRightInd w:val="0"/>
        <w:rPr>
          <w:i/>
          <w:iCs/>
        </w:rPr>
      </w:pPr>
    </w:p>
    <w:p w:rsidR="00BB7173" w:rsidRDefault="00BB7173" w:rsidP="007C73D1">
      <w:pPr>
        <w:autoSpaceDE w:val="0"/>
        <w:autoSpaceDN w:val="0"/>
        <w:adjustRightInd w:val="0"/>
        <w:rPr>
          <w:i/>
          <w:iCs/>
        </w:rPr>
      </w:pPr>
    </w:p>
    <w:p w:rsidR="00BB7173" w:rsidRDefault="00DF5382" w:rsidP="007C73D1">
      <w:pPr>
        <w:autoSpaceDE w:val="0"/>
        <w:autoSpaceDN w:val="0"/>
        <w:adjustRightInd w:val="0"/>
        <w:rPr>
          <w:i/>
          <w:iCs/>
        </w:r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F581E4D" wp14:editId="728F72DF">
                <wp:simplePos x="0" y="0"/>
                <wp:positionH relativeFrom="column">
                  <wp:posOffset>1134361</wp:posOffset>
                </wp:positionH>
                <wp:positionV relativeFrom="paragraph">
                  <wp:posOffset>109220</wp:posOffset>
                </wp:positionV>
                <wp:extent cx="3579962" cy="635"/>
                <wp:effectExtent l="0" t="0" r="1905" b="0"/>
                <wp:wrapNone/>
                <wp:docPr id="669" name="Zone de texte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9962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08EC" w:rsidRPr="00616254" w:rsidRDefault="001708EC" w:rsidP="00DF5382">
                            <w:pPr>
                              <w:pStyle w:val="Lgende"/>
                              <w:jc w:val="left"/>
                              <w:rPr>
                                <w:i/>
                                <w:iCs/>
                                <w:noProof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Entrées Canal EDM  Interface graphique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669" o:spid="_x0000_s1068" type="#_x0000_t202" style="position:absolute;left:0;text-align:left;margin-left:89.3pt;margin-top:8.6pt;width:281.9pt;height:.05pt;z-index:251859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" stroked="f">
                <v:textbox style="mso-fit-shape-to-text:t" inset="0,0,0,0">
                  <w:txbxContent>
                    <w:p w:rsidR="001708EC" w:rsidRPr="00616254" w:rsidRDefault="001708EC" w:rsidP="00DF5382">
                      <w:pPr>
                        <w:pStyle w:val="Lgende"/>
                        <w:jc w:val="left"/>
                        <w:rPr>
                          <w:i/>
                          <w:iCs/>
                          <w:noProof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: Entrées Canal EDM  Interface graphique</w:t>
                      </w:r>
                    </w:p>
                  </w:txbxContent>
                </v:textbox>
              </v:shape>
            </w:pict>
          </mc:Fallback>
        </mc:AlternateContent>
      </w:r>
    </w:p>
    <w:p w:rsidR="00BB7173" w:rsidRDefault="00BB7173" w:rsidP="007C73D1">
      <w:pPr>
        <w:autoSpaceDE w:val="0"/>
        <w:autoSpaceDN w:val="0"/>
        <w:adjustRightInd w:val="0"/>
        <w:rPr>
          <w:i/>
          <w:iCs/>
        </w:rPr>
      </w:pPr>
    </w:p>
    <w:p w:rsidR="00022B14" w:rsidRPr="00D12889" w:rsidRDefault="00022B14" w:rsidP="007C73D1">
      <w:pPr>
        <w:autoSpaceDE w:val="0"/>
        <w:autoSpaceDN w:val="0"/>
        <w:adjustRightInd w:val="0"/>
        <w:rPr>
          <w:iCs/>
        </w:rPr>
      </w:pPr>
      <w:r w:rsidRPr="00D12889">
        <w:rPr>
          <w:iCs/>
        </w:rPr>
        <w:t xml:space="preserve">La liste des informations provenant du </w:t>
      </w:r>
      <w:r w:rsidR="00480DE2">
        <w:rPr>
          <w:iCs/>
        </w:rPr>
        <w:t>Canal</w:t>
      </w:r>
      <w:r w:rsidR="00AC188B">
        <w:rPr>
          <w:iCs/>
        </w:rPr>
        <w:t xml:space="preserve"> EDM</w:t>
      </w:r>
      <w:r w:rsidRPr="00D12889">
        <w:rPr>
          <w:iCs/>
        </w:rPr>
        <w:t xml:space="preserve"> et qui seront affichés sur l’</w:t>
      </w:r>
      <w:r w:rsidR="00DF5382">
        <w:rPr>
          <w:iCs/>
        </w:rPr>
        <w:t>interface graphique</w:t>
      </w:r>
      <w:r w:rsidRPr="00D12889">
        <w:rPr>
          <w:iCs/>
        </w:rPr>
        <w:t xml:space="preserve"> sont :</w:t>
      </w:r>
    </w:p>
    <w:p w:rsidR="00022B14" w:rsidRDefault="00022B14" w:rsidP="007C73D1">
      <w:pPr>
        <w:autoSpaceDE w:val="0"/>
        <w:autoSpaceDN w:val="0"/>
        <w:adjustRightInd w:val="0"/>
        <w:rPr>
          <w:i/>
          <w:iCs/>
        </w:rPr>
      </w:pPr>
    </w:p>
    <w:p w:rsidR="00022B14" w:rsidRPr="00D12889" w:rsidRDefault="00022B14" w:rsidP="00022B14">
      <w:pPr>
        <w:pStyle w:val="Paragraphedeliste"/>
        <w:numPr>
          <w:ilvl w:val="0"/>
          <w:numId w:val="14"/>
        </w:numPr>
        <w:autoSpaceDE w:val="0"/>
        <w:autoSpaceDN w:val="0"/>
        <w:adjustRightInd w:val="0"/>
        <w:rPr>
          <w:iCs/>
        </w:rPr>
      </w:pPr>
      <w:r w:rsidRPr="00D12889">
        <w:rPr>
          <w:iCs/>
        </w:rPr>
        <w:t>Des informations pour la gestion de sécurité :</w:t>
      </w:r>
    </w:p>
    <w:p w:rsidR="00022B14" w:rsidRPr="00D12889" w:rsidRDefault="00022B14" w:rsidP="00022B14">
      <w:pPr>
        <w:pStyle w:val="Paragraphedeliste"/>
        <w:numPr>
          <w:ilvl w:val="1"/>
          <w:numId w:val="14"/>
        </w:numPr>
        <w:autoSpaceDE w:val="0"/>
        <w:autoSpaceDN w:val="0"/>
        <w:adjustRightInd w:val="0"/>
        <w:rPr>
          <w:iCs/>
        </w:rPr>
      </w:pPr>
      <w:r w:rsidRPr="00D12889">
        <w:rPr>
          <w:iCs/>
        </w:rPr>
        <w:t>Détection d’obstacle,</w:t>
      </w:r>
    </w:p>
    <w:p w:rsidR="00022B14" w:rsidRPr="00D12889" w:rsidRDefault="00022B14" w:rsidP="00022B14">
      <w:pPr>
        <w:pStyle w:val="Paragraphedeliste"/>
        <w:numPr>
          <w:ilvl w:val="1"/>
          <w:numId w:val="14"/>
        </w:numPr>
        <w:autoSpaceDE w:val="0"/>
        <w:autoSpaceDN w:val="0"/>
        <w:adjustRightInd w:val="0"/>
        <w:rPr>
          <w:iCs/>
        </w:rPr>
      </w:pPr>
      <w:r w:rsidRPr="00D12889">
        <w:rPr>
          <w:iCs/>
        </w:rPr>
        <w:t>Airbags,</w:t>
      </w:r>
    </w:p>
    <w:p w:rsidR="00022B14" w:rsidRPr="00D12889" w:rsidRDefault="00022B14" w:rsidP="00022B14">
      <w:pPr>
        <w:pStyle w:val="Paragraphedeliste"/>
        <w:numPr>
          <w:ilvl w:val="0"/>
          <w:numId w:val="14"/>
        </w:numPr>
        <w:autoSpaceDE w:val="0"/>
        <w:autoSpaceDN w:val="0"/>
        <w:adjustRightInd w:val="0"/>
        <w:rPr>
          <w:iCs/>
        </w:rPr>
      </w:pPr>
      <w:r w:rsidRPr="00D12889">
        <w:rPr>
          <w:iCs/>
        </w:rPr>
        <w:lastRenderedPageBreak/>
        <w:t>Des informations pour la gestion du moteur :</w:t>
      </w:r>
    </w:p>
    <w:p w:rsidR="00022B14" w:rsidRPr="00D12889" w:rsidRDefault="00022B14" w:rsidP="00022B14">
      <w:pPr>
        <w:pStyle w:val="Paragraphedeliste"/>
        <w:numPr>
          <w:ilvl w:val="1"/>
          <w:numId w:val="14"/>
        </w:numPr>
        <w:autoSpaceDE w:val="0"/>
        <w:autoSpaceDN w:val="0"/>
        <w:adjustRightInd w:val="0"/>
        <w:rPr>
          <w:iCs/>
        </w:rPr>
      </w:pPr>
      <w:r w:rsidRPr="00D12889">
        <w:rPr>
          <w:iCs/>
        </w:rPr>
        <w:t>Niveau d’huile moteur,</w:t>
      </w:r>
    </w:p>
    <w:p w:rsidR="00022B14" w:rsidRPr="00D12889" w:rsidRDefault="00022B14" w:rsidP="00022B14">
      <w:pPr>
        <w:pStyle w:val="Paragraphedeliste"/>
        <w:numPr>
          <w:ilvl w:val="1"/>
          <w:numId w:val="14"/>
        </w:numPr>
        <w:autoSpaceDE w:val="0"/>
        <w:autoSpaceDN w:val="0"/>
        <w:adjustRightInd w:val="0"/>
        <w:rPr>
          <w:iCs/>
        </w:rPr>
      </w:pPr>
      <w:r w:rsidRPr="00D12889">
        <w:rPr>
          <w:iCs/>
        </w:rPr>
        <w:t>Température moteur,</w:t>
      </w:r>
    </w:p>
    <w:p w:rsidR="00022B14" w:rsidRPr="00D12889" w:rsidRDefault="00022B14" w:rsidP="00022B14">
      <w:pPr>
        <w:pStyle w:val="Paragraphedeliste"/>
        <w:numPr>
          <w:ilvl w:val="1"/>
          <w:numId w:val="14"/>
        </w:numPr>
        <w:autoSpaceDE w:val="0"/>
        <w:autoSpaceDN w:val="0"/>
        <w:adjustRightInd w:val="0"/>
        <w:rPr>
          <w:iCs/>
        </w:rPr>
      </w:pPr>
      <w:r w:rsidRPr="00D12889">
        <w:rPr>
          <w:iCs/>
        </w:rPr>
        <w:t>Niveau du carburant,</w:t>
      </w:r>
    </w:p>
    <w:p w:rsidR="00022B14" w:rsidRPr="00D12889" w:rsidRDefault="00022B14" w:rsidP="00022B14">
      <w:pPr>
        <w:pStyle w:val="Paragraphedeliste"/>
        <w:numPr>
          <w:ilvl w:val="0"/>
          <w:numId w:val="14"/>
        </w:numPr>
        <w:autoSpaceDE w:val="0"/>
        <w:autoSpaceDN w:val="0"/>
        <w:adjustRightInd w:val="0"/>
        <w:rPr>
          <w:iCs/>
        </w:rPr>
      </w:pPr>
      <w:r w:rsidRPr="00D12889">
        <w:rPr>
          <w:iCs/>
        </w:rPr>
        <w:t>Des informations pour la gestion des accessoires :</w:t>
      </w:r>
    </w:p>
    <w:p w:rsidR="00022B14" w:rsidRPr="00D12889" w:rsidRDefault="00022B14" w:rsidP="00022B14">
      <w:pPr>
        <w:pStyle w:val="Paragraphedeliste"/>
        <w:numPr>
          <w:ilvl w:val="1"/>
          <w:numId w:val="14"/>
        </w:numPr>
        <w:autoSpaceDE w:val="0"/>
        <w:autoSpaceDN w:val="0"/>
        <w:adjustRightInd w:val="0"/>
        <w:rPr>
          <w:iCs/>
        </w:rPr>
      </w:pPr>
      <w:r w:rsidRPr="00D12889">
        <w:rPr>
          <w:iCs/>
        </w:rPr>
        <w:t>Climatisation</w:t>
      </w:r>
    </w:p>
    <w:p w:rsidR="00022B14" w:rsidRPr="00D12889" w:rsidRDefault="00022B14" w:rsidP="00022B14">
      <w:pPr>
        <w:pStyle w:val="Paragraphedeliste"/>
        <w:numPr>
          <w:ilvl w:val="1"/>
          <w:numId w:val="14"/>
        </w:numPr>
        <w:autoSpaceDE w:val="0"/>
        <w:autoSpaceDN w:val="0"/>
        <w:adjustRightInd w:val="0"/>
        <w:rPr>
          <w:iCs/>
        </w:rPr>
      </w:pPr>
      <w:r w:rsidRPr="00D12889">
        <w:rPr>
          <w:iCs/>
        </w:rPr>
        <w:t>Gestion de l’avertisseur sonore,</w:t>
      </w:r>
    </w:p>
    <w:p w:rsidR="007C73D1" w:rsidRDefault="007C73D1" w:rsidP="00BB7173">
      <w:pPr>
        <w:pStyle w:val="Titre5"/>
        <w:ind w:left="1418" w:hanging="1418"/>
      </w:pPr>
      <w:bookmarkStart w:id="27" w:name="_Toc66762788"/>
      <w:r>
        <w:t>Traitements</w:t>
      </w:r>
      <w:bookmarkEnd w:id="27"/>
      <w:r w:rsidR="00BB7173">
        <w:t xml:space="preserve"> </w:t>
      </w:r>
      <w:r w:rsidR="00BB7173" w:rsidRPr="00BB7173">
        <w:rPr>
          <w:color w:val="FF0000"/>
        </w:rPr>
        <w:t>TBD</w:t>
      </w:r>
    </w:p>
    <w:p w:rsidR="00BB7173" w:rsidRDefault="00BB7173" w:rsidP="00E769E4">
      <w:pPr>
        <w:autoSpaceDE w:val="0"/>
        <w:autoSpaceDN w:val="0"/>
        <w:adjustRightInd w:val="0"/>
        <w:rPr>
          <w:i/>
          <w:iCs/>
        </w:rPr>
      </w:pPr>
      <w:bookmarkStart w:id="28" w:name="_Toc66762789"/>
      <w:r>
        <w:rPr>
          <w:i/>
          <w:iCs/>
        </w:rPr>
        <w:t xml:space="preserve">Le traitement des </w:t>
      </w:r>
      <w:r w:rsidR="001364B0">
        <w:rPr>
          <w:i/>
          <w:iCs/>
        </w:rPr>
        <w:t>données métier</w:t>
      </w:r>
      <w:r>
        <w:rPr>
          <w:i/>
          <w:iCs/>
        </w:rPr>
        <w:t xml:space="preserve"> consistera à gérer :</w:t>
      </w:r>
    </w:p>
    <w:p w:rsidR="00E769E4" w:rsidRPr="00BB7173" w:rsidRDefault="00BB7173" w:rsidP="00BB7173">
      <w:pPr>
        <w:pStyle w:val="Paragraphedeliste"/>
        <w:numPr>
          <w:ilvl w:val="0"/>
          <w:numId w:val="15"/>
        </w:numPr>
        <w:autoSpaceDE w:val="0"/>
        <w:autoSpaceDN w:val="0"/>
        <w:adjustRightInd w:val="0"/>
        <w:rPr>
          <w:i/>
          <w:iCs/>
        </w:rPr>
      </w:pPr>
      <w:r w:rsidRPr="00BB7173">
        <w:rPr>
          <w:i/>
          <w:iCs/>
        </w:rPr>
        <w:t xml:space="preserve">l’emplacement de chaque donnée, </w:t>
      </w:r>
    </w:p>
    <w:p w:rsidR="00BB7173" w:rsidRDefault="00BB7173" w:rsidP="00BB7173">
      <w:pPr>
        <w:pStyle w:val="Paragraphedeliste"/>
        <w:numPr>
          <w:ilvl w:val="0"/>
          <w:numId w:val="15"/>
        </w:numPr>
        <w:autoSpaceDE w:val="0"/>
        <w:autoSpaceDN w:val="0"/>
        <w:adjustRightInd w:val="0"/>
        <w:rPr>
          <w:i/>
          <w:iCs/>
        </w:rPr>
      </w:pPr>
      <w:r>
        <w:rPr>
          <w:i/>
          <w:iCs/>
        </w:rPr>
        <w:t>l</w:t>
      </w:r>
      <w:r w:rsidRPr="00BB7173">
        <w:rPr>
          <w:i/>
          <w:iCs/>
        </w:rPr>
        <w:t xml:space="preserve">a priorité d’affichage de chaque donnée, </w:t>
      </w:r>
    </w:p>
    <w:p w:rsidR="00BB7173" w:rsidRDefault="00BB7173" w:rsidP="00BB7173">
      <w:pPr>
        <w:pStyle w:val="Paragraphedeliste"/>
        <w:numPr>
          <w:ilvl w:val="0"/>
          <w:numId w:val="15"/>
        </w:numPr>
        <w:autoSpaceDE w:val="0"/>
        <w:autoSpaceDN w:val="0"/>
        <w:adjustRightInd w:val="0"/>
        <w:rPr>
          <w:i/>
          <w:iCs/>
        </w:rPr>
      </w:pPr>
      <w:r w:rsidRPr="00BB7173">
        <w:rPr>
          <w:i/>
          <w:iCs/>
        </w:rPr>
        <w:t>le temps de rafraîchissement</w:t>
      </w:r>
      <w:r>
        <w:rPr>
          <w:i/>
          <w:iCs/>
        </w:rPr>
        <w:t xml:space="preserve"> de chaque donnée,</w:t>
      </w:r>
    </w:p>
    <w:p w:rsidR="00BB7173" w:rsidRDefault="00BB7173" w:rsidP="00BB7173">
      <w:pPr>
        <w:pStyle w:val="Paragraphedeliste"/>
        <w:numPr>
          <w:ilvl w:val="0"/>
          <w:numId w:val="15"/>
        </w:numPr>
        <w:autoSpaceDE w:val="0"/>
        <w:autoSpaceDN w:val="0"/>
        <w:adjustRightInd w:val="0"/>
        <w:rPr>
          <w:i/>
          <w:iCs/>
        </w:rPr>
      </w:pPr>
      <w:r>
        <w:rPr>
          <w:i/>
          <w:iCs/>
        </w:rPr>
        <w:t>la forme d’affichage,</w:t>
      </w:r>
    </w:p>
    <w:p w:rsidR="00BB7173" w:rsidRDefault="00BB7173" w:rsidP="00BB7173">
      <w:pPr>
        <w:pStyle w:val="Paragraphedeliste"/>
        <w:autoSpaceDE w:val="0"/>
        <w:autoSpaceDN w:val="0"/>
        <w:adjustRightInd w:val="0"/>
        <w:ind w:left="795"/>
        <w:rPr>
          <w:i/>
          <w:iCs/>
        </w:rPr>
      </w:pPr>
    </w:p>
    <w:p w:rsidR="00BB7173" w:rsidRDefault="00BB7173" w:rsidP="00BB7173">
      <w:pPr>
        <w:autoSpaceDE w:val="0"/>
        <w:autoSpaceDN w:val="0"/>
        <w:adjustRightInd w:val="0"/>
        <w:rPr>
          <w:i/>
          <w:iCs/>
        </w:rPr>
      </w:pPr>
      <w:r>
        <w:rPr>
          <w:i/>
          <w:iCs/>
        </w:rPr>
        <w:t>Cette partie sera complétée et détaillée dans le chapitre « Interface ».</w:t>
      </w:r>
    </w:p>
    <w:p w:rsidR="00D12889" w:rsidRPr="00BB7173" w:rsidRDefault="00D12889" w:rsidP="00BB7173">
      <w:pPr>
        <w:autoSpaceDE w:val="0"/>
        <w:autoSpaceDN w:val="0"/>
        <w:adjustRightInd w:val="0"/>
        <w:rPr>
          <w:i/>
          <w:iCs/>
        </w:rPr>
      </w:pPr>
    </w:p>
    <w:p w:rsidR="007C73D1" w:rsidRDefault="007C73D1" w:rsidP="00E769E4">
      <w:pPr>
        <w:pStyle w:val="Titre5"/>
      </w:pPr>
      <w:r>
        <w:t>Sorties</w:t>
      </w:r>
      <w:bookmarkEnd w:id="28"/>
    </w:p>
    <w:p w:rsidR="00BB7173" w:rsidRPr="00BB7173" w:rsidRDefault="00D4682D" w:rsidP="00BB7173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36D57A4" wp14:editId="64C7E127">
                <wp:simplePos x="0" y="0"/>
                <wp:positionH relativeFrom="column">
                  <wp:posOffset>3067685</wp:posOffset>
                </wp:positionH>
                <wp:positionV relativeFrom="paragraph">
                  <wp:posOffset>75565</wp:posOffset>
                </wp:positionV>
                <wp:extent cx="1666875" cy="238125"/>
                <wp:effectExtent l="0" t="0" r="28575" b="28575"/>
                <wp:wrapNone/>
                <wp:docPr id="604" name="Rectangle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2381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08EC" w:rsidRPr="00D4682D" w:rsidRDefault="001708EC" w:rsidP="00D4682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D4682D">
                              <w:rPr>
                                <w:sz w:val="20"/>
                                <w:szCs w:val="20"/>
                              </w:rPr>
                              <w:t>Distance obstacle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4" o:spid="_x0000_s1069" style="position:absolute;left:0;text-align:left;margin-left:241.55pt;margin-top:5.95pt;width:131.25pt;height:18.7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" fillcolor="#c0504d [3205]" strokecolor="#622423 [1605]" strokeweight="2pt">
                <v:textbox>
                  <w:txbxContent>
                    <w:p w:rsidR="001708EC" w:rsidRPr="00D4682D" w:rsidRDefault="001708EC" w:rsidP="00D4682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D4682D">
                        <w:rPr>
                          <w:sz w:val="20"/>
                          <w:szCs w:val="20"/>
                        </w:rPr>
                        <w:t>Distance obstacle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E4F0FFE" wp14:editId="3A25746A">
                <wp:simplePos x="0" y="0"/>
                <wp:positionH relativeFrom="column">
                  <wp:posOffset>718185</wp:posOffset>
                </wp:positionH>
                <wp:positionV relativeFrom="paragraph">
                  <wp:posOffset>88265</wp:posOffset>
                </wp:positionV>
                <wp:extent cx="1590675" cy="1800225"/>
                <wp:effectExtent l="57150" t="38100" r="85725" b="104775"/>
                <wp:wrapNone/>
                <wp:docPr id="585" name="Rectangle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18002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Default="001708EC" w:rsidP="00D4682D">
                            <w:pPr>
                              <w:jc w:val="center"/>
                            </w:pPr>
                            <w:r>
                              <w:t>IHM embarqué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85" o:spid="_x0000_s1070" style="position:absolute;left:0;text-align:left;margin-left:56.55pt;margin-top:6.95pt;width:125.25pt;height:141.7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1708EC" w:rsidRDefault="001708EC" w:rsidP="00D4682D">
                      <w:pPr>
                        <w:jc w:val="center"/>
                      </w:pPr>
                      <w:r>
                        <w:t>IHM embarqué</w:t>
                      </w:r>
                    </w:p>
                  </w:txbxContent>
                </v:textbox>
              </v:rect>
            </w:pict>
          </mc:Fallback>
        </mc:AlternateContent>
      </w:r>
    </w:p>
    <w:p w:rsidR="00BB7173" w:rsidRDefault="00D4682D" w:rsidP="007C73D1">
      <w:pPr>
        <w:autoSpaceDE w:val="0"/>
        <w:autoSpaceDN w:val="0"/>
        <w:adjustRightInd w:val="0"/>
        <w:rPr>
          <w:noProof/>
          <w:sz w:val="20"/>
          <w:szCs w:val="20"/>
          <w:lang w:eastAsia="fr-FR" w:bidi="ar-SA"/>
        </w:rPr>
      </w:pPr>
      <w:r>
        <w:rPr>
          <w:i/>
          <w:iCs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9EFEB23" wp14:editId="141C7562">
                <wp:simplePos x="0" y="0"/>
                <wp:positionH relativeFrom="column">
                  <wp:posOffset>2312035</wp:posOffset>
                </wp:positionH>
                <wp:positionV relativeFrom="paragraph">
                  <wp:posOffset>31750</wp:posOffset>
                </wp:positionV>
                <wp:extent cx="752475" cy="0"/>
                <wp:effectExtent l="0" t="76200" r="28575" b="114300"/>
                <wp:wrapNone/>
                <wp:docPr id="596" name="Connecteur droit avec flèche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596" o:spid="_x0000_s1026" type="#_x0000_t32" style="position:absolute;margin-left:182.05pt;margin-top:2.5pt;width:59.25pt;height:0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" strokecolor="#4579b8 [3044]">
                <v:stroke endarrow="open"/>
              </v:shape>
            </w:pict>
          </mc:Fallback>
        </mc:AlternateContent>
      </w:r>
    </w:p>
    <w:p w:rsidR="00D4682D" w:rsidRDefault="00D12889" w:rsidP="007C73D1">
      <w:pPr>
        <w:autoSpaceDE w:val="0"/>
        <w:autoSpaceDN w:val="0"/>
        <w:adjustRightInd w:val="0"/>
        <w:rPr>
          <w:i/>
          <w:iCs/>
        </w:r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2CFF803" wp14:editId="1F6A428A">
                <wp:simplePos x="0" y="0"/>
                <wp:positionH relativeFrom="column">
                  <wp:posOffset>3169920</wp:posOffset>
                </wp:positionH>
                <wp:positionV relativeFrom="paragraph">
                  <wp:posOffset>-5080</wp:posOffset>
                </wp:positionV>
                <wp:extent cx="1657350" cy="238125"/>
                <wp:effectExtent l="0" t="0" r="19050" b="28575"/>
                <wp:wrapNone/>
                <wp:docPr id="605" name="Rectangle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2381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08EC" w:rsidRPr="00D4682D" w:rsidRDefault="001708EC" w:rsidP="00D4682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Défaut Airbags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5" o:spid="_x0000_s1071" style="position:absolute;left:0;text-align:left;margin-left:249.6pt;margin-top:-.4pt;width:130.5pt;height:18.7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" fillcolor="#c0504d [3205]" strokecolor="#622423 [1605]" strokeweight="2pt">
                <v:textbox>
                  <w:txbxContent>
                    <w:p w:rsidR="001708EC" w:rsidRPr="00D4682D" w:rsidRDefault="001708EC" w:rsidP="00D4682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Défaut Airbags</w:t>
                      </w:r>
                    </w:p>
                  </w:txbxContent>
                </v:textbox>
              </v:rect>
            </w:pict>
          </mc:Fallback>
        </mc:AlternateContent>
      </w:r>
      <w:r w:rsidR="00D4682D">
        <w:rPr>
          <w:i/>
          <w:iCs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A876B7E" wp14:editId="4833A5ED">
                <wp:simplePos x="0" y="0"/>
                <wp:positionH relativeFrom="column">
                  <wp:posOffset>2324100</wp:posOffset>
                </wp:positionH>
                <wp:positionV relativeFrom="paragraph">
                  <wp:posOffset>122555</wp:posOffset>
                </wp:positionV>
                <wp:extent cx="849630" cy="0"/>
                <wp:effectExtent l="0" t="76200" r="26670" b="114300"/>
                <wp:wrapNone/>
                <wp:docPr id="597" name="Connecteur droit avec flèche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96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597" o:spid="_x0000_s1026" type="#_x0000_t32" style="position:absolute;margin-left:183pt;margin-top:9.65pt;width:66.9pt;height:0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" strokecolor="#4579b8 [3044]">
                <v:stroke endarrow="open"/>
              </v:shape>
            </w:pict>
          </mc:Fallback>
        </mc:AlternateContent>
      </w:r>
    </w:p>
    <w:p w:rsidR="00BB7173" w:rsidRDefault="00D4682D" w:rsidP="007C73D1">
      <w:pPr>
        <w:autoSpaceDE w:val="0"/>
        <w:autoSpaceDN w:val="0"/>
        <w:adjustRightInd w:val="0"/>
        <w:rPr>
          <w:i/>
          <w:iCs/>
        </w:r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071572F" wp14:editId="172A50A3">
                <wp:simplePos x="0" y="0"/>
                <wp:positionH relativeFrom="column">
                  <wp:posOffset>3261360</wp:posOffset>
                </wp:positionH>
                <wp:positionV relativeFrom="paragraph">
                  <wp:posOffset>65792</wp:posOffset>
                </wp:positionV>
                <wp:extent cx="1666875" cy="238125"/>
                <wp:effectExtent l="57150" t="38100" r="66675" b="85725"/>
                <wp:wrapNone/>
                <wp:docPr id="3362" name="Rectangle 3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Pr="00D4682D" w:rsidRDefault="001708EC" w:rsidP="00D4682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Défaut Huile moteur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62" o:spid="_x0000_s1072" style="position:absolute;left:0;text-align:left;margin-left:256.8pt;margin-top:5.2pt;width:131.25pt;height:18.7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" fillcolor="#dfa7a6 [1621]" stroked="f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1708EC" w:rsidRPr="00D4682D" w:rsidRDefault="001708EC" w:rsidP="00D4682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Défaut Huile moteur</w:t>
                      </w:r>
                    </w:p>
                  </w:txbxContent>
                </v:textbox>
              </v:rect>
            </w:pict>
          </mc:Fallback>
        </mc:AlternateContent>
      </w:r>
    </w:p>
    <w:p w:rsidR="00BB7173" w:rsidRDefault="00D4682D" w:rsidP="007C73D1">
      <w:pPr>
        <w:autoSpaceDE w:val="0"/>
        <w:autoSpaceDN w:val="0"/>
        <w:adjustRightInd w:val="0"/>
        <w:rPr>
          <w:i/>
          <w:iCs/>
        </w:rPr>
      </w:pPr>
      <w:r>
        <w:rPr>
          <w:i/>
          <w:iCs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D643749" wp14:editId="18A9C819">
                <wp:simplePos x="0" y="0"/>
                <wp:positionH relativeFrom="column">
                  <wp:posOffset>2315210</wp:posOffset>
                </wp:positionH>
                <wp:positionV relativeFrom="paragraph">
                  <wp:posOffset>6985</wp:posOffset>
                </wp:positionV>
                <wp:extent cx="933450" cy="0"/>
                <wp:effectExtent l="0" t="76200" r="19050" b="114300"/>
                <wp:wrapNone/>
                <wp:docPr id="598" name="Connecteur droit avec flèche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34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598" o:spid="_x0000_s1026" type="#_x0000_t32" style="position:absolute;margin-left:182.3pt;margin-top:.55pt;width:73.5pt;height:0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46E1756" wp14:editId="4E82172E">
                <wp:simplePos x="0" y="0"/>
                <wp:positionH relativeFrom="column">
                  <wp:posOffset>3373755</wp:posOffset>
                </wp:positionH>
                <wp:positionV relativeFrom="paragraph">
                  <wp:posOffset>125730</wp:posOffset>
                </wp:positionV>
                <wp:extent cx="1666875" cy="238125"/>
                <wp:effectExtent l="57150" t="38100" r="66675" b="85725"/>
                <wp:wrapNone/>
                <wp:docPr id="3363" name="Rectangle 3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Pr="00D4682D" w:rsidRDefault="001708EC" w:rsidP="00D4682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Température moteur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63" o:spid="_x0000_s1073" style="position:absolute;left:0;text-align:left;margin-left:265.65pt;margin-top:9.9pt;width:131.25pt;height:18.7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" fillcolor="#dfa7a6 [1621]" stroked="f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1708EC" w:rsidRPr="00D4682D" w:rsidRDefault="001708EC" w:rsidP="00D4682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Température moteur</w:t>
                      </w:r>
                    </w:p>
                  </w:txbxContent>
                </v:textbox>
              </v:rect>
            </w:pict>
          </mc:Fallback>
        </mc:AlternateContent>
      </w:r>
    </w:p>
    <w:p w:rsidR="00BB7173" w:rsidRDefault="00D4682D" w:rsidP="007C73D1">
      <w:pPr>
        <w:autoSpaceDE w:val="0"/>
        <w:autoSpaceDN w:val="0"/>
        <w:adjustRightInd w:val="0"/>
        <w:rPr>
          <w:i/>
          <w:iCs/>
        </w:rPr>
      </w:pPr>
      <w:r>
        <w:rPr>
          <w:i/>
          <w:iCs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FC030DA" wp14:editId="3B1EFFAD">
                <wp:simplePos x="0" y="0"/>
                <wp:positionH relativeFrom="column">
                  <wp:posOffset>2315210</wp:posOffset>
                </wp:positionH>
                <wp:positionV relativeFrom="paragraph">
                  <wp:posOffset>45720</wp:posOffset>
                </wp:positionV>
                <wp:extent cx="1057275" cy="0"/>
                <wp:effectExtent l="0" t="76200" r="28575" b="114300"/>
                <wp:wrapNone/>
                <wp:docPr id="599" name="Connecteur droit avec flèche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72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599" o:spid="_x0000_s1026" type="#_x0000_t32" style="position:absolute;margin-left:182.3pt;margin-top:3.6pt;width:83.25pt;height:0;z-index:251778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" strokecolor="#4579b8 [3044]">
                <v:stroke endarrow="open"/>
              </v:shape>
            </w:pict>
          </mc:Fallback>
        </mc:AlternateContent>
      </w:r>
    </w:p>
    <w:p w:rsidR="00D4682D" w:rsidRDefault="00D4682D" w:rsidP="007C73D1">
      <w:pPr>
        <w:autoSpaceDE w:val="0"/>
        <w:autoSpaceDN w:val="0"/>
        <w:adjustRightInd w:val="0"/>
        <w:rPr>
          <w:i/>
          <w:iCs/>
        </w:rPr>
      </w:pPr>
      <w:r>
        <w:rPr>
          <w:i/>
          <w:iCs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F4359A7" wp14:editId="45D33249">
                <wp:simplePos x="0" y="0"/>
                <wp:positionH relativeFrom="column">
                  <wp:posOffset>2321560</wp:posOffset>
                </wp:positionH>
                <wp:positionV relativeFrom="paragraph">
                  <wp:posOffset>133985</wp:posOffset>
                </wp:positionV>
                <wp:extent cx="1162050" cy="0"/>
                <wp:effectExtent l="0" t="76200" r="19050" b="114300"/>
                <wp:wrapNone/>
                <wp:docPr id="600" name="Connecteur droit avec flèche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0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600" o:spid="_x0000_s1026" type="#_x0000_t32" style="position:absolute;margin-left:182.8pt;margin-top:10.55pt;width:91.5pt;height:0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23CF375" wp14:editId="0754C0A6">
                <wp:simplePos x="0" y="0"/>
                <wp:positionH relativeFrom="column">
                  <wp:posOffset>3486399</wp:posOffset>
                </wp:positionH>
                <wp:positionV relativeFrom="paragraph">
                  <wp:posOffset>11182</wp:posOffset>
                </wp:positionV>
                <wp:extent cx="1666875" cy="238125"/>
                <wp:effectExtent l="57150" t="38100" r="66675" b="85725"/>
                <wp:wrapNone/>
                <wp:docPr id="3364" name="Rectangle 3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Pr="00D4682D" w:rsidRDefault="001708EC" w:rsidP="00D4682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Niveau carburant</w:t>
                            </w:r>
                          </w:p>
                          <w:p w:rsidR="001708EC" w:rsidRPr="00D4682D" w:rsidRDefault="001708EC" w:rsidP="00D4682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64" o:spid="_x0000_s1074" style="position:absolute;left:0;text-align:left;margin-left:274.5pt;margin-top:.9pt;width:131.25pt;height:18.7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" fillcolor="#dfa7a6 [1621]" stroked="f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1708EC" w:rsidRPr="00D4682D" w:rsidRDefault="001708EC" w:rsidP="00D4682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Niveau carburant</w:t>
                      </w:r>
                    </w:p>
                    <w:p w:rsidR="001708EC" w:rsidRPr="00D4682D" w:rsidRDefault="001708EC" w:rsidP="00D4682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D4682D" w:rsidRDefault="00D4682D" w:rsidP="007C73D1">
      <w:pPr>
        <w:autoSpaceDE w:val="0"/>
        <w:autoSpaceDN w:val="0"/>
        <w:adjustRightInd w:val="0"/>
        <w:rPr>
          <w:i/>
          <w:iCs/>
        </w:r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96F5E6B" wp14:editId="20861EF7">
                <wp:simplePos x="0" y="0"/>
                <wp:positionH relativeFrom="column">
                  <wp:posOffset>3629660</wp:posOffset>
                </wp:positionH>
                <wp:positionV relativeFrom="paragraph">
                  <wp:posOffset>71120</wp:posOffset>
                </wp:positionV>
                <wp:extent cx="1625600" cy="238125"/>
                <wp:effectExtent l="57150" t="38100" r="50800" b="85725"/>
                <wp:wrapNone/>
                <wp:docPr id="3365" name="Rectangle 3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0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Pr="00D4682D" w:rsidRDefault="001708EC" w:rsidP="00D4682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Climatisation</w:t>
                            </w:r>
                          </w:p>
                          <w:p w:rsidR="001708EC" w:rsidRPr="00D4682D" w:rsidRDefault="001708EC" w:rsidP="00D4682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65" o:spid="_x0000_s1075" style="position:absolute;left:0;text-align:left;margin-left:285.8pt;margin-top:5.6pt;width:128pt;height:18.7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" fillcolor="#a5d5e2 [1624]" stroked="f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1708EC" w:rsidRPr="00D4682D" w:rsidRDefault="001708EC" w:rsidP="00D4682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Climatisation</w:t>
                      </w:r>
                    </w:p>
                    <w:p w:rsidR="001708EC" w:rsidRPr="00D4682D" w:rsidRDefault="001708EC" w:rsidP="00D4682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D4682D" w:rsidRDefault="00D4682D" w:rsidP="007C73D1">
      <w:pPr>
        <w:autoSpaceDE w:val="0"/>
        <w:autoSpaceDN w:val="0"/>
        <w:adjustRightInd w:val="0"/>
        <w:rPr>
          <w:i/>
          <w:iCs/>
        </w:rPr>
      </w:pPr>
      <w:r>
        <w:rPr>
          <w:i/>
          <w:iCs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45EB961" wp14:editId="50FA9B4C">
                <wp:simplePos x="0" y="0"/>
                <wp:positionH relativeFrom="column">
                  <wp:posOffset>2308860</wp:posOffset>
                </wp:positionH>
                <wp:positionV relativeFrom="paragraph">
                  <wp:posOffset>10160</wp:posOffset>
                </wp:positionV>
                <wp:extent cx="1320800" cy="0"/>
                <wp:effectExtent l="0" t="76200" r="12700" b="114300"/>
                <wp:wrapNone/>
                <wp:docPr id="601" name="Connecteur droit avec flèche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08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601" o:spid="_x0000_s1026" type="#_x0000_t32" style="position:absolute;margin-left:181.8pt;margin-top:.8pt;width:104pt;height:0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924A361" wp14:editId="4D9C81E0">
                <wp:simplePos x="0" y="0"/>
                <wp:positionH relativeFrom="column">
                  <wp:posOffset>3748543</wp:posOffset>
                </wp:positionH>
                <wp:positionV relativeFrom="paragraph">
                  <wp:posOffset>123632</wp:posOffset>
                </wp:positionV>
                <wp:extent cx="1604176" cy="238125"/>
                <wp:effectExtent l="57150" t="38100" r="53340" b="85725"/>
                <wp:wrapNone/>
                <wp:docPr id="3366" name="Rectangle 3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176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Pr="00D4682D" w:rsidRDefault="001708EC" w:rsidP="00D4682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Avertisseur Sonore</w:t>
                            </w:r>
                          </w:p>
                          <w:p w:rsidR="001708EC" w:rsidRPr="00D4682D" w:rsidRDefault="001708EC" w:rsidP="00D4682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66" o:spid="_x0000_s1076" style="position:absolute;left:0;text-align:left;margin-left:295.15pt;margin-top:9.75pt;width:126.3pt;height:18.7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" fillcolor="#a5d5e2 [1624]" stroked="f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1708EC" w:rsidRPr="00D4682D" w:rsidRDefault="001708EC" w:rsidP="00D4682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Avertisseur Sonore</w:t>
                      </w:r>
                    </w:p>
                    <w:p w:rsidR="001708EC" w:rsidRPr="00D4682D" w:rsidRDefault="001708EC" w:rsidP="00D4682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D4682D" w:rsidRDefault="00D4682D" w:rsidP="007C73D1">
      <w:pPr>
        <w:autoSpaceDE w:val="0"/>
        <w:autoSpaceDN w:val="0"/>
        <w:adjustRightInd w:val="0"/>
        <w:rPr>
          <w:i/>
          <w:iCs/>
        </w:rPr>
      </w:pPr>
      <w:r>
        <w:rPr>
          <w:i/>
          <w:iCs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82F4CB7" wp14:editId="199EAFE5">
                <wp:simplePos x="0" y="0"/>
                <wp:positionH relativeFrom="column">
                  <wp:posOffset>2308860</wp:posOffset>
                </wp:positionH>
                <wp:positionV relativeFrom="paragraph">
                  <wp:posOffset>73025</wp:posOffset>
                </wp:positionV>
                <wp:extent cx="1441450" cy="0"/>
                <wp:effectExtent l="0" t="76200" r="25400" b="114300"/>
                <wp:wrapNone/>
                <wp:docPr id="602" name="Connecteur droit avec flèche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14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602" o:spid="_x0000_s1026" type="#_x0000_t32" style="position:absolute;margin-left:181.8pt;margin-top:5.75pt;width:113.5pt;height:0;z-index:25178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" strokecolor="#4579b8 [3044]">
                <v:stroke endarrow="open"/>
              </v:shape>
            </w:pict>
          </mc:Fallback>
        </mc:AlternateContent>
      </w:r>
    </w:p>
    <w:p w:rsidR="00D12889" w:rsidRDefault="00710C71" w:rsidP="00D12889">
      <w:pPr>
        <w:pStyle w:val="Titre4"/>
        <w:numPr>
          <w:ilvl w:val="0"/>
          <w:numId w:val="0"/>
        </w:numPr>
        <w:ind w:left="864"/>
        <w:rPr>
          <w:sz w:val="26"/>
          <w:szCs w:val="2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FD916C7" wp14:editId="764BC374">
                <wp:simplePos x="0" y="0"/>
                <wp:positionH relativeFrom="column">
                  <wp:posOffset>720521</wp:posOffset>
                </wp:positionH>
                <wp:positionV relativeFrom="paragraph">
                  <wp:posOffset>204542</wp:posOffset>
                </wp:positionV>
                <wp:extent cx="3795623" cy="635"/>
                <wp:effectExtent l="0" t="0" r="0" b="8255"/>
                <wp:wrapNone/>
                <wp:docPr id="3405" name="Zone de texte 3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5623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08EC" w:rsidRPr="0081750F" w:rsidRDefault="001708EC" w:rsidP="00710C71">
                            <w:pPr>
                              <w:pStyle w:val="Lgende"/>
                              <w:jc w:val="left"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Sorties fonctionnelles IHM embarquée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3405" o:spid="_x0000_s1077" type="#_x0000_t202" style="position:absolute;left:0;text-align:left;margin-left:56.75pt;margin-top:16.1pt;width:298.85pt;height:.05pt;z-index:251952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" stroked="f">
                <v:textbox style="mso-fit-shape-to-text:t" inset="0,0,0,0">
                  <w:txbxContent>
                    <w:p w:rsidR="001708EC" w:rsidRPr="0081750F" w:rsidRDefault="001708EC" w:rsidP="00710C71">
                      <w:pPr>
                        <w:pStyle w:val="Lgende"/>
                        <w:jc w:val="left"/>
                        <w:rPr>
                          <w:noProof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: Sorties fonctionnelles IHM embarquée</w:t>
                      </w:r>
                    </w:p>
                  </w:txbxContent>
                </v:textbox>
              </v:shape>
            </w:pict>
          </mc:Fallback>
        </mc:AlternateContent>
      </w:r>
    </w:p>
    <w:p w:rsidR="00E769E4" w:rsidRPr="00022B14" w:rsidRDefault="00E769E4" w:rsidP="00E769E4">
      <w:pPr>
        <w:pStyle w:val="Titre4"/>
        <w:rPr>
          <w:sz w:val="26"/>
          <w:szCs w:val="2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</w:pPr>
      <w:r w:rsidRPr="00022B14">
        <w:rPr>
          <w:sz w:val="26"/>
          <w:szCs w:val="2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>Affichage des infos divertissement :</w:t>
      </w:r>
    </w:p>
    <w:p w:rsidR="008F75CD" w:rsidRDefault="008F75CD" w:rsidP="008F75CD">
      <w:pPr>
        <w:pStyle w:val="Titre5"/>
      </w:pPr>
      <w:r>
        <w:t>Présentation de la fonction</w:t>
      </w:r>
    </w:p>
    <w:p w:rsidR="001233BC" w:rsidRPr="001233BC" w:rsidRDefault="001233BC" w:rsidP="001233BC"/>
    <w:p w:rsidR="008F75CD" w:rsidRDefault="001233BC" w:rsidP="008F75CD">
      <w:pPr>
        <w:autoSpaceDE w:val="0"/>
        <w:autoSpaceDN w:val="0"/>
        <w:adjustRightInd w:val="0"/>
        <w:rPr>
          <w:i/>
          <w:iCs/>
        </w:rPr>
      </w:pPr>
      <w:r>
        <w:rPr>
          <w:i/>
          <w:iCs/>
        </w:rPr>
        <w:t xml:space="preserve">L’affichage des infos divertissement sera géré avec une priorité </w:t>
      </w:r>
      <w:r w:rsidR="00EB0B6B">
        <w:rPr>
          <w:i/>
          <w:iCs/>
        </w:rPr>
        <w:t>inférieure à</w:t>
      </w:r>
      <w:r>
        <w:rPr>
          <w:i/>
          <w:iCs/>
        </w:rPr>
        <w:t xml:space="preserve"> celle qui concerne les données fonctionnelles provenant du </w:t>
      </w:r>
      <w:r w:rsidR="001364B0">
        <w:rPr>
          <w:i/>
          <w:iCs/>
        </w:rPr>
        <w:t>canal</w:t>
      </w:r>
      <w:r>
        <w:rPr>
          <w:i/>
          <w:iCs/>
        </w:rPr>
        <w:t xml:space="preserve"> </w:t>
      </w:r>
      <w:r w:rsidR="00EB0B6B">
        <w:rPr>
          <w:i/>
          <w:iCs/>
        </w:rPr>
        <w:t>EDM</w:t>
      </w:r>
      <w:r>
        <w:rPr>
          <w:i/>
          <w:iCs/>
        </w:rPr>
        <w:t xml:space="preserve">, cette fonction aura pour but de </w:t>
      </w:r>
      <w:r w:rsidR="001364B0">
        <w:rPr>
          <w:i/>
          <w:iCs/>
        </w:rPr>
        <w:t>fournir des applications pour les autres</w:t>
      </w:r>
      <w:r>
        <w:rPr>
          <w:i/>
          <w:iCs/>
        </w:rPr>
        <w:t xml:space="preserve"> passagers.</w:t>
      </w:r>
    </w:p>
    <w:p w:rsidR="008F75CD" w:rsidRDefault="008F75CD" w:rsidP="008F75CD">
      <w:pPr>
        <w:pStyle w:val="Titre5"/>
      </w:pPr>
      <w:r>
        <w:t>Entrées</w:t>
      </w:r>
      <w:r w:rsidR="001233BC">
        <w:t> :</w:t>
      </w:r>
    </w:p>
    <w:p w:rsidR="001233BC" w:rsidRDefault="001233BC" w:rsidP="001233BC">
      <w:r>
        <w:t>La liste des entrées affichées par cette fonction sont :</w:t>
      </w:r>
    </w:p>
    <w:p w:rsidR="001233BC" w:rsidRPr="001233BC" w:rsidRDefault="001233BC" w:rsidP="001233BC">
      <w:r>
        <w:t xml:space="preserve"> </w:t>
      </w:r>
    </w:p>
    <w:p w:rsidR="001233BC" w:rsidRDefault="001233BC" w:rsidP="001233BC">
      <w:pPr>
        <w:pStyle w:val="Paragraphedeliste"/>
        <w:numPr>
          <w:ilvl w:val="0"/>
          <w:numId w:val="16"/>
        </w:numPr>
      </w:pPr>
      <w:r>
        <w:t>Infos GPS,</w:t>
      </w:r>
    </w:p>
    <w:p w:rsidR="001233BC" w:rsidRDefault="00A0635A" w:rsidP="001233BC">
      <w:pPr>
        <w:pStyle w:val="Paragraphedeliste"/>
        <w:numPr>
          <w:ilvl w:val="0"/>
          <w:numId w:val="16"/>
        </w:numPr>
      </w:pPr>
      <w:r>
        <w:t xml:space="preserve">Commandes </w:t>
      </w:r>
      <w:r w:rsidR="00877320">
        <w:t xml:space="preserve">à distance </w:t>
      </w:r>
      <w:r>
        <w:t>(Volant pour l’auto</w:t>
      </w:r>
      <w:r w:rsidR="001233BC">
        <w:t>,</w:t>
      </w:r>
      <w:r>
        <w:t xml:space="preserve"> télécommande)</w:t>
      </w:r>
      <w:r w:rsidR="00877320">
        <w:t>,</w:t>
      </w:r>
    </w:p>
    <w:p w:rsidR="001233BC" w:rsidRDefault="001233BC" w:rsidP="001233BC">
      <w:pPr>
        <w:pStyle w:val="Paragraphedeliste"/>
        <w:numPr>
          <w:ilvl w:val="0"/>
          <w:numId w:val="16"/>
        </w:numPr>
      </w:pPr>
      <w:r>
        <w:t>Flux audio,</w:t>
      </w:r>
    </w:p>
    <w:p w:rsidR="001233BC" w:rsidRDefault="001233BC" w:rsidP="001233BC">
      <w:pPr>
        <w:pStyle w:val="Paragraphedeliste"/>
        <w:numPr>
          <w:ilvl w:val="0"/>
          <w:numId w:val="16"/>
        </w:numPr>
      </w:pPr>
      <w:r>
        <w:t>Flux vidéo,</w:t>
      </w:r>
    </w:p>
    <w:p w:rsidR="00EB0B6B" w:rsidRDefault="00EB0B6B" w:rsidP="00EB0B6B">
      <w:pPr>
        <w:pStyle w:val="Paragraphedeliste"/>
      </w:pPr>
    </w:p>
    <w:p w:rsidR="00AF3E2C" w:rsidRDefault="00AF3E2C" w:rsidP="00EB0B6B">
      <w:pPr>
        <w:pStyle w:val="Paragraphedeliste"/>
      </w:pPr>
    </w:p>
    <w:p w:rsidR="00AF3E2C" w:rsidRPr="001233BC" w:rsidRDefault="00AF3E2C" w:rsidP="00EB0B6B">
      <w:pPr>
        <w:pStyle w:val="Paragraphedeliste"/>
      </w:pPr>
    </w:p>
    <w:p w:rsidR="008F75CD" w:rsidRDefault="008F75CD" w:rsidP="008F75CD">
      <w:pPr>
        <w:pStyle w:val="Titre5"/>
      </w:pPr>
      <w:r>
        <w:lastRenderedPageBreak/>
        <w:t>Traitements</w:t>
      </w:r>
    </w:p>
    <w:p w:rsidR="001233BC" w:rsidRPr="001233BC" w:rsidRDefault="001233BC" w:rsidP="001233BC"/>
    <w:p w:rsidR="001233BC" w:rsidRDefault="001233BC" w:rsidP="001233BC">
      <w:pPr>
        <w:autoSpaceDE w:val="0"/>
        <w:autoSpaceDN w:val="0"/>
        <w:adjustRightInd w:val="0"/>
        <w:rPr>
          <w:i/>
          <w:iCs/>
        </w:rPr>
      </w:pPr>
      <w:r>
        <w:rPr>
          <w:i/>
          <w:iCs/>
        </w:rPr>
        <w:t xml:space="preserve">Le traitement des infos divertissement sera géré de la même manière que la fonction précédente </w:t>
      </w:r>
      <w:r w:rsidRPr="001233BC">
        <w:rPr>
          <w:b/>
          <w:i/>
          <w:iCs/>
          <w:color w:val="FF0000"/>
        </w:rPr>
        <w:t>TBD</w:t>
      </w:r>
      <w:r>
        <w:rPr>
          <w:i/>
          <w:iCs/>
        </w:rPr>
        <w:t> :</w:t>
      </w:r>
    </w:p>
    <w:p w:rsidR="001233BC" w:rsidRPr="00BB7173" w:rsidRDefault="001233BC" w:rsidP="001233BC">
      <w:pPr>
        <w:pStyle w:val="Paragraphedeliste"/>
        <w:numPr>
          <w:ilvl w:val="0"/>
          <w:numId w:val="15"/>
        </w:numPr>
        <w:autoSpaceDE w:val="0"/>
        <w:autoSpaceDN w:val="0"/>
        <w:adjustRightInd w:val="0"/>
        <w:rPr>
          <w:i/>
          <w:iCs/>
        </w:rPr>
      </w:pPr>
      <w:r w:rsidRPr="00BB7173">
        <w:rPr>
          <w:i/>
          <w:iCs/>
        </w:rPr>
        <w:t xml:space="preserve">l’emplacement de chaque donnée, </w:t>
      </w:r>
    </w:p>
    <w:p w:rsidR="001233BC" w:rsidRDefault="001233BC" w:rsidP="001233BC">
      <w:pPr>
        <w:pStyle w:val="Paragraphedeliste"/>
        <w:numPr>
          <w:ilvl w:val="0"/>
          <w:numId w:val="15"/>
        </w:numPr>
        <w:autoSpaceDE w:val="0"/>
        <w:autoSpaceDN w:val="0"/>
        <w:adjustRightInd w:val="0"/>
        <w:rPr>
          <w:i/>
          <w:iCs/>
        </w:rPr>
      </w:pPr>
      <w:r>
        <w:rPr>
          <w:i/>
          <w:iCs/>
        </w:rPr>
        <w:t>l</w:t>
      </w:r>
      <w:r w:rsidRPr="00BB7173">
        <w:rPr>
          <w:i/>
          <w:iCs/>
        </w:rPr>
        <w:t xml:space="preserve">a priorité d’affichage de chaque donnée, </w:t>
      </w:r>
    </w:p>
    <w:p w:rsidR="001233BC" w:rsidRDefault="001233BC" w:rsidP="001233BC">
      <w:pPr>
        <w:pStyle w:val="Paragraphedeliste"/>
        <w:numPr>
          <w:ilvl w:val="0"/>
          <w:numId w:val="15"/>
        </w:numPr>
        <w:autoSpaceDE w:val="0"/>
        <w:autoSpaceDN w:val="0"/>
        <w:adjustRightInd w:val="0"/>
        <w:rPr>
          <w:i/>
          <w:iCs/>
        </w:rPr>
      </w:pPr>
      <w:r w:rsidRPr="00BB7173">
        <w:rPr>
          <w:i/>
          <w:iCs/>
        </w:rPr>
        <w:t>le temps de rafraîchissement</w:t>
      </w:r>
      <w:r>
        <w:rPr>
          <w:i/>
          <w:iCs/>
        </w:rPr>
        <w:t xml:space="preserve"> de chaque donnée,</w:t>
      </w:r>
    </w:p>
    <w:p w:rsidR="001233BC" w:rsidRDefault="001233BC" w:rsidP="001233BC">
      <w:pPr>
        <w:pStyle w:val="Paragraphedeliste"/>
        <w:numPr>
          <w:ilvl w:val="0"/>
          <w:numId w:val="15"/>
        </w:numPr>
        <w:autoSpaceDE w:val="0"/>
        <w:autoSpaceDN w:val="0"/>
        <w:adjustRightInd w:val="0"/>
        <w:rPr>
          <w:i/>
          <w:iCs/>
        </w:rPr>
      </w:pPr>
      <w:r>
        <w:rPr>
          <w:i/>
          <w:iCs/>
        </w:rPr>
        <w:t>la forme d’affichage,</w:t>
      </w:r>
    </w:p>
    <w:p w:rsidR="001233BC" w:rsidRDefault="001233BC" w:rsidP="001233BC">
      <w:pPr>
        <w:pStyle w:val="Paragraphedeliste"/>
        <w:autoSpaceDE w:val="0"/>
        <w:autoSpaceDN w:val="0"/>
        <w:adjustRightInd w:val="0"/>
        <w:ind w:left="795"/>
        <w:rPr>
          <w:i/>
          <w:iCs/>
        </w:rPr>
      </w:pPr>
    </w:p>
    <w:p w:rsidR="001233BC" w:rsidRPr="00BB7173" w:rsidRDefault="001233BC" w:rsidP="001233BC">
      <w:pPr>
        <w:autoSpaceDE w:val="0"/>
        <w:autoSpaceDN w:val="0"/>
        <w:adjustRightInd w:val="0"/>
        <w:rPr>
          <w:i/>
          <w:iCs/>
        </w:rPr>
      </w:pPr>
      <w:r>
        <w:rPr>
          <w:i/>
          <w:iCs/>
        </w:rPr>
        <w:t>Cette partie sera complétée et détaillée dans le chapitre « Interface ».</w:t>
      </w:r>
    </w:p>
    <w:p w:rsidR="001233BC" w:rsidRDefault="008F75CD" w:rsidP="001233BC">
      <w:pPr>
        <w:pStyle w:val="Titre5"/>
      </w:pPr>
      <w:r>
        <w:t>Sorties</w:t>
      </w:r>
    </w:p>
    <w:p w:rsidR="001233BC" w:rsidRPr="00BB7173" w:rsidRDefault="001233BC" w:rsidP="001233BC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B946AE5" wp14:editId="47D5A670">
                <wp:simplePos x="0" y="0"/>
                <wp:positionH relativeFrom="column">
                  <wp:posOffset>716280</wp:posOffset>
                </wp:positionH>
                <wp:positionV relativeFrom="paragraph">
                  <wp:posOffset>87630</wp:posOffset>
                </wp:positionV>
                <wp:extent cx="1590675" cy="1543685"/>
                <wp:effectExtent l="57150" t="38100" r="85725" b="94615"/>
                <wp:wrapNone/>
                <wp:docPr id="3369" name="Rectangle 3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154368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Default="001708EC" w:rsidP="001233BC">
                            <w:pPr>
                              <w:jc w:val="center"/>
                            </w:pPr>
                            <w:r>
                              <w:t>IHM embarqué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69" o:spid="_x0000_s1078" style="position:absolute;left:0;text-align:left;margin-left:56.4pt;margin-top:6.9pt;width:125.25pt;height:121.5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1708EC" w:rsidRDefault="001708EC" w:rsidP="001233BC">
                      <w:pPr>
                        <w:jc w:val="center"/>
                      </w:pPr>
                      <w:r>
                        <w:t>IHM embarqué</w:t>
                      </w:r>
                    </w:p>
                  </w:txbxContent>
                </v:textbox>
              </v:rect>
            </w:pict>
          </mc:Fallback>
        </mc:AlternateContent>
      </w:r>
    </w:p>
    <w:p w:rsidR="001233BC" w:rsidRDefault="001233BC" w:rsidP="001233BC">
      <w:pPr>
        <w:autoSpaceDE w:val="0"/>
        <w:autoSpaceDN w:val="0"/>
        <w:adjustRightInd w:val="0"/>
        <w:rPr>
          <w:noProof/>
          <w:sz w:val="20"/>
          <w:szCs w:val="20"/>
          <w:lang w:eastAsia="fr-FR" w:bidi="ar-SA"/>
        </w:r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A5EE8F5" wp14:editId="561BE9C7">
                <wp:simplePos x="0" y="0"/>
                <wp:positionH relativeFrom="column">
                  <wp:posOffset>3087635</wp:posOffset>
                </wp:positionH>
                <wp:positionV relativeFrom="paragraph">
                  <wp:posOffset>27514</wp:posOffset>
                </wp:positionV>
                <wp:extent cx="1730167" cy="238125"/>
                <wp:effectExtent l="0" t="0" r="22860" b="28575"/>
                <wp:wrapNone/>
                <wp:docPr id="3368" name="Rectangle 3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0167" cy="2381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08EC" w:rsidRPr="00D4682D" w:rsidRDefault="001708EC" w:rsidP="001233B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Affichage carte 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68" o:spid="_x0000_s1079" style="position:absolute;left:0;text-align:left;margin-left:243.1pt;margin-top:2.15pt;width:136.25pt;height:18.7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" fillcolor="#c0504d [3205]" strokecolor="#622423 [1605]" strokeweight="2pt">
                <v:textbox>
                  <w:txbxContent>
                    <w:p w:rsidR="001708EC" w:rsidRPr="00D4682D" w:rsidRDefault="001708EC" w:rsidP="001233B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Affichage carte navigation</w:t>
                      </w:r>
                    </w:p>
                  </w:txbxContent>
                </v:textbox>
              </v:rect>
            </w:pict>
          </mc:Fallback>
        </mc:AlternateContent>
      </w:r>
    </w:p>
    <w:p w:rsidR="001233BC" w:rsidRDefault="00D12889" w:rsidP="001233BC">
      <w:pPr>
        <w:autoSpaceDE w:val="0"/>
        <w:autoSpaceDN w:val="0"/>
        <w:adjustRightInd w:val="0"/>
        <w:rPr>
          <w:i/>
          <w:iCs/>
        </w:r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7E44AEB" wp14:editId="5C1AC1C2">
                <wp:simplePos x="0" y="0"/>
                <wp:positionH relativeFrom="column">
                  <wp:posOffset>3230808</wp:posOffset>
                </wp:positionH>
                <wp:positionV relativeFrom="paragraph">
                  <wp:posOffset>114552</wp:posOffset>
                </wp:positionV>
                <wp:extent cx="1587260" cy="238125"/>
                <wp:effectExtent l="0" t="0" r="13335" b="28575"/>
                <wp:wrapNone/>
                <wp:docPr id="3372" name="Rectangle 3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260" cy="2381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08EC" w:rsidRPr="00D4682D" w:rsidRDefault="001708EC" w:rsidP="001233B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Niveau son audio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72" o:spid="_x0000_s1080" style="position:absolute;left:0;text-align:left;margin-left:254.4pt;margin-top:9pt;width:125pt;height:18.7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" fillcolor="#c0504d [3205]" strokecolor="#622423 [1605]" strokeweight="2pt">
                <v:textbox>
                  <w:txbxContent>
                    <w:p w:rsidR="001708EC" w:rsidRPr="00D4682D" w:rsidRDefault="001708EC" w:rsidP="001233B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Niveau son audio</w:t>
                      </w:r>
                    </w:p>
                  </w:txbxContent>
                </v:textbox>
              </v:rect>
            </w:pict>
          </mc:Fallback>
        </mc:AlternateContent>
      </w:r>
      <w:r w:rsidR="001233BC">
        <w:rPr>
          <w:i/>
          <w:iCs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98805A6" wp14:editId="424D606F">
                <wp:simplePos x="0" y="0"/>
                <wp:positionH relativeFrom="column">
                  <wp:posOffset>2307590</wp:posOffset>
                </wp:positionH>
                <wp:positionV relativeFrom="paragraph">
                  <wp:posOffset>19050</wp:posOffset>
                </wp:positionV>
                <wp:extent cx="777875" cy="0"/>
                <wp:effectExtent l="0" t="76200" r="22225" b="114300"/>
                <wp:wrapNone/>
                <wp:docPr id="3370" name="Connecteur droit avec flèche 3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78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3370" o:spid="_x0000_s1026" type="#_x0000_t32" style="position:absolute;margin-left:181.7pt;margin-top:1.5pt;width:61.25pt;height:0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" strokecolor="#4579b8 [3044]">
                <v:stroke endarrow="open"/>
              </v:shape>
            </w:pict>
          </mc:Fallback>
        </mc:AlternateContent>
      </w:r>
    </w:p>
    <w:p w:rsidR="001233BC" w:rsidRDefault="001233BC" w:rsidP="001233BC">
      <w:pPr>
        <w:autoSpaceDE w:val="0"/>
        <w:autoSpaceDN w:val="0"/>
        <w:adjustRightInd w:val="0"/>
        <w:rPr>
          <w:i/>
          <w:iCs/>
        </w:rPr>
      </w:pPr>
      <w:r>
        <w:rPr>
          <w:i/>
          <w:iCs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D7965D5" wp14:editId="25445840">
                <wp:simplePos x="0" y="0"/>
                <wp:positionH relativeFrom="column">
                  <wp:posOffset>2311196</wp:posOffset>
                </wp:positionH>
                <wp:positionV relativeFrom="paragraph">
                  <wp:posOffset>66783</wp:posOffset>
                </wp:positionV>
                <wp:extent cx="921589" cy="0"/>
                <wp:effectExtent l="0" t="76200" r="12065" b="114300"/>
                <wp:wrapNone/>
                <wp:docPr id="3385" name="Connecteur droit avec flèche 3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1589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3385" o:spid="_x0000_s1026" type="#_x0000_t32" style="position:absolute;margin-left:182pt;margin-top:5.25pt;width:72.55pt;height:0;z-index:251819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" strokecolor="#4579b8 [3044]">
                <v:stroke endarrow="open"/>
              </v:shape>
            </w:pict>
          </mc:Fallback>
        </mc:AlternateContent>
      </w:r>
    </w:p>
    <w:p w:rsidR="001233BC" w:rsidRDefault="001233BC" w:rsidP="001233BC">
      <w:pPr>
        <w:autoSpaceDE w:val="0"/>
        <w:autoSpaceDN w:val="0"/>
        <w:adjustRightInd w:val="0"/>
        <w:rPr>
          <w:i/>
          <w:iCs/>
        </w:rPr>
      </w:pPr>
    </w:p>
    <w:p w:rsidR="001233BC" w:rsidRDefault="00D12889" w:rsidP="001233BC">
      <w:pPr>
        <w:autoSpaceDE w:val="0"/>
        <w:autoSpaceDN w:val="0"/>
        <w:adjustRightInd w:val="0"/>
        <w:rPr>
          <w:i/>
          <w:iCs/>
        </w:rPr>
      </w:pPr>
      <w:r>
        <w:rPr>
          <w:i/>
          <w:iCs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9FA47BF" wp14:editId="219F4294">
                <wp:simplePos x="0" y="0"/>
                <wp:positionH relativeFrom="column">
                  <wp:posOffset>2308860</wp:posOffset>
                </wp:positionH>
                <wp:positionV relativeFrom="paragraph">
                  <wp:posOffset>143510</wp:posOffset>
                </wp:positionV>
                <wp:extent cx="1010920" cy="0"/>
                <wp:effectExtent l="0" t="76200" r="17780" b="114300"/>
                <wp:wrapNone/>
                <wp:docPr id="3374" name="Connecteur droit avec flèche 3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092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3374" o:spid="_x0000_s1026" type="#_x0000_t32" style="position:absolute;margin-left:181.8pt;margin-top:11.3pt;width:79.6pt;height:0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5C9F996" wp14:editId="6078D6D1">
                <wp:simplePos x="0" y="0"/>
                <wp:positionH relativeFrom="column">
                  <wp:posOffset>3316605</wp:posOffset>
                </wp:positionH>
                <wp:positionV relativeFrom="paragraph">
                  <wp:posOffset>29210</wp:posOffset>
                </wp:positionV>
                <wp:extent cx="1666875" cy="238125"/>
                <wp:effectExtent l="57150" t="38100" r="66675" b="85725"/>
                <wp:wrapNone/>
                <wp:docPr id="3373" name="Rectangle 3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Pr="00D4682D" w:rsidRDefault="001708EC" w:rsidP="001233B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Lecture musique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73" o:spid="_x0000_s1081" style="position:absolute;left:0;text-align:left;margin-left:261.15pt;margin-top:2.3pt;width:131.25pt;height:18.7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" fillcolor="#dfa7a6 [1621]" stroked="f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1708EC" w:rsidRPr="00D4682D" w:rsidRDefault="001708EC" w:rsidP="001233B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Lecture musique</w:t>
                      </w:r>
                    </w:p>
                  </w:txbxContent>
                </v:textbox>
              </v:rect>
            </w:pict>
          </mc:Fallback>
        </mc:AlternateContent>
      </w:r>
    </w:p>
    <w:p w:rsidR="001233BC" w:rsidRDefault="00D12889" w:rsidP="001233BC">
      <w:pPr>
        <w:autoSpaceDE w:val="0"/>
        <w:autoSpaceDN w:val="0"/>
        <w:adjustRightInd w:val="0"/>
        <w:rPr>
          <w:i/>
          <w:iCs/>
        </w:r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6D5FC5A" wp14:editId="2A3EB5CE">
                <wp:simplePos x="0" y="0"/>
                <wp:positionH relativeFrom="column">
                  <wp:posOffset>3401060</wp:posOffset>
                </wp:positionH>
                <wp:positionV relativeFrom="paragraph">
                  <wp:posOffset>103505</wp:posOffset>
                </wp:positionV>
                <wp:extent cx="1666875" cy="238125"/>
                <wp:effectExtent l="57150" t="38100" r="66675" b="85725"/>
                <wp:wrapNone/>
                <wp:docPr id="3375" name="Rectangle 3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Pr="00D4682D" w:rsidRDefault="001708EC" w:rsidP="001233B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Lecture radio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75" o:spid="_x0000_s1082" style="position:absolute;left:0;text-align:left;margin-left:267.8pt;margin-top:8.15pt;width:131.25pt;height:18.7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" fillcolor="#dfa7a6 [1621]" stroked="f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1708EC" w:rsidRPr="00D4682D" w:rsidRDefault="001708EC" w:rsidP="001233B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Lecture radio</w:t>
                      </w:r>
                    </w:p>
                  </w:txbxContent>
                </v:textbox>
              </v:rect>
            </w:pict>
          </mc:Fallback>
        </mc:AlternateContent>
      </w:r>
    </w:p>
    <w:p w:rsidR="001233BC" w:rsidRDefault="00D12889" w:rsidP="001233BC">
      <w:pPr>
        <w:autoSpaceDE w:val="0"/>
        <w:autoSpaceDN w:val="0"/>
        <w:adjustRightInd w:val="0"/>
        <w:rPr>
          <w:i/>
          <w:iCs/>
        </w:rPr>
      </w:pPr>
      <w:r>
        <w:rPr>
          <w:i/>
          <w:iCs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2D160A6" wp14:editId="75759EB6">
                <wp:simplePos x="0" y="0"/>
                <wp:positionH relativeFrom="column">
                  <wp:posOffset>2315389</wp:posOffset>
                </wp:positionH>
                <wp:positionV relativeFrom="paragraph">
                  <wp:posOffset>14964</wp:posOffset>
                </wp:positionV>
                <wp:extent cx="1091565" cy="0"/>
                <wp:effectExtent l="0" t="76200" r="13335" b="114300"/>
                <wp:wrapNone/>
                <wp:docPr id="3376" name="Connecteur droit avec flèche 3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15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3376" o:spid="_x0000_s1026" type="#_x0000_t32" style="position:absolute;margin-left:182.3pt;margin-top:1.2pt;width:85.95pt;height:0;z-index:25180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" strokecolor="#4579b8 [3044]">
                <v:stroke endarrow="open"/>
              </v:shape>
            </w:pict>
          </mc:Fallback>
        </mc:AlternateContent>
      </w:r>
    </w:p>
    <w:p w:rsidR="001233BC" w:rsidRDefault="00D12889" w:rsidP="001233BC">
      <w:pPr>
        <w:autoSpaceDE w:val="0"/>
        <w:autoSpaceDN w:val="0"/>
        <w:adjustRightInd w:val="0"/>
        <w:rPr>
          <w:i/>
          <w:iCs/>
        </w:r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C56A73A" wp14:editId="635A2054">
                <wp:simplePos x="0" y="0"/>
                <wp:positionH relativeFrom="column">
                  <wp:posOffset>3473450</wp:posOffset>
                </wp:positionH>
                <wp:positionV relativeFrom="paragraph">
                  <wp:posOffset>-635</wp:posOffset>
                </wp:positionV>
                <wp:extent cx="1666875" cy="238125"/>
                <wp:effectExtent l="57150" t="38100" r="66675" b="85725"/>
                <wp:wrapNone/>
                <wp:docPr id="3378" name="Rectangle 3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Pr="00D4682D" w:rsidRDefault="001708EC" w:rsidP="001233B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Lecture vidéo</w:t>
                            </w:r>
                          </w:p>
                          <w:p w:rsidR="001708EC" w:rsidRPr="00D4682D" w:rsidRDefault="001708EC" w:rsidP="001233B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78" o:spid="_x0000_s1083" style="position:absolute;left:0;text-align:left;margin-left:273.5pt;margin-top:-.05pt;width:131.25pt;height:18.7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" fillcolor="#dfa7a6 [1621]" stroked="f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1708EC" w:rsidRPr="00D4682D" w:rsidRDefault="001708EC" w:rsidP="001233B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Lecture vidéo</w:t>
                      </w:r>
                    </w:p>
                    <w:p w:rsidR="001708EC" w:rsidRPr="00D4682D" w:rsidRDefault="001708EC" w:rsidP="001233B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i/>
          <w:iCs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3972291" wp14:editId="2815C54E">
                <wp:simplePos x="0" y="0"/>
                <wp:positionH relativeFrom="column">
                  <wp:posOffset>2307590</wp:posOffset>
                </wp:positionH>
                <wp:positionV relativeFrom="paragraph">
                  <wp:posOffset>92075</wp:posOffset>
                </wp:positionV>
                <wp:extent cx="1173480" cy="0"/>
                <wp:effectExtent l="0" t="76200" r="26670" b="114300"/>
                <wp:wrapNone/>
                <wp:docPr id="3377" name="Connecteur droit avec flèche 3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348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3377" o:spid="_x0000_s1026" type="#_x0000_t32" style="position:absolute;margin-left:181.7pt;margin-top:7.25pt;width:92.4pt;height:0;z-index:25180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" strokecolor="#4579b8 [3044]">
                <v:stroke endarrow="open"/>
              </v:shape>
            </w:pict>
          </mc:Fallback>
        </mc:AlternateContent>
      </w:r>
    </w:p>
    <w:p w:rsidR="008F75CD" w:rsidRPr="008F75CD" w:rsidRDefault="00710C71" w:rsidP="008F75CD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3A7A4146" wp14:editId="7F26E80E">
                <wp:simplePos x="0" y="0"/>
                <wp:positionH relativeFrom="column">
                  <wp:posOffset>720521</wp:posOffset>
                </wp:positionH>
                <wp:positionV relativeFrom="paragraph">
                  <wp:posOffset>129336</wp:posOffset>
                </wp:positionV>
                <wp:extent cx="4097152" cy="635"/>
                <wp:effectExtent l="0" t="0" r="0" b="0"/>
                <wp:wrapNone/>
                <wp:docPr id="3406" name="Zone de texte 3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7152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08EC" w:rsidRPr="002D5D87" w:rsidRDefault="001708EC" w:rsidP="00710C71">
                            <w:pPr>
                              <w:pStyle w:val="Lgende"/>
                              <w:jc w:val="left"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357B44">
                              <w:t>Sorties</w:t>
                            </w:r>
                            <w:r>
                              <w:t xml:space="preserve"> infos divertissement</w:t>
                            </w:r>
                            <w:r w:rsidRPr="00357B44">
                              <w:t xml:space="preserve"> </w:t>
                            </w:r>
                            <w:r>
                              <w:t>IHM</w:t>
                            </w:r>
                            <w:r w:rsidRPr="00357B44">
                              <w:t xml:space="preserve"> embarquée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3406" o:spid="_x0000_s1084" type="#_x0000_t202" style="position:absolute;left:0;text-align:left;margin-left:56.75pt;margin-top:10.2pt;width:322.6pt;height:.05pt;z-index:251954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" stroked="f">
                <v:textbox style="mso-fit-shape-to-text:t" inset="0,0,0,0">
                  <w:txbxContent>
                    <w:p w:rsidR="001708EC" w:rsidRPr="002D5D87" w:rsidRDefault="001708EC" w:rsidP="00710C71">
                      <w:pPr>
                        <w:pStyle w:val="Lgende"/>
                        <w:jc w:val="left"/>
                        <w:rPr>
                          <w:noProof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r w:rsidRPr="00357B44">
                        <w:t>Sorties</w:t>
                      </w:r>
                      <w:r>
                        <w:t xml:space="preserve"> infos divertissement</w:t>
                      </w:r>
                      <w:r w:rsidRPr="00357B44">
                        <w:t xml:space="preserve"> </w:t>
                      </w:r>
                      <w:r>
                        <w:t>IHM</w:t>
                      </w:r>
                      <w:r w:rsidRPr="00357B44">
                        <w:t xml:space="preserve"> embarquée</w:t>
                      </w:r>
                    </w:p>
                  </w:txbxContent>
                </v:textbox>
              </v:shape>
            </w:pict>
          </mc:Fallback>
        </mc:AlternateContent>
      </w:r>
    </w:p>
    <w:p w:rsidR="00710C71" w:rsidRDefault="00710C71" w:rsidP="00710C71">
      <w:pPr>
        <w:pStyle w:val="Titre4"/>
        <w:numPr>
          <w:ilvl w:val="0"/>
          <w:numId w:val="0"/>
        </w:numPr>
        <w:ind w:left="864"/>
        <w:rPr>
          <w:sz w:val="26"/>
          <w:szCs w:val="2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</w:pPr>
    </w:p>
    <w:p w:rsidR="00E769E4" w:rsidRPr="00022B14" w:rsidRDefault="00D12889" w:rsidP="00E769E4">
      <w:pPr>
        <w:pStyle w:val="Titre4"/>
        <w:rPr>
          <w:sz w:val="26"/>
          <w:szCs w:val="2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26"/>
          <w:szCs w:val="2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 xml:space="preserve">Affichage </w:t>
      </w:r>
      <w:r w:rsidR="00E769E4" w:rsidRPr="00022B14">
        <w:rPr>
          <w:sz w:val="26"/>
          <w:szCs w:val="2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>à distance :</w:t>
      </w:r>
    </w:p>
    <w:p w:rsidR="008F75CD" w:rsidRDefault="008F75CD" w:rsidP="008F75CD">
      <w:pPr>
        <w:pStyle w:val="Titre5"/>
      </w:pPr>
      <w:r>
        <w:t>Présentation de la fonction</w:t>
      </w:r>
    </w:p>
    <w:p w:rsidR="00523935" w:rsidRDefault="00D12889" w:rsidP="00D12889">
      <w:pPr>
        <w:ind w:firstLine="709"/>
      </w:pPr>
      <w:r>
        <w:t>Cette fonction doit remplir le rôle d’affichage des commandes qui seront envoyées par le clie</w:t>
      </w:r>
      <w:r w:rsidR="00302EA7">
        <w:t>nt connecté à distance sur l’interface graphique</w:t>
      </w:r>
      <w:r>
        <w:t xml:space="preserve"> embarqué</w:t>
      </w:r>
      <w:r w:rsidR="00302EA7">
        <w:t>e</w:t>
      </w:r>
      <w:r>
        <w:t xml:space="preserve">. </w:t>
      </w:r>
    </w:p>
    <w:p w:rsidR="00D12889" w:rsidRPr="00D12889" w:rsidRDefault="00523935" w:rsidP="00877320">
      <w:pPr>
        <w:jc w:val="left"/>
      </w:pPr>
      <w:r>
        <w:t>En effet, l’une des fonctionnalités du projet RADOME est de déporter l’</w:t>
      </w:r>
      <w:r w:rsidR="00877320">
        <w:t>interface graphique</w:t>
      </w:r>
      <w:r w:rsidR="00EB0B6B">
        <w:t xml:space="preserve"> embarqué</w:t>
      </w:r>
      <w:r w:rsidR="00877320">
        <w:t>e</w:t>
      </w:r>
      <w:r w:rsidR="00EB0B6B">
        <w:t xml:space="preserve"> sur un</w:t>
      </w:r>
      <w:r>
        <w:t xml:space="preserve"> autre </w:t>
      </w:r>
      <w:r w:rsidR="00EB0B6B">
        <w:t>support de type s</w:t>
      </w:r>
      <w:r>
        <w:t xml:space="preserve">martphone, tablette ou de type ordinateur, à partir </w:t>
      </w:r>
      <w:r w:rsidR="00EB0B6B">
        <w:t>duquel</w:t>
      </w:r>
      <w:r>
        <w:t xml:space="preserve"> on pourra aussi envoyer des commandes </w:t>
      </w:r>
      <w:r w:rsidR="00EB0B6B">
        <w:t>au système</w:t>
      </w:r>
      <w:r w:rsidR="00D12889">
        <w:t xml:space="preserve">. </w:t>
      </w:r>
    </w:p>
    <w:p w:rsidR="008F75CD" w:rsidRDefault="008F75CD" w:rsidP="008F75CD">
      <w:pPr>
        <w:pStyle w:val="Titre5"/>
      </w:pPr>
      <w:r>
        <w:t>Entrées</w:t>
      </w:r>
      <w:r w:rsidR="00263820">
        <w:t> :</w:t>
      </w:r>
    </w:p>
    <w:p w:rsidR="00D12889" w:rsidRDefault="00D12889" w:rsidP="00D12889">
      <w:r>
        <w:t xml:space="preserve">Les signaux d’entrée qui peuvent être modifiés à distance ne doivent pas perturber le fonctionnement du véhicule, c’est-à-dire que les données critiques de type (gestion avertisseur sonore, commande essuie-glace, </w:t>
      </w:r>
      <w:r w:rsidR="00EB0B6B" w:rsidRPr="00EB0B6B">
        <w:rPr>
          <w:b/>
          <w:color w:val="FF0000"/>
        </w:rPr>
        <w:t>TBD</w:t>
      </w:r>
      <w:r w:rsidR="00EB0B6B">
        <w:rPr>
          <w:b/>
          <w:color w:val="FF0000"/>
        </w:rPr>
        <w:t>,</w:t>
      </w:r>
      <w:r>
        <w:t xml:space="preserve">…) ne peuvent pas être commandées à distance.  </w:t>
      </w:r>
    </w:p>
    <w:p w:rsidR="00D12889" w:rsidRDefault="00373FBA" w:rsidP="00D12889">
      <w:r>
        <w:t>L</w:t>
      </w:r>
      <w:r w:rsidR="0045747C">
        <w:t xml:space="preserve">a liste </w:t>
      </w:r>
      <w:r w:rsidR="007A2BF9">
        <w:t xml:space="preserve"> des</w:t>
      </w:r>
      <w:r w:rsidR="0045747C">
        <w:t xml:space="preserve"> </w:t>
      </w:r>
      <w:r w:rsidR="00003F65">
        <w:t xml:space="preserve">données </w:t>
      </w:r>
      <w:r w:rsidR="0045747C">
        <w:t>pilotable</w:t>
      </w:r>
      <w:r w:rsidR="00003F65">
        <w:t>s</w:t>
      </w:r>
      <w:r w:rsidR="00D12889">
        <w:t xml:space="preserve"> à distance</w:t>
      </w:r>
      <w:r>
        <w:t xml:space="preserve"> est la suivante</w:t>
      </w:r>
      <w:r w:rsidR="00D12889">
        <w:t> :</w:t>
      </w:r>
    </w:p>
    <w:p w:rsidR="00D12889" w:rsidRDefault="00D12889" w:rsidP="00373FBA">
      <w:pPr>
        <w:pStyle w:val="Paragraphedeliste"/>
        <w:numPr>
          <w:ilvl w:val="0"/>
          <w:numId w:val="17"/>
        </w:numPr>
      </w:pPr>
      <w:r>
        <w:t>Commande son audio,</w:t>
      </w:r>
    </w:p>
    <w:p w:rsidR="00D12889" w:rsidRDefault="00D12889" w:rsidP="00373FBA">
      <w:pPr>
        <w:pStyle w:val="Paragraphedeliste"/>
        <w:numPr>
          <w:ilvl w:val="0"/>
          <w:numId w:val="17"/>
        </w:numPr>
      </w:pPr>
      <w:r>
        <w:t>Commande Climatisation,</w:t>
      </w:r>
    </w:p>
    <w:p w:rsidR="00D12889" w:rsidRPr="00D12889" w:rsidRDefault="00373FBA" w:rsidP="00D12889">
      <w:pPr>
        <w:pStyle w:val="Paragraphedeliste"/>
        <w:numPr>
          <w:ilvl w:val="0"/>
          <w:numId w:val="17"/>
        </w:numPr>
      </w:pPr>
      <w:r>
        <w:t>Commande flux vidéo,</w:t>
      </w:r>
    </w:p>
    <w:p w:rsidR="008F75CD" w:rsidRDefault="008F75CD" w:rsidP="008F75CD">
      <w:pPr>
        <w:pStyle w:val="Titre5"/>
      </w:pPr>
      <w:r>
        <w:t>Traitements</w:t>
      </w:r>
      <w:r w:rsidR="00373FBA">
        <w:t> :</w:t>
      </w:r>
    </w:p>
    <w:p w:rsidR="00373FBA" w:rsidRDefault="00373FBA" w:rsidP="00373FBA">
      <w:r>
        <w:t>Le traitement de cette tâche sera soumis aux contraintes suivantes :</w:t>
      </w:r>
    </w:p>
    <w:p w:rsidR="00373FBA" w:rsidRDefault="00373FBA" w:rsidP="00373FBA">
      <w:pPr>
        <w:pStyle w:val="Paragraphedeliste"/>
        <w:numPr>
          <w:ilvl w:val="0"/>
          <w:numId w:val="18"/>
        </w:numPr>
      </w:pPr>
      <w:r>
        <w:t xml:space="preserve">La priorité </w:t>
      </w:r>
      <w:r w:rsidR="00EB0B6B">
        <w:t>sera</w:t>
      </w:r>
      <w:r>
        <w:t xml:space="preserve"> toujours donnée à l’affichage des données fonctionnelles si une alarme est levée,</w:t>
      </w:r>
    </w:p>
    <w:p w:rsidR="00373FBA" w:rsidRDefault="00373FBA" w:rsidP="00373FBA">
      <w:pPr>
        <w:pStyle w:val="Paragraphedeliste"/>
        <w:numPr>
          <w:ilvl w:val="0"/>
          <w:numId w:val="18"/>
        </w:numPr>
      </w:pPr>
      <w:r>
        <w:t>L’</w:t>
      </w:r>
      <w:r w:rsidR="00EB0B6B">
        <w:t>interface graphique</w:t>
      </w:r>
      <w:r>
        <w:t xml:space="preserve"> embarqué</w:t>
      </w:r>
      <w:r w:rsidR="00EB0B6B">
        <w:t>e</w:t>
      </w:r>
      <w:r>
        <w:t xml:space="preserve"> doit être déportée à l’identique,</w:t>
      </w:r>
    </w:p>
    <w:p w:rsidR="00373FBA" w:rsidRPr="00373FBA" w:rsidRDefault="00373FBA" w:rsidP="00EB0B6B">
      <w:pPr>
        <w:pStyle w:val="Paragraphedeliste"/>
      </w:pPr>
    </w:p>
    <w:p w:rsidR="008F75CD" w:rsidRPr="00E769E4" w:rsidRDefault="008F75CD" w:rsidP="008F75CD">
      <w:pPr>
        <w:pStyle w:val="Titre5"/>
      </w:pPr>
      <w:r>
        <w:lastRenderedPageBreak/>
        <w:t>Sorties</w:t>
      </w:r>
    </w:p>
    <w:p w:rsidR="008F75CD" w:rsidRDefault="008F75CD" w:rsidP="008F75CD">
      <w:pPr>
        <w:autoSpaceDE w:val="0"/>
        <w:autoSpaceDN w:val="0"/>
        <w:adjustRightInd w:val="0"/>
        <w:rPr>
          <w:i/>
          <w:iCs/>
        </w:rPr>
      </w:pPr>
    </w:p>
    <w:p w:rsidR="008F75CD" w:rsidRDefault="008F75CD" w:rsidP="008F75CD"/>
    <w:p w:rsidR="00373FBA" w:rsidRDefault="00373FBA" w:rsidP="008F75CD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7AB6DDF" wp14:editId="46A2E412">
                <wp:simplePos x="0" y="0"/>
                <wp:positionH relativeFrom="column">
                  <wp:posOffset>996950</wp:posOffset>
                </wp:positionH>
                <wp:positionV relativeFrom="paragraph">
                  <wp:posOffset>33020</wp:posOffset>
                </wp:positionV>
                <wp:extent cx="1590675" cy="1543685"/>
                <wp:effectExtent l="57150" t="38100" r="85725" b="94615"/>
                <wp:wrapNone/>
                <wp:docPr id="652" name="Rectangle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154368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Default="001708EC" w:rsidP="00373FBA">
                            <w:pPr>
                              <w:jc w:val="center"/>
                            </w:pPr>
                            <w:r>
                              <w:t>IHM déportée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52" o:spid="_x0000_s1085" style="position:absolute;left:0;text-align:left;margin-left:78.5pt;margin-top:2.6pt;width:125.25pt;height:121.5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1708EC" w:rsidRDefault="001708EC" w:rsidP="00373FBA">
                      <w:pPr>
                        <w:jc w:val="center"/>
                      </w:pPr>
                      <w:r>
                        <w:t>IHM déportée</w:t>
                      </w:r>
                    </w:p>
                  </w:txbxContent>
                </v:textbox>
              </v:rect>
            </w:pict>
          </mc:Fallback>
        </mc:AlternateContent>
      </w:r>
    </w:p>
    <w:p w:rsidR="00373FBA" w:rsidRDefault="00373FBA" w:rsidP="008F75CD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2145B21" wp14:editId="11F903F7">
                <wp:simplePos x="0" y="0"/>
                <wp:positionH relativeFrom="column">
                  <wp:posOffset>3681095</wp:posOffset>
                </wp:positionH>
                <wp:positionV relativeFrom="paragraph">
                  <wp:posOffset>95411</wp:posOffset>
                </wp:positionV>
                <wp:extent cx="1617259" cy="279780"/>
                <wp:effectExtent l="0" t="0" r="21590" b="25400"/>
                <wp:wrapNone/>
                <wp:docPr id="656" name="Rectangle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7259" cy="2797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08EC" w:rsidRDefault="001708EC" w:rsidP="00373FBA">
                            <w:pPr>
                              <w:jc w:val="center"/>
                            </w:pPr>
                            <w:r>
                              <w:t>Données Canal EDM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56" o:spid="_x0000_s1086" style="position:absolute;left:0;text-align:left;margin-left:289.85pt;margin-top:7.5pt;width:127.35pt;height:22.05pt;z-index:251841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" fillcolor="#4f81bd [3204]" strokecolor="#243f60 [1604]" strokeweight="2pt">
                <v:textbox>
                  <w:txbxContent>
                    <w:p w:rsidR="001708EC" w:rsidRDefault="001708EC" w:rsidP="00373FBA">
                      <w:pPr>
                        <w:jc w:val="center"/>
                      </w:pPr>
                      <w:r>
                        <w:t>Données Canal EDM</w:t>
                      </w:r>
                    </w:p>
                  </w:txbxContent>
                </v:textbox>
              </v:rect>
            </w:pict>
          </mc:Fallback>
        </mc:AlternateContent>
      </w:r>
    </w:p>
    <w:p w:rsidR="00373FBA" w:rsidRDefault="00373FBA" w:rsidP="008F75CD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919E1B1" wp14:editId="10F3F74E">
                <wp:simplePos x="0" y="0"/>
                <wp:positionH relativeFrom="column">
                  <wp:posOffset>2582668</wp:posOffset>
                </wp:positionH>
                <wp:positionV relativeFrom="paragraph">
                  <wp:posOffset>41322</wp:posOffset>
                </wp:positionV>
                <wp:extent cx="1097915" cy="0"/>
                <wp:effectExtent l="0" t="76200" r="26035" b="114300"/>
                <wp:wrapNone/>
                <wp:docPr id="654" name="Connecteur droit avec flèche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791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654" o:spid="_x0000_s1026" type="#_x0000_t32" style="position:absolute;margin-left:203.35pt;margin-top:3.25pt;width:86.45pt;height:0;z-index:251838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" strokecolor="#4579b8 [3044]">
                <v:stroke endarrow="open"/>
              </v:shape>
            </w:pict>
          </mc:Fallback>
        </mc:AlternateContent>
      </w:r>
    </w:p>
    <w:p w:rsidR="00373FBA" w:rsidRDefault="00373FBA" w:rsidP="008F75CD"/>
    <w:p w:rsidR="00373FBA" w:rsidRDefault="00373FBA" w:rsidP="008F75CD"/>
    <w:p w:rsidR="00373FBA" w:rsidRDefault="00373FBA" w:rsidP="008F75CD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A63210E" wp14:editId="47F81F5B">
                <wp:simplePos x="0" y="0"/>
                <wp:positionH relativeFrom="column">
                  <wp:posOffset>3681313</wp:posOffset>
                </wp:positionH>
                <wp:positionV relativeFrom="paragraph">
                  <wp:posOffset>29077</wp:posOffset>
                </wp:positionV>
                <wp:extent cx="1705970" cy="436729"/>
                <wp:effectExtent l="0" t="0" r="27940" b="20955"/>
                <wp:wrapNone/>
                <wp:docPr id="657" name="Rectangle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5970" cy="43672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08EC" w:rsidRDefault="001708EC" w:rsidP="00373FBA">
                            <w:pPr>
                              <w:jc w:val="center"/>
                            </w:pPr>
                            <w:r>
                              <w:t>Données infos divertissement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57" o:spid="_x0000_s1087" style="position:absolute;left:0;text-align:left;margin-left:289.85pt;margin-top:2.3pt;width:134.35pt;height:34.4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" fillcolor="#4f81bd [3204]" strokecolor="#243f60 [1604]" strokeweight="2pt">
                <v:textbox>
                  <w:txbxContent>
                    <w:p w:rsidR="001708EC" w:rsidRDefault="001708EC" w:rsidP="00373FBA">
                      <w:pPr>
                        <w:jc w:val="center"/>
                      </w:pPr>
                      <w:r>
                        <w:t>Données infos divertissement</w:t>
                      </w:r>
                    </w:p>
                  </w:txbxContent>
                </v:textbox>
              </v:rect>
            </w:pict>
          </mc:Fallback>
        </mc:AlternateContent>
      </w:r>
    </w:p>
    <w:p w:rsidR="00373FBA" w:rsidRDefault="00373FBA" w:rsidP="008F75CD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4D7B6E9" wp14:editId="3290BBBF">
                <wp:simplePos x="0" y="0"/>
                <wp:positionH relativeFrom="column">
                  <wp:posOffset>2583180</wp:posOffset>
                </wp:positionH>
                <wp:positionV relativeFrom="paragraph">
                  <wp:posOffset>76200</wp:posOffset>
                </wp:positionV>
                <wp:extent cx="1097915" cy="0"/>
                <wp:effectExtent l="38100" t="76200" r="26035" b="114300"/>
                <wp:wrapNone/>
                <wp:docPr id="658" name="Connecteur droit avec flèche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7915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658" o:spid="_x0000_s1026" type="#_x0000_t32" style="position:absolute;margin-left:203.4pt;margin-top:6pt;width:86.45pt;height:0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" strokecolor="#4579b8 [3044]">
                <v:stroke startarrow="open" endarrow="open"/>
              </v:shape>
            </w:pict>
          </mc:Fallback>
        </mc:AlternateContent>
      </w:r>
    </w:p>
    <w:p w:rsidR="00373FBA" w:rsidRDefault="00373FBA" w:rsidP="008F75CD"/>
    <w:p w:rsidR="00373FBA" w:rsidRDefault="00373FBA" w:rsidP="008F75CD"/>
    <w:p w:rsidR="001D1D94" w:rsidRDefault="001D1D94" w:rsidP="008F75CD"/>
    <w:p w:rsidR="00373FBA" w:rsidRDefault="00710C71" w:rsidP="008F75CD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33EBA5AB" wp14:editId="723F50CF">
                <wp:simplePos x="0" y="0"/>
                <wp:positionH relativeFrom="column">
                  <wp:posOffset>1324119</wp:posOffset>
                </wp:positionH>
                <wp:positionV relativeFrom="paragraph">
                  <wp:posOffset>40640</wp:posOffset>
                </wp:positionV>
                <wp:extent cx="2242868" cy="635"/>
                <wp:effectExtent l="0" t="0" r="5080" b="0"/>
                <wp:wrapNone/>
                <wp:docPr id="3407" name="Zone de texte 3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68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08EC" w:rsidRPr="00093F84" w:rsidRDefault="001708EC" w:rsidP="00710C71">
                            <w:pPr>
                              <w:pStyle w:val="Lgende"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t>: Sorties IHM déportée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3407" o:spid="_x0000_s1088" type="#_x0000_t202" style="position:absolute;left:0;text-align:left;margin-left:104.25pt;margin-top:3.2pt;width:176.6pt;height:.05pt;z-index:251956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" stroked="f">
                <v:textbox style="mso-fit-shape-to-text:t" inset="0,0,0,0">
                  <w:txbxContent>
                    <w:p w:rsidR="001708EC" w:rsidRPr="00093F84" w:rsidRDefault="001708EC" w:rsidP="00710C71">
                      <w:pPr>
                        <w:pStyle w:val="Lgende"/>
                        <w:rPr>
                          <w:noProof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t>: Sorties IHM déportée</w:t>
                      </w:r>
                    </w:p>
                  </w:txbxContent>
                </v:textbox>
              </v:shape>
            </w:pict>
          </mc:Fallback>
        </mc:AlternateContent>
      </w:r>
    </w:p>
    <w:p w:rsidR="00373FBA" w:rsidRPr="008F75CD" w:rsidRDefault="00373FBA" w:rsidP="008F75CD"/>
    <w:p w:rsidR="00E769E4" w:rsidRPr="00022B14" w:rsidRDefault="00E769E4" w:rsidP="00E769E4">
      <w:pPr>
        <w:pStyle w:val="Titre3"/>
        <w:rPr>
          <w:sz w:val="28"/>
          <w:szCs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022B14">
        <w:rPr>
          <w:sz w:val="28"/>
          <w:szCs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Accès à distance :</w:t>
      </w:r>
    </w:p>
    <w:p w:rsidR="00E769E4" w:rsidRDefault="00E769E4" w:rsidP="00E769E4">
      <w:r>
        <w:t>Ce module aura pour but de gérer l’accès à distance à l’</w:t>
      </w:r>
      <w:r w:rsidR="00D4300B">
        <w:t>interface graphique</w:t>
      </w:r>
      <w:r>
        <w:t xml:space="preserve"> embarqué</w:t>
      </w:r>
      <w:r w:rsidR="00D4300B">
        <w:t>e</w:t>
      </w:r>
      <w:r>
        <w:t>, on peut le diviser en plusieurs fonctions :</w:t>
      </w:r>
    </w:p>
    <w:p w:rsidR="00373FBA" w:rsidRDefault="00373FBA" w:rsidP="00373FBA">
      <w:pPr>
        <w:pStyle w:val="Paragraphedeliste"/>
        <w:numPr>
          <w:ilvl w:val="0"/>
          <w:numId w:val="19"/>
        </w:numPr>
      </w:pPr>
      <w:r>
        <w:t>Le contr</w:t>
      </w:r>
      <w:r w:rsidR="00D4300B">
        <w:t>ôleur du protocole Client/</w:t>
      </w:r>
      <w:r w:rsidR="009C18EF">
        <w:t>s</w:t>
      </w:r>
      <w:r w:rsidR="00D4300B">
        <w:t>erveur</w:t>
      </w:r>
      <w:r>
        <w:t>,</w:t>
      </w:r>
    </w:p>
    <w:p w:rsidR="00373FBA" w:rsidRDefault="00373FBA" w:rsidP="00373FBA">
      <w:pPr>
        <w:pStyle w:val="Paragraphedeliste"/>
        <w:numPr>
          <w:ilvl w:val="0"/>
          <w:numId w:val="19"/>
        </w:numPr>
      </w:pPr>
      <w:r>
        <w:t>Affichage multi-cible</w:t>
      </w:r>
      <w:r w:rsidR="009C18EF">
        <w:t>s</w:t>
      </w:r>
      <w:r>
        <w:t>,</w:t>
      </w:r>
    </w:p>
    <w:p w:rsidR="00373FBA" w:rsidRDefault="00373FBA" w:rsidP="00373FBA">
      <w:pPr>
        <w:pStyle w:val="Paragraphedeliste"/>
        <w:numPr>
          <w:ilvl w:val="0"/>
          <w:numId w:val="19"/>
        </w:numPr>
      </w:pPr>
      <w:r>
        <w:t xml:space="preserve">Adaptateur </w:t>
      </w:r>
      <w:r w:rsidR="00003F65">
        <w:t xml:space="preserve">données </w:t>
      </w:r>
      <w:r w:rsidR="00480DE2">
        <w:t>Canal</w:t>
      </w:r>
      <w:r>
        <w:t xml:space="preserve"> </w:t>
      </w:r>
      <w:r w:rsidR="009C18EF">
        <w:t>EDM</w:t>
      </w:r>
      <w:r>
        <w:t>,</w:t>
      </w:r>
    </w:p>
    <w:p w:rsidR="00373FBA" w:rsidRDefault="00373FBA" w:rsidP="00E769E4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1FEA6B9" wp14:editId="314EDD3A">
                <wp:simplePos x="0" y="0"/>
                <wp:positionH relativeFrom="column">
                  <wp:posOffset>1902858</wp:posOffset>
                </wp:positionH>
                <wp:positionV relativeFrom="paragraph">
                  <wp:posOffset>87630</wp:posOffset>
                </wp:positionV>
                <wp:extent cx="1994535" cy="1020445"/>
                <wp:effectExtent l="0" t="0" r="24765" b="27305"/>
                <wp:wrapNone/>
                <wp:docPr id="659" name="Rectangle à coins arrondis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4535" cy="10204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Default="001708EC" w:rsidP="00373FBA">
                            <w:pPr>
                              <w:jc w:val="center"/>
                            </w:pPr>
                            <w:r>
                              <w:t>Accès à distance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659" o:spid="_x0000_s1089" style="position:absolute;left:0;text-align:left;margin-left:149.85pt;margin-top:6.9pt;width:157.05pt;height:80.3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" fillcolor="white [3201]" strokecolor="black [3200]" strokeweight="2pt">
                <v:textbox>
                  <w:txbxContent>
                    <w:p w:rsidR="001708EC" w:rsidRDefault="001708EC" w:rsidP="00373FBA">
                      <w:pPr>
                        <w:jc w:val="center"/>
                      </w:pPr>
                      <w:r>
                        <w:t>Accès à distance</w:t>
                      </w:r>
                    </w:p>
                  </w:txbxContent>
                </v:textbox>
              </v:roundrect>
            </w:pict>
          </mc:Fallback>
        </mc:AlternateContent>
      </w:r>
      <w:r>
        <w:t xml:space="preserve"> </w:t>
      </w:r>
    </w:p>
    <w:p w:rsidR="00373FBA" w:rsidRDefault="00373FBA" w:rsidP="00E769E4"/>
    <w:p w:rsidR="00373FBA" w:rsidRDefault="00373FBA" w:rsidP="00E769E4"/>
    <w:p w:rsidR="00373FBA" w:rsidRDefault="00373FBA" w:rsidP="00E769E4"/>
    <w:p w:rsidR="00373FBA" w:rsidRDefault="00373FBA" w:rsidP="00E769E4"/>
    <w:p w:rsidR="00373FBA" w:rsidRDefault="00373FBA" w:rsidP="00E769E4"/>
    <w:p w:rsidR="00373FBA" w:rsidRDefault="00373FBA" w:rsidP="00373FBA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2917038</wp:posOffset>
                </wp:positionH>
                <wp:positionV relativeFrom="paragraph">
                  <wp:posOffset>48848</wp:posOffset>
                </wp:positionV>
                <wp:extent cx="0" cy="344331"/>
                <wp:effectExtent l="19050" t="0" r="19050" b="17780"/>
                <wp:wrapNone/>
                <wp:docPr id="667" name="Connecteur droit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4331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667" o:spid="_x0000_s1026" style="position:absolute;flip:y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7pt,3.85pt" to="229.7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" strokecolor="black [3040]" strokeweight="2.25pt"/>
            </w:pict>
          </mc:Fallback>
        </mc:AlternateContent>
      </w:r>
    </w:p>
    <w:p w:rsidR="00373FBA" w:rsidRDefault="00373FBA" w:rsidP="00373FBA"/>
    <w:p w:rsidR="00373FBA" w:rsidRDefault="00373FBA" w:rsidP="00373FBA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BDB235C" wp14:editId="20E86C9F">
                <wp:simplePos x="0" y="0"/>
                <wp:positionH relativeFrom="column">
                  <wp:posOffset>1113155</wp:posOffset>
                </wp:positionH>
                <wp:positionV relativeFrom="paragraph">
                  <wp:posOffset>40640</wp:posOffset>
                </wp:positionV>
                <wp:extent cx="0" cy="301625"/>
                <wp:effectExtent l="133350" t="0" r="57150" b="41275"/>
                <wp:wrapNone/>
                <wp:docPr id="660" name="Connecteur droit avec flèche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1625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660" o:spid="_x0000_s1026" type="#_x0000_t32" style="position:absolute;margin-left:87.65pt;margin-top:3.2pt;width:0;height:23.7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" strokecolor="black [3040]" strokeweight="2.25pt">
                <v:stroke endarrow="open"/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F9BCE55" wp14:editId="674739B1">
                <wp:simplePos x="0" y="0"/>
                <wp:positionH relativeFrom="column">
                  <wp:posOffset>2913704</wp:posOffset>
                </wp:positionH>
                <wp:positionV relativeFrom="paragraph">
                  <wp:posOffset>46882</wp:posOffset>
                </wp:positionV>
                <wp:extent cx="0" cy="301925"/>
                <wp:effectExtent l="133350" t="0" r="57150" b="41275"/>
                <wp:wrapNone/>
                <wp:docPr id="661" name="Connecteur droit avec flèche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1925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661" o:spid="_x0000_s1026" type="#_x0000_t32" style="position:absolute;margin-left:229.45pt;margin-top:3.7pt;width:0;height:23.7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" strokecolor="black [3040]" strokeweight="2.25pt">
                <v:stroke endarrow="open"/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27D1896" wp14:editId="042511CE">
                <wp:simplePos x="0" y="0"/>
                <wp:positionH relativeFrom="column">
                  <wp:posOffset>4843516</wp:posOffset>
                </wp:positionH>
                <wp:positionV relativeFrom="paragraph">
                  <wp:posOffset>47481</wp:posOffset>
                </wp:positionV>
                <wp:extent cx="0" cy="301925"/>
                <wp:effectExtent l="133350" t="0" r="57150" b="41275"/>
                <wp:wrapNone/>
                <wp:docPr id="662" name="Connecteur droit avec flèche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1925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662" o:spid="_x0000_s1026" type="#_x0000_t32" style="position:absolute;margin-left:381.4pt;margin-top:3.75pt;width:0;height:23.7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" strokecolor="black [3040]" strokeweight="2.25pt">
                <v:stroke endarrow="open"/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D28C11D" wp14:editId="3F852EA2">
                <wp:simplePos x="0" y="0"/>
                <wp:positionH relativeFrom="column">
                  <wp:posOffset>1117336</wp:posOffset>
                </wp:positionH>
                <wp:positionV relativeFrom="paragraph">
                  <wp:posOffset>44498</wp:posOffset>
                </wp:positionV>
                <wp:extent cx="3726612" cy="0"/>
                <wp:effectExtent l="0" t="19050" r="7620" b="19050"/>
                <wp:wrapNone/>
                <wp:docPr id="663" name="Connecteur droit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26612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663" o:spid="_x0000_s1026" style="position:absolute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pt,3.5pt" to="381.45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" strokecolor="black [3040]" strokeweight="2.25pt"/>
            </w:pict>
          </mc:Fallback>
        </mc:AlternateContent>
      </w:r>
    </w:p>
    <w:p w:rsidR="00373FBA" w:rsidRDefault="00373FBA" w:rsidP="00373FBA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35AC00F" wp14:editId="7B86FD07">
                <wp:simplePos x="0" y="0"/>
                <wp:positionH relativeFrom="column">
                  <wp:posOffset>400050</wp:posOffset>
                </wp:positionH>
                <wp:positionV relativeFrom="paragraph">
                  <wp:posOffset>170815</wp:posOffset>
                </wp:positionV>
                <wp:extent cx="1417320" cy="706755"/>
                <wp:effectExtent l="0" t="0" r="11430" b="17145"/>
                <wp:wrapNone/>
                <wp:docPr id="664" name="Rectangle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7320" cy="7067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Default="001708EC" w:rsidP="00373FBA">
                            <w:pPr>
                              <w:jc w:val="center"/>
                            </w:pPr>
                            <w:r>
                              <w:t>Contrôleur Client/serveur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64" o:spid="_x0000_s1090" style="position:absolute;left:0;text-align:left;margin-left:31.5pt;margin-top:13.45pt;width:111.6pt;height:55.6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" fillcolor="white [3201]" strokecolor="black [3200]" strokeweight="2pt">
                <v:textbox>
                  <w:txbxContent>
                    <w:p w:rsidR="001708EC" w:rsidRDefault="001708EC" w:rsidP="00373FBA">
                      <w:pPr>
                        <w:jc w:val="center"/>
                      </w:pPr>
                      <w:r>
                        <w:t>Contrôleur Client/serveur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7CD8D67" wp14:editId="73B6628F">
                <wp:simplePos x="0" y="0"/>
                <wp:positionH relativeFrom="column">
                  <wp:posOffset>2207260</wp:posOffset>
                </wp:positionH>
                <wp:positionV relativeFrom="paragraph">
                  <wp:posOffset>175895</wp:posOffset>
                </wp:positionV>
                <wp:extent cx="1417320" cy="706755"/>
                <wp:effectExtent l="0" t="0" r="11430" b="17145"/>
                <wp:wrapNone/>
                <wp:docPr id="665" name="Rectangle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7320" cy="7067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Default="001708EC" w:rsidP="00373FBA">
                            <w:pPr>
                              <w:jc w:val="center"/>
                            </w:pPr>
                            <w:r>
                              <w:t>Affichage multi-cibles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65" o:spid="_x0000_s1091" style="position:absolute;left:0;text-align:left;margin-left:173.8pt;margin-top:13.85pt;width:111.6pt;height:55.6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" fillcolor="white [3201]" strokecolor="black [3200]" strokeweight="2pt">
                <v:textbox>
                  <w:txbxContent>
                    <w:p w:rsidR="001708EC" w:rsidRDefault="001708EC" w:rsidP="00373FBA">
                      <w:pPr>
                        <w:jc w:val="center"/>
                      </w:pPr>
                      <w:r>
                        <w:t>Affichage multi-cibles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16394F44" wp14:editId="2FA2A09F">
                <wp:simplePos x="0" y="0"/>
                <wp:positionH relativeFrom="column">
                  <wp:posOffset>4129094</wp:posOffset>
                </wp:positionH>
                <wp:positionV relativeFrom="paragraph">
                  <wp:posOffset>173355</wp:posOffset>
                </wp:positionV>
                <wp:extent cx="1417320" cy="706755"/>
                <wp:effectExtent l="0" t="0" r="11430" b="17145"/>
                <wp:wrapNone/>
                <wp:docPr id="666" name="Rectangle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7320" cy="7067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Default="001708EC" w:rsidP="00373FBA">
                            <w:pPr>
                              <w:jc w:val="center"/>
                            </w:pPr>
                            <w:r>
                              <w:t>Adaptateur Canal EDM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66" o:spid="_x0000_s1092" style="position:absolute;left:0;text-align:left;margin-left:325.15pt;margin-top:13.65pt;width:111.6pt;height:55.6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" fillcolor="white [3201]" strokecolor="black [3200]" strokeweight="2pt">
                <v:textbox>
                  <w:txbxContent>
                    <w:p w:rsidR="001708EC" w:rsidRDefault="001708EC" w:rsidP="00373FBA">
                      <w:pPr>
                        <w:jc w:val="center"/>
                      </w:pPr>
                      <w:r>
                        <w:t>Adaptateur Canal EDM</w:t>
                      </w:r>
                    </w:p>
                  </w:txbxContent>
                </v:textbox>
              </v:rect>
            </w:pict>
          </mc:Fallback>
        </mc:AlternateContent>
      </w:r>
    </w:p>
    <w:p w:rsidR="00373FBA" w:rsidRDefault="00373FBA" w:rsidP="00373FBA"/>
    <w:p w:rsidR="00373FBA" w:rsidRDefault="00373FBA" w:rsidP="00373FBA"/>
    <w:p w:rsidR="00373FBA" w:rsidRDefault="00373FBA" w:rsidP="00E769E4"/>
    <w:p w:rsidR="00373FBA" w:rsidRDefault="00373FBA" w:rsidP="00E769E4"/>
    <w:p w:rsidR="001D1D94" w:rsidRDefault="001D1D94" w:rsidP="00E769E4"/>
    <w:p w:rsidR="00373FBA" w:rsidRDefault="00710C71" w:rsidP="00E769E4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E8B854D" wp14:editId="2985D1BC">
                <wp:simplePos x="0" y="0"/>
                <wp:positionH relativeFrom="column">
                  <wp:posOffset>806785</wp:posOffset>
                </wp:positionH>
                <wp:positionV relativeFrom="paragraph">
                  <wp:posOffset>57953</wp:posOffset>
                </wp:positionV>
                <wp:extent cx="3648627" cy="635"/>
                <wp:effectExtent l="0" t="0" r="9525" b="0"/>
                <wp:wrapNone/>
                <wp:docPr id="3408" name="Zone de texte 3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627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08EC" w:rsidRPr="00996EE5" w:rsidRDefault="001708EC" w:rsidP="00710C71">
                            <w:pPr>
                              <w:pStyle w:val="Lgende"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694993">
                              <w:t xml:space="preserve">Fonctions Interface graphique </w:t>
                            </w:r>
                            <w:r>
                              <w:t>déportée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3408" o:spid="_x0000_s1093" type="#_x0000_t202" style="position:absolute;left:0;text-align:left;margin-left:63.55pt;margin-top:4.55pt;width:287.3pt;height:.05pt;z-index:251958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" stroked="f">
                <v:textbox style="mso-fit-shape-to-text:t" inset="0,0,0,0">
                  <w:txbxContent>
                    <w:p w:rsidR="001708EC" w:rsidRPr="00996EE5" w:rsidRDefault="001708EC" w:rsidP="00710C71">
                      <w:pPr>
                        <w:pStyle w:val="Lgende"/>
                        <w:rPr>
                          <w:noProof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r w:rsidRPr="00694993">
                        <w:t xml:space="preserve">Fonctions Interface graphique </w:t>
                      </w:r>
                      <w:r>
                        <w:t>déportée</w:t>
                      </w:r>
                    </w:p>
                  </w:txbxContent>
                </v:textbox>
              </v:shape>
            </w:pict>
          </mc:Fallback>
        </mc:AlternateContent>
      </w:r>
    </w:p>
    <w:p w:rsidR="00373FBA" w:rsidRDefault="00373FBA" w:rsidP="00E769E4"/>
    <w:p w:rsidR="00E769E4" w:rsidRPr="00022B14" w:rsidRDefault="00E769E4" w:rsidP="00E769E4">
      <w:pPr>
        <w:pStyle w:val="Titre4"/>
        <w:rPr>
          <w:sz w:val="26"/>
          <w:szCs w:val="2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</w:pPr>
      <w:r w:rsidRPr="00022B14">
        <w:rPr>
          <w:sz w:val="26"/>
          <w:szCs w:val="2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 xml:space="preserve">Le contrôleur du protocole </w:t>
      </w:r>
      <w:r w:rsidR="009C18EF" w:rsidRPr="009C18EF">
        <w:rPr>
          <w:sz w:val="26"/>
          <w:szCs w:val="2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>Client/serveur</w:t>
      </w:r>
      <w:r w:rsidR="008F75CD" w:rsidRPr="00022B14">
        <w:rPr>
          <w:sz w:val="26"/>
          <w:szCs w:val="2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> :</w:t>
      </w:r>
    </w:p>
    <w:p w:rsidR="008F75CD" w:rsidRDefault="008F75CD" w:rsidP="008F75CD">
      <w:pPr>
        <w:pStyle w:val="Titre5"/>
      </w:pPr>
      <w:r>
        <w:t>Présentation de la fonction</w:t>
      </w:r>
    </w:p>
    <w:p w:rsidR="00DF5382" w:rsidRDefault="00860949" w:rsidP="00263820">
      <w:pPr>
        <w:autoSpaceDE w:val="0"/>
        <w:autoSpaceDN w:val="0"/>
        <w:adjustRightInd w:val="0"/>
        <w:jc w:val="left"/>
        <w:rPr>
          <w:i/>
          <w:iCs/>
        </w:rPr>
      </w:pPr>
      <w:r>
        <w:rPr>
          <w:i/>
          <w:iCs/>
        </w:rPr>
        <w:t>L’accès à distance  à l’interface graphique constitue la partie la plus innovante du projet RADOME, en effet cette fonction permettra  à l’utilisateur de pouvoir commander via son smartphone ou sa tablette un certain nombre de d’application.</w:t>
      </w:r>
    </w:p>
    <w:p w:rsidR="001D1D94" w:rsidRDefault="001D1D94" w:rsidP="00263820">
      <w:pPr>
        <w:autoSpaceDE w:val="0"/>
        <w:autoSpaceDN w:val="0"/>
        <w:adjustRightInd w:val="0"/>
        <w:jc w:val="left"/>
        <w:rPr>
          <w:i/>
          <w:iCs/>
        </w:rPr>
      </w:pPr>
    </w:p>
    <w:p w:rsidR="001D1D94" w:rsidRDefault="001D1D94" w:rsidP="00263820">
      <w:pPr>
        <w:autoSpaceDE w:val="0"/>
        <w:autoSpaceDN w:val="0"/>
        <w:adjustRightInd w:val="0"/>
        <w:jc w:val="left"/>
        <w:rPr>
          <w:i/>
          <w:iCs/>
        </w:rPr>
      </w:pPr>
    </w:p>
    <w:p w:rsidR="001D1D94" w:rsidRDefault="001D1D94" w:rsidP="00263820">
      <w:pPr>
        <w:autoSpaceDE w:val="0"/>
        <w:autoSpaceDN w:val="0"/>
        <w:adjustRightInd w:val="0"/>
        <w:jc w:val="left"/>
        <w:rPr>
          <w:i/>
          <w:iCs/>
        </w:rPr>
      </w:pPr>
    </w:p>
    <w:p w:rsidR="001D1D94" w:rsidRDefault="001D1D94" w:rsidP="00263820">
      <w:pPr>
        <w:autoSpaceDE w:val="0"/>
        <w:autoSpaceDN w:val="0"/>
        <w:adjustRightInd w:val="0"/>
        <w:jc w:val="left"/>
        <w:rPr>
          <w:i/>
          <w:iCs/>
        </w:rPr>
      </w:pPr>
    </w:p>
    <w:p w:rsidR="008F75CD" w:rsidRDefault="008F75CD" w:rsidP="008F75CD">
      <w:pPr>
        <w:pStyle w:val="Titre5"/>
      </w:pPr>
      <w:r>
        <w:lastRenderedPageBreak/>
        <w:t>Entrées</w:t>
      </w:r>
    </w:p>
    <w:p w:rsidR="00DF5382" w:rsidRDefault="00DF5382" w:rsidP="00DF5382">
      <w:r>
        <w:t xml:space="preserve">L’Interface graphique </w:t>
      </w:r>
      <w:r w:rsidR="00003F65">
        <w:t xml:space="preserve">embarquée devra être déportée </w:t>
      </w:r>
      <w:r>
        <w:t>sur un client, donc les signaux d’entrée de cette fonction seront les mêmes que ceux de l’interface graphique voir figure 6.</w:t>
      </w:r>
    </w:p>
    <w:p w:rsidR="00AF3E2C" w:rsidRDefault="00AF3E2C" w:rsidP="00DF5382"/>
    <w:p w:rsidR="00DF5382" w:rsidRDefault="00710C71" w:rsidP="00DF5382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B18DB0A" wp14:editId="4397DD9B">
                <wp:simplePos x="0" y="0"/>
                <wp:positionH relativeFrom="column">
                  <wp:posOffset>-700093</wp:posOffset>
                </wp:positionH>
                <wp:positionV relativeFrom="paragraph">
                  <wp:posOffset>112766</wp:posOffset>
                </wp:positionV>
                <wp:extent cx="1172845" cy="276045"/>
                <wp:effectExtent l="0" t="0" r="8255" b="0"/>
                <wp:wrapNone/>
                <wp:docPr id="3392" name="Zone de texte 3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2845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Pr="00710C71" w:rsidRDefault="00170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10C71">
                              <w:rPr>
                                <w:sz w:val="20"/>
                                <w:szCs w:val="20"/>
                              </w:rPr>
                              <w:t>T° moteur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392" o:spid="_x0000_s1094" type="#_x0000_t202" style="position:absolute;left:0;text-align:left;margin-left:-55.15pt;margin-top:8.9pt;width:92.35pt;height:21.75pt;z-index:251929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" fillcolor="white [3201]" stroked="f" strokeweight=".5pt">
                <v:textbox>
                  <w:txbxContent>
                    <w:p w:rsidR="001708EC" w:rsidRPr="00710C71" w:rsidRDefault="001708EC">
                      <w:pPr>
                        <w:rPr>
                          <w:sz w:val="20"/>
                          <w:szCs w:val="20"/>
                        </w:rPr>
                      </w:pPr>
                      <w:r w:rsidRPr="00710C71">
                        <w:rPr>
                          <w:sz w:val="20"/>
                          <w:szCs w:val="20"/>
                        </w:rPr>
                        <w:t>T° moteur</w:t>
                      </w:r>
                    </w:p>
                  </w:txbxContent>
                </v:textbox>
              </v:shape>
            </w:pict>
          </mc:Fallback>
        </mc:AlternateContent>
      </w:r>
      <w:r w:rsidR="00AF3E2C"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41D6E62" wp14:editId="68206EBB">
                <wp:simplePos x="0" y="0"/>
                <wp:positionH relativeFrom="column">
                  <wp:posOffset>4533397</wp:posOffset>
                </wp:positionH>
                <wp:positionV relativeFrom="paragraph">
                  <wp:posOffset>104188</wp:posOffset>
                </wp:positionV>
                <wp:extent cx="2017958" cy="3467699"/>
                <wp:effectExtent l="0" t="0" r="20955" b="19050"/>
                <wp:wrapNone/>
                <wp:docPr id="2232" name="Rectangle 2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7958" cy="346769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Default="001708EC" w:rsidP="00AF3E2C">
                            <w:pPr>
                              <w:jc w:val="center"/>
                            </w:pPr>
                            <w:r>
                              <w:t>Interface graphique embarquée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32" o:spid="_x0000_s1095" style="position:absolute;left:0;text-align:left;margin-left:356.95pt;margin-top:8.2pt;width:158.9pt;height:273.0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" fillcolor="white [3201]" strokecolor="black [3200]" strokeweight="2pt">
                <v:textbox>
                  <w:txbxContent>
                    <w:p w:rsidR="001708EC" w:rsidRDefault="001708EC" w:rsidP="00AF3E2C">
                      <w:pPr>
                        <w:jc w:val="center"/>
                      </w:pPr>
                      <w:r>
                        <w:t>Interface graphique embarquée</w:t>
                      </w:r>
                    </w:p>
                  </w:txbxContent>
                </v:textbox>
              </v:rect>
            </w:pict>
          </mc:Fallback>
        </mc:AlternateContent>
      </w:r>
    </w:p>
    <w:p w:rsidR="00DF5382" w:rsidRDefault="00710C71" w:rsidP="00DF5382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F44E090" wp14:editId="5067CBFA">
                <wp:simplePos x="0" y="0"/>
                <wp:positionH relativeFrom="column">
                  <wp:posOffset>772160</wp:posOffset>
                </wp:positionH>
                <wp:positionV relativeFrom="paragraph">
                  <wp:posOffset>73660</wp:posOffset>
                </wp:positionV>
                <wp:extent cx="3760470" cy="0"/>
                <wp:effectExtent l="0" t="76200" r="11430" b="114300"/>
                <wp:wrapNone/>
                <wp:docPr id="2229" name="Connecteur droit avec flèche 2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047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2229" o:spid="_x0000_s1026" type="#_x0000_t32" style="position:absolute;margin-left:60.8pt;margin-top:5.8pt;width:296.1pt;height:0;z-index:251863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9092397" wp14:editId="2EA735AB">
                <wp:simplePos x="0" y="0"/>
                <wp:positionH relativeFrom="column">
                  <wp:posOffset>4135120</wp:posOffset>
                </wp:positionH>
                <wp:positionV relativeFrom="paragraph">
                  <wp:posOffset>73660</wp:posOffset>
                </wp:positionV>
                <wp:extent cx="0" cy="4028440"/>
                <wp:effectExtent l="0" t="0" r="19050" b="10160"/>
                <wp:wrapNone/>
                <wp:docPr id="2230" name="Connecteur droit 2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28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2230" o:spid="_x0000_s1026" style="position:absolute;z-index:251864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25.6pt,5.8pt" to="325.6pt,3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" strokecolor="#4579b8 [3044]"/>
            </w:pict>
          </mc:Fallback>
        </mc:AlternateContent>
      </w:r>
    </w:p>
    <w:p w:rsidR="00DF5382" w:rsidRDefault="00710C71" w:rsidP="00DF5382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0ADA16FB" wp14:editId="6BB04FC8">
                <wp:simplePos x="0" y="0"/>
                <wp:positionH relativeFrom="column">
                  <wp:posOffset>-701675</wp:posOffset>
                </wp:positionH>
                <wp:positionV relativeFrom="paragraph">
                  <wp:posOffset>50764</wp:posOffset>
                </wp:positionV>
                <wp:extent cx="1423095" cy="345056"/>
                <wp:effectExtent l="0" t="0" r="5715" b="0"/>
                <wp:wrapNone/>
                <wp:docPr id="3393" name="Zone de texte 3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095" cy="3450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Pr="00710C71" w:rsidRDefault="001708EC" w:rsidP="00710C7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10C71">
                              <w:rPr>
                                <w:sz w:val="20"/>
                                <w:szCs w:val="20"/>
                              </w:rPr>
                              <w:t>Détection d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’</w:t>
                            </w:r>
                            <w:r w:rsidRPr="00710C71">
                              <w:rPr>
                                <w:sz w:val="20"/>
                                <w:szCs w:val="20"/>
                              </w:rPr>
                              <w:t>obstacle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393" o:spid="_x0000_s1096" type="#_x0000_t202" style="position:absolute;left:0;text-align:left;margin-left:-55.25pt;margin-top:4pt;width:112.05pt;height:27.1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" fillcolor="white [3201]" stroked="f" strokeweight=".5pt">
                <v:textbox>
                  <w:txbxContent>
                    <w:p w:rsidR="001708EC" w:rsidRPr="00710C71" w:rsidRDefault="001708EC" w:rsidP="00710C71">
                      <w:pPr>
                        <w:rPr>
                          <w:sz w:val="20"/>
                          <w:szCs w:val="20"/>
                        </w:rPr>
                      </w:pPr>
                      <w:r w:rsidRPr="00710C71">
                        <w:rPr>
                          <w:sz w:val="20"/>
                          <w:szCs w:val="20"/>
                        </w:rPr>
                        <w:t>Détection d</w:t>
                      </w:r>
                      <w:r>
                        <w:rPr>
                          <w:sz w:val="20"/>
                          <w:szCs w:val="20"/>
                        </w:rPr>
                        <w:t>’</w:t>
                      </w:r>
                      <w:r w:rsidRPr="00710C71">
                        <w:rPr>
                          <w:sz w:val="20"/>
                          <w:szCs w:val="20"/>
                        </w:rPr>
                        <w:t>obstacle</w:t>
                      </w:r>
                    </w:p>
                  </w:txbxContent>
                </v:textbox>
              </v:shape>
            </w:pict>
          </mc:Fallback>
        </mc:AlternateContent>
      </w:r>
    </w:p>
    <w:p w:rsidR="00DF5382" w:rsidRDefault="00710C71" w:rsidP="00DF5382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644C33F" wp14:editId="27031C2F">
                <wp:simplePos x="0" y="0"/>
                <wp:positionH relativeFrom="column">
                  <wp:posOffset>772160</wp:posOffset>
                </wp:positionH>
                <wp:positionV relativeFrom="paragraph">
                  <wp:posOffset>55880</wp:posOffset>
                </wp:positionV>
                <wp:extent cx="3760470" cy="0"/>
                <wp:effectExtent l="0" t="76200" r="11430" b="114300"/>
                <wp:wrapNone/>
                <wp:docPr id="2233" name="Connecteur droit avec flèche 2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047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2233" o:spid="_x0000_s1026" type="#_x0000_t32" style="position:absolute;margin-left:60.8pt;margin-top:4.4pt;width:296.1pt;height:0;z-index:251869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D5CF7D0" wp14:editId="329BBE01">
                <wp:simplePos x="0" y="0"/>
                <wp:positionH relativeFrom="column">
                  <wp:posOffset>3807460</wp:posOffset>
                </wp:positionH>
                <wp:positionV relativeFrom="paragraph">
                  <wp:posOffset>55880</wp:posOffset>
                </wp:positionV>
                <wp:extent cx="0" cy="4028440"/>
                <wp:effectExtent l="0" t="0" r="19050" b="10160"/>
                <wp:wrapNone/>
                <wp:docPr id="2381" name="Connecteur droit 2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28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2381" o:spid="_x0000_s1026" style="position:absolute;z-index:251881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99.8pt,4.4pt" to="299.8pt,3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" strokecolor="#4579b8 [3044]"/>
            </w:pict>
          </mc:Fallback>
        </mc:AlternateContent>
      </w:r>
    </w:p>
    <w:p w:rsidR="00DF5382" w:rsidRDefault="00710C71" w:rsidP="00DF5382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67A197F2" wp14:editId="3D4F0950">
                <wp:simplePos x="0" y="0"/>
                <wp:positionH relativeFrom="column">
                  <wp:posOffset>-704850</wp:posOffset>
                </wp:positionH>
                <wp:positionV relativeFrom="paragraph">
                  <wp:posOffset>4265</wp:posOffset>
                </wp:positionV>
                <wp:extent cx="1423035" cy="344805"/>
                <wp:effectExtent l="0" t="0" r="5715" b="0"/>
                <wp:wrapNone/>
                <wp:docPr id="3394" name="Zone de texte 3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035" cy="344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Pr="00710C71" w:rsidRDefault="001708EC" w:rsidP="00710C7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Climatisation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394" o:spid="_x0000_s1097" type="#_x0000_t202" style="position:absolute;left:0;text-align:left;margin-left:-55.5pt;margin-top:.35pt;width:112.05pt;height:27.1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" fillcolor="white [3201]" stroked="f" strokeweight=".5pt">
                <v:textbox>
                  <w:txbxContent>
                    <w:p w:rsidR="001708EC" w:rsidRPr="00710C71" w:rsidRDefault="001708EC" w:rsidP="00710C7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Climatisation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83960A9" wp14:editId="5C3E1447">
                <wp:simplePos x="0" y="0"/>
                <wp:positionH relativeFrom="column">
                  <wp:posOffset>772160</wp:posOffset>
                </wp:positionH>
                <wp:positionV relativeFrom="paragraph">
                  <wp:posOffset>154940</wp:posOffset>
                </wp:positionV>
                <wp:extent cx="3760470" cy="0"/>
                <wp:effectExtent l="0" t="76200" r="11430" b="114300"/>
                <wp:wrapNone/>
                <wp:docPr id="2371" name="Connecteur droit avec flèche 2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047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2371" o:spid="_x0000_s1026" type="#_x0000_t32" style="position:absolute;margin-left:60.8pt;margin-top:12.2pt;width:296.1pt;height:0;z-index:25187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549CBC50" wp14:editId="1BF11EB5">
                <wp:simplePos x="0" y="0"/>
                <wp:positionH relativeFrom="column">
                  <wp:posOffset>3479165</wp:posOffset>
                </wp:positionH>
                <wp:positionV relativeFrom="paragraph">
                  <wp:posOffset>154940</wp:posOffset>
                </wp:positionV>
                <wp:extent cx="0" cy="4036695"/>
                <wp:effectExtent l="0" t="0" r="19050" b="20955"/>
                <wp:wrapNone/>
                <wp:docPr id="2382" name="Connecteur droit 2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366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2382" o:spid="_x0000_s1026" style="position:absolute;z-index:251883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3.95pt,12.2pt" to="273.95pt,33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" strokecolor="#4579b8 [3044]"/>
            </w:pict>
          </mc:Fallback>
        </mc:AlternateContent>
      </w:r>
    </w:p>
    <w:p w:rsidR="00DF5382" w:rsidRDefault="00710C71" w:rsidP="00DF5382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5A28B1D9" wp14:editId="663BB4CF">
                <wp:simplePos x="0" y="0"/>
                <wp:positionH relativeFrom="column">
                  <wp:posOffset>-700045</wp:posOffset>
                </wp:positionH>
                <wp:positionV relativeFrom="paragraph">
                  <wp:posOffset>142995</wp:posOffset>
                </wp:positionV>
                <wp:extent cx="1423035" cy="344805"/>
                <wp:effectExtent l="0" t="0" r="5715" b="0"/>
                <wp:wrapNone/>
                <wp:docPr id="3395" name="Zone de texte 3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035" cy="344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Pr="00710C71" w:rsidRDefault="001708EC" w:rsidP="00710C7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Niveau huile moteur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395" o:spid="_x0000_s1098" type="#_x0000_t202" style="position:absolute;left:0;text-align:left;margin-left:-55.1pt;margin-top:11.25pt;width:112.05pt;height:27.1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" fillcolor="white [3201]" stroked="f" strokeweight=".5pt">
                <v:textbox>
                  <w:txbxContent>
                    <w:p w:rsidR="001708EC" w:rsidRPr="00710C71" w:rsidRDefault="001708EC" w:rsidP="00710C7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Niveau huile moteur</w:t>
                      </w:r>
                    </w:p>
                  </w:txbxContent>
                </v:textbox>
              </v:shape>
            </w:pict>
          </mc:Fallback>
        </mc:AlternateContent>
      </w:r>
    </w:p>
    <w:p w:rsidR="00DF5382" w:rsidRDefault="00710C71" w:rsidP="00DF5382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205B01B2" wp14:editId="5E5CCF59">
                <wp:simplePos x="0" y="0"/>
                <wp:positionH relativeFrom="column">
                  <wp:posOffset>772160</wp:posOffset>
                </wp:positionH>
                <wp:positionV relativeFrom="paragraph">
                  <wp:posOffset>94615</wp:posOffset>
                </wp:positionV>
                <wp:extent cx="3760470" cy="0"/>
                <wp:effectExtent l="0" t="76200" r="11430" b="114300"/>
                <wp:wrapNone/>
                <wp:docPr id="2372" name="Connecteur droit avec flèche 2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047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2372" o:spid="_x0000_s1026" type="#_x0000_t32" style="position:absolute;margin-left:60.8pt;margin-top:7.45pt;width:296.1pt;height:0;z-index:251875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C3DD09A" wp14:editId="1A789E3B">
                <wp:simplePos x="0" y="0"/>
                <wp:positionH relativeFrom="column">
                  <wp:posOffset>3151505</wp:posOffset>
                </wp:positionH>
                <wp:positionV relativeFrom="paragraph">
                  <wp:posOffset>94615</wp:posOffset>
                </wp:positionV>
                <wp:extent cx="0" cy="4028440"/>
                <wp:effectExtent l="0" t="0" r="19050" b="10160"/>
                <wp:wrapNone/>
                <wp:docPr id="2387" name="Connecteur droit 2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28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2387" o:spid="_x0000_s1026" style="position:absolute;z-index:251885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8.15pt,7.45pt" to="248.15pt,3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" strokecolor="#4579b8 [3044]"/>
            </w:pict>
          </mc:Fallback>
        </mc:AlternateContent>
      </w:r>
    </w:p>
    <w:p w:rsidR="00DF5382" w:rsidRDefault="00710C71" w:rsidP="00DF5382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6B9C1252" wp14:editId="5D77D2A4">
                <wp:simplePos x="0" y="0"/>
                <wp:positionH relativeFrom="column">
                  <wp:posOffset>-704538</wp:posOffset>
                </wp:positionH>
                <wp:positionV relativeFrom="paragraph">
                  <wp:posOffset>68580</wp:posOffset>
                </wp:positionV>
                <wp:extent cx="1423035" cy="344805"/>
                <wp:effectExtent l="0" t="0" r="5715" b="0"/>
                <wp:wrapNone/>
                <wp:docPr id="3396" name="Zone de texte 3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035" cy="344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Pr="00710C71" w:rsidRDefault="001708EC" w:rsidP="00710C7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Niveau carburant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396" o:spid="_x0000_s1099" type="#_x0000_t202" style="position:absolute;left:0;text-align:left;margin-left:-55.5pt;margin-top:5.4pt;width:112.05pt;height:27.1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" fillcolor="white [3201]" stroked="f" strokeweight=".5pt">
                <v:textbox>
                  <w:txbxContent>
                    <w:p w:rsidR="001708EC" w:rsidRPr="00710C71" w:rsidRDefault="001708EC" w:rsidP="00710C7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Niveau carburant</w:t>
                      </w:r>
                    </w:p>
                  </w:txbxContent>
                </v:textbox>
              </v:shape>
            </w:pict>
          </mc:Fallback>
        </mc:AlternateContent>
      </w:r>
    </w:p>
    <w:p w:rsidR="00DF5382" w:rsidRDefault="00710C71" w:rsidP="00DF5382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178A2BB" wp14:editId="5C07A22B">
                <wp:simplePos x="0" y="0"/>
                <wp:positionH relativeFrom="column">
                  <wp:posOffset>772160</wp:posOffset>
                </wp:positionH>
                <wp:positionV relativeFrom="paragraph">
                  <wp:posOffset>50165</wp:posOffset>
                </wp:positionV>
                <wp:extent cx="3759200" cy="0"/>
                <wp:effectExtent l="0" t="76200" r="12700" b="114300"/>
                <wp:wrapNone/>
                <wp:docPr id="2373" name="Connecteur droit avec flèche 2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59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373" o:spid="_x0000_s1026" type="#_x0000_t32" style="position:absolute;margin-left:60.8pt;margin-top:3.95pt;width:296pt;height:0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2BB9CE9D" wp14:editId="123835E7">
                <wp:simplePos x="0" y="0"/>
                <wp:positionH relativeFrom="column">
                  <wp:posOffset>-699770</wp:posOffset>
                </wp:positionH>
                <wp:positionV relativeFrom="paragraph">
                  <wp:posOffset>165100</wp:posOffset>
                </wp:positionV>
                <wp:extent cx="1423035" cy="344805"/>
                <wp:effectExtent l="0" t="0" r="5715" b="0"/>
                <wp:wrapNone/>
                <wp:docPr id="3398" name="Zone de texte 3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035" cy="344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Pr="00710C71" w:rsidRDefault="001708EC" w:rsidP="00710C7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Airbags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398" o:spid="_x0000_s1100" type="#_x0000_t202" style="position:absolute;left:0;text-align:left;margin-left:-55.1pt;margin-top:13pt;width:112.05pt;height:27.1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" fillcolor="white [3201]" stroked="f" strokeweight=".5pt">
                <v:textbox>
                  <w:txbxContent>
                    <w:p w:rsidR="001708EC" w:rsidRPr="00710C71" w:rsidRDefault="001708EC" w:rsidP="00710C7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Airbags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1C7E080C" wp14:editId="2A0762AB">
                <wp:simplePos x="0" y="0"/>
                <wp:positionH relativeFrom="column">
                  <wp:posOffset>2824480</wp:posOffset>
                </wp:positionH>
                <wp:positionV relativeFrom="paragraph">
                  <wp:posOffset>50800</wp:posOffset>
                </wp:positionV>
                <wp:extent cx="0" cy="4010660"/>
                <wp:effectExtent l="0" t="0" r="19050" b="27940"/>
                <wp:wrapNone/>
                <wp:docPr id="2393" name="Connecteur droit 2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10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2393" o:spid="_x0000_s1026" style="position:absolute;z-index:251887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2.4pt,4pt" to="222.4pt,3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" strokecolor="#4579b8 [3044]"/>
            </w:pict>
          </mc:Fallback>
        </mc:AlternateContent>
      </w:r>
    </w:p>
    <w:p w:rsidR="00DF5382" w:rsidRDefault="00DF5382" w:rsidP="00DF5382"/>
    <w:p w:rsidR="00DF5382" w:rsidRDefault="00710C71" w:rsidP="00DF5382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7EAB5F14" wp14:editId="0F6B7881">
                <wp:simplePos x="0" y="0"/>
                <wp:positionH relativeFrom="column">
                  <wp:posOffset>-705485</wp:posOffset>
                </wp:positionH>
                <wp:positionV relativeFrom="paragraph">
                  <wp:posOffset>150495</wp:posOffset>
                </wp:positionV>
                <wp:extent cx="1423035" cy="344805"/>
                <wp:effectExtent l="0" t="0" r="5715" b="0"/>
                <wp:wrapNone/>
                <wp:docPr id="3397" name="Zone de texte 3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035" cy="344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Pr="00710C71" w:rsidRDefault="001708EC" w:rsidP="00710C7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Avertisseur sonore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397" o:spid="_x0000_s1101" type="#_x0000_t202" style="position:absolute;left:0;text-align:left;margin-left:-55.55pt;margin-top:11.85pt;width:112.05pt;height:27.1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" fillcolor="white [3201]" stroked="f" strokeweight=".5pt">
                <v:textbox>
                  <w:txbxContent>
                    <w:p w:rsidR="001708EC" w:rsidRPr="00710C71" w:rsidRDefault="001708EC" w:rsidP="00710C7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Avertisseur sonore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304F75DE" wp14:editId="736985A2">
                <wp:simplePos x="0" y="0"/>
                <wp:positionH relativeFrom="column">
                  <wp:posOffset>772160</wp:posOffset>
                </wp:positionH>
                <wp:positionV relativeFrom="paragraph">
                  <wp:posOffset>41910</wp:posOffset>
                </wp:positionV>
                <wp:extent cx="3760470" cy="0"/>
                <wp:effectExtent l="0" t="76200" r="11430" b="114300"/>
                <wp:wrapNone/>
                <wp:docPr id="2380" name="Connecteur droit avec flèche 2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047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2380" o:spid="_x0000_s1026" type="#_x0000_t32" style="position:absolute;margin-left:60.8pt;margin-top:3.3pt;width:296.1pt;height:0;z-index:251879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2389CB3" wp14:editId="40E05AD1">
                <wp:simplePos x="0" y="0"/>
                <wp:positionH relativeFrom="column">
                  <wp:posOffset>2496185</wp:posOffset>
                </wp:positionH>
                <wp:positionV relativeFrom="paragraph">
                  <wp:posOffset>41910</wp:posOffset>
                </wp:positionV>
                <wp:extent cx="0" cy="3907155"/>
                <wp:effectExtent l="0" t="0" r="19050" b="17145"/>
                <wp:wrapNone/>
                <wp:docPr id="2394" name="Connecteur droit 2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71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2394" o:spid="_x0000_s1026" style="position:absolute;z-index:25188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6.55pt,3.3pt" to="196.55pt,3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" strokecolor="#4579b8 [3044]"/>
            </w:pict>
          </mc:Fallback>
        </mc:AlternateContent>
      </w:r>
    </w:p>
    <w:p w:rsidR="00DF5382" w:rsidRDefault="00710C71" w:rsidP="00DF5382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A08CAF4" wp14:editId="3E5EFA56">
                <wp:simplePos x="0" y="0"/>
                <wp:positionH relativeFrom="column">
                  <wp:posOffset>772280</wp:posOffset>
                </wp:positionH>
                <wp:positionV relativeFrom="paragraph">
                  <wp:posOffset>167233</wp:posOffset>
                </wp:positionV>
                <wp:extent cx="3760470" cy="0"/>
                <wp:effectExtent l="0" t="76200" r="11430" b="114300"/>
                <wp:wrapNone/>
                <wp:docPr id="2422" name="Connecteur droit avec flèche 2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047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2422" o:spid="_x0000_s1026" type="#_x0000_t32" style="position:absolute;margin-left:60.8pt;margin-top:13.15pt;width:296.1pt;height:0;z-index:251899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" strokecolor="#4579b8 [3044]">
                <v:stroke endarrow="open"/>
              </v:shape>
            </w:pict>
          </mc:Fallback>
        </mc:AlternateContent>
      </w:r>
    </w:p>
    <w:p w:rsidR="00DF5382" w:rsidRDefault="00710C71" w:rsidP="00DF5382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5CB68D48" wp14:editId="6256ED67">
                <wp:simplePos x="0" y="0"/>
                <wp:positionH relativeFrom="column">
                  <wp:posOffset>-705485</wp:posOffset>
                </wp:positionH>
                <wp:positionV relativeFrom="paragraph">
                  <wp:posOffset>90481</wp:posOffset>
                </wp:positionV>
                <wp:extent cx="1423035" cy="344805"/>
                <wp:effectExtent l="0" t="0" r="5715" b="0"/>
                <wp:wrapNone/>
                <wp:docPr id="3399" name="Zone de texte 3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035" cy="344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Pr="00710C71" w:rsidRDefault="001708EC" w:rsidP="00710C71">
                            <w:pPr>
                              <w:rPr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710C71">
                              <w:rPr>
                                <w:color w:val="C00000"/>
                                <w:sz w:val="20"/>
                                <w:szCs w:val="20"/>
                              </w:rPr>
                              <w:t>Infos GPS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399" o:spid="_x0000_s1102" type="#_x0000_t202" style="position:absolute;left:0;text-align:left;margin-left:-55.55pt;margin-top:7.1pt;width:112.05pt;height:27.1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" fillcolor="white [3201]" stroked="f" strokeweight=".5pt">
                <v:textbox>
                  <w:txbxContent>
                    <w:p w:rsidR="001708EC" w:rsidRPr="00710C71" w:rsidRDefault="001708EC" w:rsidP="00710C71">
                      <w:pPr>
                        <w:rPr>
                          <w:color w:val="C00000"/>
                          <w:sz w:val="20"/>
                          <w:szCs w:val="20"/>
                        </w:rPr>
                      </w:pPr>
                      <w:r w:rsidRPr="00710C71">
                        <w:rPr>
                          <w:color w:val="C00000"/>
                          <w:sz w:val="20"/>
                          <w:szCs w:val="20"/>
                        </w:rPr>
                        <w:t>Infos GPS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3BDE77FD" wp14:editId="60ADEA24">
                <wp:simplePos x="0" y="0"/>
                <wp:positionH relativeFrom="column">
                  <wp:posOffset>2193925</wp:posOffset>
                </wp:positionH>
                <wp:positionV relativeFrom="paragraph">
                  <wp:posOffset>-635</wp:posOffset>
                </wp:positionV>
                <wp:extent cx="0" cy="3890010"/>
                <wp:effectExtent l="0" t="0" r="19050" b="15240"/>
                <wp:wrapNone/>
                <wp:docPr id="2597" name="Connecteur droit 2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900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2597" o:spid="_x0000_s1026" style="position:absolute;z-index:251918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2.75pt,-.05pt" to="172.75pt,30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" strokecolor="#4579b8 [3044]"/>
            </w:pict>
          </mc:Fallback>
        </mc:AlternateContent>
      </w:r>
    </w:p>
    <w:p w:rsidR="00AF3E2C" w:rsidRDefault="00710C71" w:rsidP="00DF5382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0AFC60FD" wp14:editId="0F2191B2">
                <wp:simplePos x="0" y="0"/>
                <wp:positionH relativeFrom="column">
                  <wp:posOffset>772160</wp:posOffset>
                </wp:positionH>
                <wp:positionV relativeFrom="paragraph">
                  <wp:posOffset>89535</wp:posOffset>
                </wp:positionV>
                <wp:extent cx="3760470" cy="0"/>
                <wp:effectExtent l="0" t="76200" r="11430" b="114300"/>
                <wp:wrapNone/>
                <wp:docPr id="2424" name="Connecteur droit avec flèche 2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047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2424" o:spid="_x0000_s1026" type="#_x0000_t32" style="position:absolute;margin-left:60.8pt;margin-top:7.05pt;width:296.1pt;height:0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15DF0D98" wp14:editId="29192EFA">
                <wp:simplePos x="0" y="0"/>
                <wp:positionH relativeFrom="column">
                  <wp:posOffset>1875790</wp:posOffset>
                </wp:positionH>
                <wp:positionV relativeFrom="paragraph">
                  <wp:posOffset>89535</wp:posOffset>
                </wp:positionV>
                <wp:extent cx="0" cy="3898900"/>
                <wp:effectExtent l="0" t="0" r="19050" b="25400"/>
                <wp:wrapNone/>
                <wp:docPr id="2598" name="Connecteur droit 2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98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2598" o:spid="_x0000_s1026" style="position:absolute;z-index:251920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7.7pt,7.05pt" to="147.7pt,3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" strokecolor="#4579b8 [3044]"/>
            </w:pict>
          </mc:Fallback>
        </mc:AlternateContent>
      </w:r>
    </w:p>
    <w:p w:rsidR="00AF3E2C" w:rsidRDefault="00710C71" w:rsidP="00DF5382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462BED7C" wp14:editId="1E427E86">
                <wp:simplePos x="0" y="0"/>
                <wp:positionH relativeFrom="column">
                  <wp:posOffset>-705485</wp:posOffset>
                </wp:positionH>
                <wp:positionV relativeFrom="paragraph">
                  <wp:posOffset>12424</wp:posOffset>
                </wp:positionV>
                <wp:extent cx="1423035" cy="344805"/>
                <wp:effectExtent l="0" t="0" r="5715" b="0"/>
                <wp:wrapNone/>
                <wp:docPr id="3400" name="Zone de texte 3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035" cy="344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Pr="00710C71" w:rsidRDefault="001708EC" w:rsidP="00710C71">
                            <w:pPr>
                              <w:rPr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710C71">
                              <w:rPr>
                                <w:color w:val="C00000"/>
                                <w:sz w:val="20"/>
                                <w:szCs w:val="20"/>
                              </w:rPr>
                              <w:t>Commandes volant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400" o:spid="_x0000_s1103" type="#_x0000_t202" style="position:absolute;left:0;text-align:left;margin-left:-55.55pt;margin-top:1pt;width:112.05pt;height:27.1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" fillcolor="white [3201]" stroked="f" strokeweight=".5pt">
                <v:textbox>
                  <w:txbxContent>
                    <w:p w:rsidR="001708EC" w:rsidRPr="00710C71" w:rsidRDefault="001708EC" w:rsidP="00710C71">
                      <w:pPr>
                        <w:rPr>
                          <w:color w:val="C00000"/>
                          <w:sz w:val="20"/>
                          <w:szCs w:val="20"/>
                        </w:rPr>
                      </w:pPr>
                      <w:r w:rsidRPr="00710C71">
                        <w:rPr>
                          <w:color w:val="C00000"/>
                          <w:sz w:val="20"/>
                          <w:szCs w:val="20"/>
                        </w:rPr>
                        <w:t>Commandes volant</w:t>
                      </w:r>
                    </w:p>
                  </w:txbxContent>
                </v:textbox>
              </v:shape>
            </w:pict>
          </mc:Fallback>
        </mc:AlternateContent>
      </w:r>
    </w:p>
    <w:p w:rsidR="00AF3E2C" w:rsidRDefault="00710C71" w:rsidP="00DF5382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53D62318" wp14:editId="590D42A8">
                <wp:simplePos x="0" y="0"/>
                <wp:positionH relativeFrom="column">
                  <wp:posOffset>-705485</wp:posOffset>
                </wp:positionH>
                <wp:positionV relativeFrom="paragraph">
                  <wp:posOffset>101803</wp:posOffset>
                </wp:positionV>
                <wp:extent cx="1423035" cy="344805"/>
                <wp:effectExtent l="0" t="0" r="5715" b="0"/>
                <wp:wrapNone/>
                <wp:docPr id="3403" name="Zone de texte 3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035" cy="344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Pr="00710C71" w:rsidRDefault="001708EC" w:rsidP="00710C71">
                            <w:pPr>
                              <w:rPr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710C71">
                              <w:rPr>
                                <w:color w:val="C00000"/>
                                <w:sz w:val="20"/>
                                <w:szCs w:val="20"/>
                              </w:rPr>
                              <w:t>Flux audio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403" o:spid="_x0000_s1104" type="#_x0000_t202" style="position:absolute;left:0;text-align:left;margin-left:-55.55pt;margin-top:8pt;width:112.05pt;height:27.1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" fillcolor="white [3201]" stroked="f" strokeweight=".5pt">
                <v:textbox>
                  <w:txbxContent>
                    <w:p w:rsidR="001708EC" w:rsidRPr="00710C71" w:rsidRDefault="001708EC" w:rsidP="00710C71">
                      <w:pPr>
                        <w:rPr>
                          <w:color w:val="C00000"/>
                          <w:sz w:val="20"/>
                          <w:szCs w:val="20"/>
                        </w:rPr>
                      </w:pPr>
                      <w:r w:rsidRPr="00710C71">
                        <w:rPr>
                          <w:color w:val="C00000"/>
                          <w:sz w:val="20"/>
                          <w:szCs w:val="20"/>
                        </w:rPr>
                        <w:t>Flux audio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743FACB" wp14:editId="45F9066D">
                <wp:simplePos x="0" y="0"/>
                <wp:positionH relativeFrom="column">
                  <wp:posOffset>772160</wp:posOffset>
                </wp:positionH>
                <wp:positionV relativeFrom="paragraph">
                  <wp:posOffset>11430</wp:posOffset>
                </wp:positionV>
                <wp:extent cx="3759835" cy="0"/>
                <wp:effectExtent l="0" t="76200" r="12065" b="114300"/>
                <wp:wrapNone/>
                <wp:docPr id="2425" name="Connecteur droit avec flèche 2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5983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2425" o:spid="_x0000_s1026" type="#_x0000_t32" style="position:absolute;margin-left:60.8pt;margin-top:.9pt;width:296.05pt;height:0;z-index:251906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D7864C7" wp14:editId="0EBF16B0">
                <wp:simplePos x="0" y="0"/>
                <wp:positionH relativeFrom="column">
                  <wp:posOffset>1582420</wp:posOffset>
                </wp:positionH>
                <wp:positionV relativeFrom="paragraph">
                  <wp:posOffset>11430</wp:posOffset>
                </wp:positionV>
                <wp:extent cx="0" cy="3907155"/>
                <wp:effectExtent l="0" t="0" r="19050" b="17145"/>
                <wp:wrapNone/>
                <wp:docPr id="2599" name="Connecteur droit 2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71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2599" o:spid="_x0000_s1026" style="position:absolute;z-index:251922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4.6pt,.9pt" to="124.6pt,30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" strokecolor="#4579b8 [3044]"/>
            </w:pict>
          </mc:Fallback>
        </mc:AlternateContent>
      </w:r>
    </w:p>
    <w:p w:rsidR="00AF3E2C" w:rsidRDefault="00710C71" w:rsidP="00DF5382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2C597D5D" wp14:editId="002B207F">
                <wp:simplePos x="0" y="0"/>
                <wp:positionH relativeFrom="column">
                  <wp:posOffset>1263015</wp:posOffset>
                </wp:positionH>
                <wp:positionV relativeFrom="paragraph">
                  <wp:posOffset>101600</wp:posOffset>
                </wp:positionV>
                <wp:extent cx="0" cy="3933190"/>
                <wp:effectExtent l="0" t="0" r="19050" b="10160"/>
                <wp:wrapNone/>
                <wp:docPr id="2611" name="Connecteur droit 2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331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2611" o:spid="_x0000_s1026" style="position:absolute;z-index:251924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9.45pt,8pt" to="99.45pt,3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" strokecolor="#4579b8 [3044]"/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28024670" wp14:editId="7A551026">
                <wp:simplePos x="0" y="0"/>
                <wp:positionH relativeFrom="column">
                  <wp:posOffset>772160</wp:posOffset>
                </wp:positionH>
                <wp:positionV relativeFrom="paragraph">
                  <wp:posOffset>101600</wp:posOffset>
                </wp:positionV>
                <wp:extent cx="3759835" cy="0"/>
                <wp:effectExtent l="0" t="76200" r="12065" b="114300"/>
                <wp:wrapNone/>
                <wp:docPr id="2423" name="Connecteur droit avec flèche 2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5983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2423" o:spid="_x0000_s1026" type="#_x0000_t32" style="position:absolute;margin-left:60.8pt;margin-top:8pt;width:296.05pt;height:0;z-index:251901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" strokecolor="#4579b8 [3044]">
                <v:stroke endarrow="open"/>
              </v:shape>
            </w:pict>
          </mc:Fallback>
        </mc:AlternateContent>
      </w:r>
    </w:p>
    <w:p w:rsidR="00AF3E2C" w:rsidRDefault="00710C71" w:rsidP="00DF5382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8CEEBBF" wp14:editId="0536C114">
                <wp:simplePos x="0" y="0"/>
                <wp:positionH relativeFrom="column">
                  <wp:posOffset>-704850</wp:posOffset>
                </wp:positionH>
                <wp:positionV relativeFrom="paragraph">
                  <wp:posOffset>84838</wp:posOffset>
                </wp:positionV>
                <wp:extent cx="1423035" cy="344805"/>
                <wp:effectExtent l="0" t="0" r="5715" b="0"/>
                <wp:wrapNone/>
                <wp:docPr id="3404" name="Zone de texte 3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035" cy="344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Pr="00710C71" w:rsidRDefault="001708EC" w:rsidP="00710C71">
                            <w:pPr>
                              <w:rPr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710C71">
                              <w:rPr>
                                <w:color w:val="C00000"/>
                                <w:sz w:val="20"/>
                                <w:szCs w:val="20"/>
                              </w:rPr>
                              <w:t>Flux vidéo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404" o:spid="_x0000_s1105" type="#_x0000_t202" style="position:absolute;left:0;text-align:left;margin-left:-55.5pt;margin-top:6.7pt;width:112.05pt;height:27.1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" fillcolor="white [3201]" stroked="f" strokeweight=".5pt">
                <v:textbox>
                  <w:txbxContent>
                    <w:p w:rsidR="001708EC" w:rsidRPr="00710C71" w:rsidRDefault="001708EC" w:rsidP="00710C71">
                      <w:pPr>
                        <w:rPr>
                          <w:color w:val="C00000"/>
                          <w:sz w:val="20"/>
                          <w:szCs w:val="20"/>
                        </w:rPr>
                      </w:pPr>
                      <w:r w:rsidRPr="00710C71">
                        <w:rPr>
                          <w:color w:val="C00000"/>
                          <w:sz w:val="20"/>
                          <w:szCs w:val="20"/>
                        </w:rPr>
                        <w:t>Flux vidéo</w:t>
                      </w:r>
                    </w:p>
                  </w:txbxContent>
                </v:textbox>
              </v:shape>
            </w:pict>
          </mc:Fallback>
        </mc:AlternateContent>
      </w:r>
    </w:p>
    <w:p w:rsidR="00AF3E2C" w:rsidRDefault="00710C71" w:rsidP="00DF5382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514000D" wp14:editId="2B52BAF5">
                <wp:simplePos x="0" y="0"/>
                <wp:positionH relativeFrom="column">
                  <wp:posOffset>772160</wp:posOffset>
                </wp:positionH>
                <wp:positionV relativeFrom="paragraph">
                  <wp:posOffset>50165</wp:posOffset>
                </wp:positionV>
                <wp:extent cx="3759200" cy="0"/>
                <wp:effectExtent l="0" t="76200" r="12700" b="114300"/>
                <wp:wrapNone/>
                <wp:docPr id="2427" name="Connecteur droit avec flèche 2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59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2427" o:spid="_x0000_s1026" type="#_x0000_t32" style="position:absolute;margin-left:60.8pt;margin-top:3.95pt;width:296pt;height:0;z-index:251908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FDB0061" wp14:editId="2FAA45A2">
                <wp:simplePos x="0" y="0"/>
                <wp:positionH relativeFrom="column">
                  <wp:posOffset>943610</wp:posOffset>
                </wp:positionH>
                <wp:positionV relativeFrom="paragraph">
                  <wp:posOffset>50165</wp:posOffset>
                </wp:positionV>
                <wp:extent cx="0" cy="3916045"/>
                <wp:effectExtent l="0" t="0" r="19050" b="27305"/>
                <wp:wrapNone/>
                <wp:docPr id="2618" name="Connecteur droit 2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160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2618" o:spid="_x0000_s1026" style="position:absolute;z-index:251926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4.3pt,3.95pt" to="74.3pt,3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" strokecolor="#4579b8 [3044]"/>
            </w:pict>
          </mc:Fallback>
        </mc:AlternateContent>
      </w:r>
    </w:p>
    <w:p w:rsidR="00AF3E2C" w:rsidRDefault="00AF3E2C" w:rsidP="00DF5382"/>
    <w:p w:rsidR="00AF3E2C" w:rsidRDefault="00AF3E2C" w:rsidP="00DF5382"/>
    <w:p w:rsidR="00AF3E2C" w:rsidRDefault="00AF3E2C" w:rsidP="00DF5382"/>
    <w:p w:rsidR="00AF3E2C" w:rsidRDefault="00710C71" w:rsidP="00DF5382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5E35F561" wp14:editId="5713814C">
                <wp:simplePos x="0" y="0"/>
                <wp:positionH relativeFrom="column">
                  <wp:posOffset>4533265</wp:posOffset>
                </wp:positionH>
                <wp:positionV relativeFrom="paragraph">
                  <wp:posOffset>49530</wp:posOffset>
                </wp:positionV>
                <wp:extent cx="2017395" cy="3502025"/>
                <wp:effectExtent l="0" t="0" r="20955" b="22225"/>
                <wp:wrapNone/>
                <wp:docPr id="670" name="Rectangle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7395" cy="3502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Default="001708EC" w:rsidP="00DF5382">
                            <w:pPr>
                              <w:jc w:val="center"/>
                            </w:pPr>
                            <w:r>
                              <w:t>Contrôleur Client/serveur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70" o:spid="_x0000_s1106" style="position:absolute;left:0;text-align:left;margin-left:356.95pt;margin-top:3.9pt;width:158.85pt;height:275.7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" fillcolor="white [3201]" strokecolor="black [3200]" strokeweight="2pt">
                <v:textbox>
                  <w:txbxContent>
                    <w:p w:rsidR="001708EC" w:rsidRDefault="001708EC" w:rsidP="00DF5382">
                      <w:pPr>
                        <w:jc w:val="center"/>
                      </w:pPr>
                      <w:r>
                        <w:t>Contrôleur Client/serveur</w:t>
                      </w:r>
                    </w:p>
                  </w:txbxContent>
                </v:textbox>
              </v:rect>
            </w:pict>
          </mc:Fallback>
        </mc:AlternateContent>
      </w:r>
    </w:p>
    <w:p w:rsidR="00AF3E2C" w:rsidRDefault="00AF3E2C" w:rsidP="00DF5382"/>
    <w:p w:rsidR="00DF5382" w:rsidRDefault="00AF3E2C" w:rsidP="00DF5382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2543281" wp14:editId="132235F0">
                <wp:simplePos x="0" y="0"/>
                <wp:positionH relativeFrom="column">
                  <wp:posOffset>4143447</wp:posOffset>
                </wp:positionH>
                <wp:positionV relativeFrom="paragraph">
                  <wp:posOffset>32385</wp:posOffset>
                </wp:positionV>
                <wp:extent cx="388189" cy="0"/>
                <wp:effectExtent l="0" t="76200" r="12065" b="114300"/>
                <wp:wrapNone/>
                <wp:docPr id="2231" name="Connecteur droit avec flèche 2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189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2231" o:spid="_x0000_s1026" type="#_x0000_t32" style="position:absolute;margin-left:326.25pt;margin-top:2.55pt;width:30.55pt;height:0;z-index:251865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" strokecolor="#4579b8 [3044]">
                <v:stroke endarrow="open"/>
              </v:shape>
            </w:pict>
          </mc:Fallback>
        </mc:AlternateContent>
      </w:r>
    </w:p>
    <w:p w:rsidR="00DF5382" w:rsidRDefault="00DF5382" w:rsidP="00DF5382"/>
    <w:p w:rsidR="00DF5382" w:rsidRDefault="00AF3E2C" w:rsidP="00DF5382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27BFF12" wp14:editId="09F528F0">
                <wp:simplePos x="0" y="0"/>
                <wp:positionH relativeFrom="column">
                  <wp:posOffset>3807412</wp:posOffset>
                </wp:positionH>
                <wp:positionV relativeFrom="paragraph">
                  <wp:posOffset>13970</wp:posOffset>
                </wp:positionV>
                <wp:extent cx="724619" cy="0"/>
                <wp:effectExtent l="0" t="76200" r="18415" b="114300"/>
                <wp:wrapNone/>
                <wp:docPr id="2239" name="Connecteur droit avec flèche 2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4619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2239" o:spid="_x0000_s1026" type="#_x0000_t32" style="position:absolute;margin-left:299.8pt;margin-top:1.1pt;width:57.05pt;height:0;z-index:251871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" strokecolor="#4579b8 [3044]">
                <v:stroke endarrow="open"/>
              </v:shape>
            </w:pict>
          </mc:Fallback>
        </mc:AlternateContent>
      </w:r>
    </w:p>
    <w:p w:rsidR="00DF5382" w:rsidRDefault="00AF3E2C" w:rsidP="00DF5382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1D303909" wp14:editId="5E08CA6F">
                <wp:simplePos x="0" y="0"/>
                <wp:positionH relativeFrom="column">
                  <wp:posOffset>3479261</wp:posOffset>
                </wp:positionH>
                <wp:positionV relativeFrom="paragraph">
                  <wp:posOffset>122555</wp:posOffset>
                </wp:positionV>
                <wp:extent cx="1052423" cy="0"/>
                <wp:effectExtent l="0" t="76200" r="14605" b="114300"/>
                <wp:wrapNone/>
                <wp:docPr id="2412" name="Connecteur droit avec flèche 2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2423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2412" o:spid="_x0000_s1026" type="#_x0000_t32" style="position:absolute;margin-left:273.95pt;margin-top:9.65pt;width:82.85pt;height:0;z-index:25189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" strokecolor="#4579b8 [3044]">
                <v:stroke endarrow="open"/>
              </v:shape>
            </w:pict>
          </mc:Fallback>
        </mc:AlternateContent>
      </w:r>
    </w:p>
    <w:p w:rsidR="00DF5382" w:rsidRDefault="00DF5382" w:rsidP="00DF5382"/>
    <w:p w:rsidR="00AF3E2C" w:rsidRDefault="00AF3E2C" w:rsidP="00DF5382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24AFF0F" wp14:editId="6227AA27">
                <wp:simplePos x="0" y="0"/>
                <wp:positionH relativeFrom="column">
                  <wp:posOffset>3160263</wp:posOffset>
                </wp:positionH>
                <wp:positionV relativeFrom="paragraph">
                  <wp:posOffset>52705</wp:posOffset>
                </wp:positionV>
                <wp:extent cx="1371600" cy="0"/>
                <wp:effectExtent l="0" t="76200" r="19050" b="114300"/>
                <wp:wrapNone/>
                <wp:docPr id="2411" name="Connecteur droit avec flèche 2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2411" o:spid="_x0000_s1026" type="#_x0000_t32" style="position:absolute;margin-left:248.85pt;margin-top:4.15pt;width:108pt;height:0;z-index:251895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" strokecolor="#4579b8 [3044]">
                <v:stroke endarrow="open"/>
              </v:shape>
            </w:pict>
          </mc:Fallback>
        </mc:AlternateContent>
      </w:r>
    </w:p>
    <w:p w:rsidR="00AF3E2C" w:rsidRDefault="00AF3E2C" w:rsidP="00DF5382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26B793DA" wp14:editId="6BAFEB6F">
                <wp:simplePos x="0" y="0"/>
                <wp:positionH relativeFrom="column">
                  <wp:posOffset>2824228</wp:posOffset>
                </wp:positionH>
                <wp:positionV relativeFrom="paragraph">
                  <wp:posOffset>169281</wp:posOffset>
                </wp:positionV>
                <wp:extent cx="1707622" cy="0"/>
                <wp:effectExtent l="0" t="76200" r="26035" b="114300"/>
                <wp:wrapNone/>
                <wp:docPr id="2410" name="Connecteur droit avec flèche 2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7622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410" o:spid="_x0000_s1026" type="#_x0000_t32" style="position:absolute;margin-left:222.4pt;margin-top:13.35pt;width:134.45pt;height:0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" strokecolor="#4579b8 [3044]">
                <v:stroke endarrow="open"/>
              </v:shape>
            </w:pict>
          </mc:Fallback>
        </mc:AlternateContent>
      </w:r>
    </w:p>
    <w:p w:rsidR="00AF3E2C" w:rsidRDefault="00AF3E2C" w:rsidP="00DF5382"/>
    <w:p w:rsidR="00DF5382" w:rsidRDefault="00AF3E2C" w:rsidP="00DF5382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6E7E7FA" wp14:editId="19BB35F8">
                <wp:simplePos x="0" y="0"/>
                <wp:positionH relativeFrom="column">
                  <wp:posOffset>2503961</wp:posOffset>
                </wp:positionH>
                <wp:positionV relativeFrom="paragraph">
                  <wp:posOffset>56515</wp:posOffset>
                </wp:positionV>
                <wp:extent cx="2027208" cy="0"/>
                <wp:effectExtent l="0" t="76200" r="11430" b="114300"/>
                <wp:wrapNone/>
                <wp:docPr id="2395" name="Connecteur droit avec flèche 2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7208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2395" o:spid="_x0000_s1026" type="#_x0000_t32" style="position:absolute;margin-left:197.15pt;margin-top:4.45pt;width:159.6pt;height:0;z-index:251891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" strokecolor="#4579b8 [3044]">
                <v:stroke endarrow="open"/>
              </v:shape>
            </w:pict>
          </mc:Fallback>
        </mc:AlternateContent>
      </w:r>
    </w:p>
    <w:p w:rsidR="00AF3E2C" w:rsidRDefault="00AF3E2C" w:rsidP="00DF5382"/>
    <w:p w:rsidR="00AF3E2C" w:rsidRDefault="00710C71" w:rsidP="00DF5382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E121DE5" wp14:editId="5811B9E0">
                <wp:simplePos x="0" y="0"/>
                <wp:positionH relativeFrom="column">
                  <wp:posOffset>2204085</wp:posOffset>
                </wp:positionH>
                <wp:positionV relativeFrom="paragraph">
                  <wp:posOffset>-4445</wp:posOffset>
                </wp:positionV>
                <wp:extent cx="2328545" cy="0"/>
                <wp:effectExtent l="0" t="76200" r="14605" b="114300"/>
                <wp:wrapNone/>
                <wp:docPr id="2428" name="Connecteur droit avec flèche 2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854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2428" o:spid="_x0000_s1026" type="#_x0000_t32" style="position:absolute;margin-left:173.55pt;margin-top:-.35pt;width:183.35pt;height:0;z-index:251910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" strokecolor="#4579b8 [3044]">
                <v:stroke endarrow="open"/>
              </v:shape>
            </w:pict>
          </mc:Fallback>
        </mc:AlternateContent>
      </w:r>
    </w:p>
    <w:p w:rsidR="00AF3E2C" w:rsidRDefault="00AF3E2C" w:rsidP="00DF5382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3B149E7E" wp14:editId="211112A1">
                <wp:simplePos x="0" y="0"/>
                <wp:positionH relativeFrom="column">
                  <wp:posOffset>1875119</wp:posOffset>
                </wp:positionH>
                <wp:positionV relativeFrom="paragraph">
                  <wp:posOffset>94615</wp:posOffset>
                </wp:positionV>
                <wp:extent cx="2656936" cy="0"/>
                <wp:effectExtent l="0" t="76200" r="10160" b="114300"/>
                <wp:wrapNone/>
                <wp:docPr id="2429" name="Connecteur droit avec flèche 2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56936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429" o:spid="_x0000_s1026" type="#_x0000_t32" style="position:absolute;margin-left:147.65pt;margin-top:7.45pt;width:209.2pt;height:0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" strokecolor="#4579b8 [3044]">
                <v:stroke endarrow="open"/>
              </v:shape>
            </w:pict>
          </mc:Fallback>
        </mc:AlternateContent>
      </w:r>
    </w:p>
    <w:p w:rsidR="00AF3E2C" w:rsidRDefault="00AF3E2C" w:rsidP="00DF5382"/>
    <w:p w:rsidR="00AF3E2C" w:rsidRDefault="00AF3E2C" w:rsidP="00DF5382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27046F93" wp14:editId="70392002">
                <wp:simplePos x="0" y="0"/>
                <wp:positionH relativeFrom="column">
                  <wp:posOffset>1583031</wp:posOffset>
                </wp:positionH>
                <wp:positionV relativeFrom="paragraph">
                  <wp:posOffset>25400</wp:posOffset>
                </wp:positionV>
                <wp:extent cx="2950234" cy="0"/>
                <wp:effectExtent l="0" t="76200" r="21590" b="114300"/>
                <wp:wrapNone/>
                <wp:docPr id="2430" name="Connecteur droit avec flèche 2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023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2430" o:spid="_x0000_s1026" type="#_x0000_t32" style="position:absolute;margin-left:124.65pt;margin-top:2pt;width:232.3pt;height:0;z-index:251914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" strokecolor="#4579b8 [3044]">
                <v:stroke endarrow="open"/>
              </v:shape>
            </w:pict>
          </mc:Fallback>
        </mc:AlternateContent>
      </w:r>
    </w:p>
    <w:p w:rsidR="00AF3E2C" w:rsidRDefault="00B82938" w:rsidP="00DF5382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5A8DE31D" wp14:editId="104EA914">
                <wp:simplePos x="0" y="0"/>
                <wp:positionH relativeFrom="column">
                  <wp:posOffset>1262680</wp:posOffset>
                </wp:positionH>
                <wp:positionV relativeFrom="paragraph">
                  <wp:posOffset>141605</wp:posOffset>
                </wp:positionV>
                <wp:extent cx="3268980" cy="0"/>
                <wp:effectExtent l="0" t="76200" r="26670" b="114300"/>
                <wp:wrapNone/>
                <wp:docPr id="2431" name="Connecteur droit avec flèche 2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898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2431" o:spid="_x0000_s1026" type="#_x0000_t32" style="position:absolute;margin-left:99.4pt;margin-top:11.15pt;width:257.4pt;height:0;z-index:251916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" strokecolor="#4579b8 [3044]">
                <v:stroke endarrow="open"/>
              </v:shape>
            </w:pict>
          </mc:Fallback>
        </mc:AlternateContent>
      </w:r>
    </w:p>
    <w:p w:rsidR="00AF3E2C" w:rsidRDefault="00AF3E2C" w:rsidP="00DF5382"/>
    <w:p w:rsidR="00AF3E2C" w:rsidRDefault="00AF3E2C" w:rsidP="00DF5382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34B91A11" wp14:editId="3C29C1B0">
                <wp:simplePos x="0" y="0"/>
                <wp:positionH relativeFrom="column">
                  <wp:posOffset>943047</wp:posOffset>
                </wp:positionH>
                <wp:positionV relativeFrom="paragraph">
                  <wp:posOffset>73025</wp:posOffset>
                </wp:positionV>
                <wp:extent cx="3588589" cy="0"/>
                <wp:effectExtent l="0" t="76200" r="12065" b="114300"/>
                <wp:wrapNone/>
                <wp:docPr id="2619" name="Connecteur droit avec flèche 2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8589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2619" o:spid="_x0000_s1026" type="#_x0000_t32" style="position:absolute;margin-left:74.25pt;margin-top:5.75pt;width:282.55pt;height:0;z-index:251928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" strokecolor="#4579b8 [3044]">
                <v:stroke endarrow="open"/>
              </v:shape>
            </w:pict>
          </mc:Fallback>
        </mc:AlternateContent>
      </w:r>
    </w:p>
    <w:p w:rsidR="00AF3E2C" w:rsidRDefault="00AF3E2C" w:rsidP="00DF5382"/>
    <w:p w:rsidR="00AF3E2C" w:rsidRDefault="00710C71" w:rsidP="00DF5382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4EB477E7" wp14:editId="7C68BD52">
                <wp:simplePos x="0" y="0"/>
                <wp:positionH relativeFrom="column">
                  <wp:posOffset>2182652</wp:posOffset>
                </wp:positionH>
                <wp:positionV relativeFrom="paragraph">
                  <wp:posOffset>88900</wp:posOffset>
                </wp:positionV>
                <wp:extent cx="3604189" cy="635"/>
                <wp:effectExtent l="0" t="0" r="0" b="0"/>
                <wp:wrapNone/>
                <wp:docPr id="3409" name="Zone de texte 3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4189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08EC" w:rsidRPr="00D732F9" w:rsidRDefault="001708EC" w:rsidP="00710C71">
                            <w:pPr>
                              <w:pStyle w:val="Lgende"/>
                              <w:jc w:val="center"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Entrées interface graphique déportée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3409" o:spid="_x0000_s1107" type="#_x0000_t202" style="position:absolute;left:0;text-align:left;margin-left:171.85pt;margin-top:7pt;width:283.8pt;height:.05pt;z-index:251960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" stroked="f">
                <v:textbox style="mso-fit-shape-to-text:t" inset="0,0,0,0">
                  <w:txbxContent>
                    <w:p w:rsidR="001708EC" w:rsidRPr="00D732F9" w:rsidRDefault="001708EC" w:rsidP="00710C71">
                      <w:pPr>
                        <w:pStyle w:val="Lgende"/>
                        <w:jc w:val="center"/>
                        <w:rPr>
                          <w:noProof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Entrées interface graphique déportée</w:t>
                      </w:r>
                    </w:p>
                  </w:txbxContent>
                </v:textbox>
              </v:shape>
            </w:pict>
          </mc:Fallback>
        </mc:AlternateContent>
      </w:r>
    </w:p>
    <w:p w:rsidR="00AF3E2C" w:rsidRDefault="00AF3E2C" w:rsidP="00DF5382"/>
    <w:p w:rsidR="00AF3E2C" w:rsidRPr="00D12889" w:rsidRDefault="00AF3E2C" w:rsidP="00DF5382"/>
    <w:p w:rsidR="008F75CD" w:rsidRDefault="008F75CD" w:rsidP="008F75CD">
      <w:pPr>
        <w:pStyle w:val="Titre5"/>
      </w:pPr>
      <w:r>
        <w:lastRenderedPageBreak/>
        <w:t>Traitements</w:t>
      </w:r>
    </w:p>
    <w:p w:rsidR="008F75CD" w:rsidRDefault="00E14B19" w:rsidP="008F75CD">
      <w:pPr>
        <w:autoSpaceDE w:val="0"/>
        <w:autoSpaceDN w:val="0"/>
        <w:adjustRightInd w:val="0"/>
        <w:rPr>
          <w:i/>
          <w:iCs/>
        </w:rPr>
      </w:pPr>
      <w:r>
        <w:rPr>
          <w:i/>
          <w:iCs/>
        </w:rPr>
        <w:t>L’accès à distance sera soumis aux contraintes suivantes :</w:t>
      </w:r>
    </w:p>
    <w:p w:rsidR="00E14B19" w:rsidRDefault="00E14B19" w:rsidP="00E14B19">
      <w:pPr>
        <w:pStyle w:val="Paragraphedeliste"/>
        <w:numPr>
          <w:ilvl w:val="0"/>
          <w:numId w:val="24"/>
        </w:numPr>
        <w:autoSpaceDE w:val="0"/>
        <w:autoSpaceDN w:val="0"/>
        <w:adjustRightInd w:val="0"/>
        <w:rPr>
          <w:i/>
          <w:iCs/>
        </w:rPr>
      </w:pPr>
      <w:r w:rsidRPr="00E14B19">
        <w:rPr>
          <w:i/>
          <w:iCs/>
        </w:rPr>
        <w:t>Gestion d’un système multi-clients,</w:t>
      </w:r>
    </w:p>
    <w:p w:rsidR="00263820" w:rsidRDefault="00263820" w:rsidP="00E14B19">
      <w:pPr>
        <w:pStyle w:val="Paragraphedeliste"/>
        <w:numPr>
          <w:ilvl w:val="0"/>
          <w:numId w:val="24"/>
        </w:numPr>
        <w:autoSpaceDE w:val="0"/>
        <w:autoSpaceDN w:val="0"/>
        <w:adjustRightInd w:val="0"/>
        <w:rPr>
          <w:i/>
          <w:iCs/>
        </w:rPr>
      </w:pPr>
      <w:r>
        <w:rPr>
          <w:i/>
          <w:iCs/>
        </w:rPr>
        <w:t>Une communication bidirectionnelle entre les clients et l’interface graphique,</w:t>
      </w:r>
    </w:p>
    <w:p w:rsidR="00263820" w:rsidRDefault="00263820" w:rsidP="00263820">
      <w:pPr>
        <w:pStyle w:val="Paragraphedeliste"/>
        <w:numPr>
          <w:ilvl w:val="0"/>
          <w:numId w:val="24"/>
        </w:numPr>
      </w:pPr>
      <w:r>
        <w:t>L’affichage à distance des données critiques ne sera accessible qu’en lecture seule,</w:t>
      </w:r>
    </w:p>
    <w:p w:rsidR="00263820" w:rsidRDefault="00263820" w:rsidP="00263820">
      <w:pPr>
        <w:pStyle w:val="Paragraphedeliste"/>
        <w:numPr>
          <w:ilvl w:val="0"/>
          <w:numId w:val="24"/>
        </w:numPr>
      </w:pPr>
      <w:r>
        <w:t>Si plusieurs clients sont connectés :</w:t>
      </w:r>
    </w:p>
    <w:p w:rsidR="00263820" w:rsidRDefault="00263820" w:rsidP="00263820">
      <w:pPr>
        <w:pStyle w:val="Paragraphedeliste"/>
        <w:numPr>
          <w:ilvl w:val="1"/>
          <w:numId w:val="24"/>
        </w:numPr>
      </w:pPr>
      <w:r>
        <w:t>Le premier connecté aura la priorité d’envoyer des commandes</w:t>
      </w:r>
      <w:r w:rsidR="009C631F">
        <w:t xml:space="preserve"> (rôle du maître)</w:t>
      </w:r>
      <w:r>
        <w:t>,</w:t>
      </w:r>
    </w:p>
    <w:p w:rsidR="00263820" w:rsidRDefault="00263820" w:rsidP="00263820">
      <w:pPr>
        <w:pStyle w:val="Paragraphedeliste"/>
        <w:numPr>
          <w:ilvl w:val="1"/>
          <w:numId w:val="24"/>
        </w:numPr>
      </w:pPr>
      <w:r>
        <w:t>Le client suivant n’aura accès à l’interface graphique qu’en lecture seule tant que le 1</w:t>
      </w:r>
      <w:r w:rsidRPr="00EB0B6B">
        <w:rPr>
          <w:vertAlign w:val="superscript"/>
        </w:rPr>
        <w:t>er</w:t>
      </w:r>
      <w:r>
        <w:t xml:space="preserve"> client est connecté,</w:t>
      </w:r>
    </w:p>
    <w:p w:rsidR="00263820" w:rsidRDefault="00263820" w:rsidP="00263820">
      <w:pPr>
        <w:pStyle w:val="Paragraphedeliste"/>
        <w:numPr>
          <w:ilvl w:val="0"/>
          <w:numId w:val="24"/>
        </w:numPr>
      </w:pPr>
      <w:r>
        <w:t>Si</w:t>
      </w:r>
      <w:r w:rsidR="009C631F">
        <w:t xml:space="preserve"> il y’a conflit entre le serveur et le premier</w:t>
      </w:r>
      <w:r w:rsidR="002C787B">
        <w:t xml:space="preserve"> client, la priorité est donnée bien évidemment au serveur,</w:t>
      </w:r>
    </w:p>
    <w:p w:rsidR="00E14B19" w:rsidRPr="00263820" w:rsidRDefault="00E14B19" w:rsidP="008F75CD">
      <w:pPr>
        <w:pStyle w:val="Paragraphedeliste"/>
        <w:numPr>
          <w:ilvl w:val="0"/>
          <w:numId w:val="24"/>
        </w:numPr>
        <w:autoSpaceDE w:val="0"/>
        <w:autoSpaceDN w:val="0"/>
        <w:adjustRightInd w:val="0"/>
        <w:rPr>
          <w:i/>
          <w:iCs/>
        </w:rPr>
      </w:pPr>
    </w:p>
    <w:p w:rsidR="00263820" w:rsidRDefault="008F75CD" w:rsidP="00263820">
      <w:pPr>
        <w:pStyle w:val="Titre5"/>
      </w:pPr>
      <w:r>
        <w:t>Sorties</w:t>
      </w:r>
    </w:p>
    <w:p w:rsidR="00263820" w:rsidRDefault="00263820" w:rsidP="00263820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081BA2F6" wp14:editId="274776D5">
                <wp:simplePos x="0" y="0"/>
                <wp:positionH relativeFrom="column">
                  <wp:posOffset>4244975</wp:posOffset>
                </wp:positionH>
                <wp:positionV relativeFrom="paragraph">
                  <wp:posOffset>104633</wp:posOffset>
                </wp:positionV>
                <wp:extent cx="1172845" cy="350018"/>
                <wp:effectExtent l="0" t="0" r="8255" b="0"/>
                <wp:wrapNone/>
                <wp:docPr id="3410" name="Zone de texte 3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2845" cy="350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Pr="00710C71" w:rsidRDefault="001708EC" w:rsidP="0026382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10C71">
                              <w:rPr>
                                <w:sz w:val="20"/>
                                <w:szCs w:val="20"/>
                              </w:rPr>
                              <w:t>T° moteur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410" o:spid="_x0000_s1108" type="#_x0000_t202" style="position:absolute;left:0;text-align:left;margin-left:334.25pt;margin-top:8.25pt;width:92.35pt;height:27.55pt;z-index:251998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" fillcolor="white [3201]" stroked="f" strokeweight=".5pt">
                <v:textbox>
                  <w:txbxContent>
                    <w:p w:rsidR="001708EC" w:rsidRPr="00710C71" w:rsidRDefault="001708EC" w:rsidP="00263820">
                      <w:pPr>
                        <w:rPr>
                          <w:sz w:val="20"/>
                          <w:szCs w:val="20"/>
                        </w:rPr>
                      </w:pPr>
                      <w:r w:rsidRPr="00710C71">
                        <w:rPr>
                          <w:sz w:val="20"/>
                          <w:szCs w:val="20"/>
                        </w:rPr>
                        <w:t>T° moteur</w:t>
                      </w:r>
                    </w:p>
                  </w:txbxContent>
                </v:textbox>
              </v:shape>
            </w:pict>
          </mc:Fallback>
        </mc:AlternateContent>
      </w:r>
    </w:p>
    <w:p w:rsidR="00263820" w:rsidRDefault="00263820" w:rsidP="00263820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687A16BF" wp14:editId="2EC79B0B">
                <wp:simplePos x="0" y="0"/>
                <wp:positionH relativeFrom="column">
                  <wp:posOffset>1595120</wp:posOffset>
                </wp:positionH>
                <wp:positionV relativeFrom="paragraph">
                  <wp:posOffset>122244</wp:posOffset>
                </wp:positionV>
                <wp:extent cx="2565070" cy="0"/>
                <wp:effectExtent l="0" t="76200" r="26035" b="114300"/>
                <wp:wrapNone/>
                <wp:docPr id="3412" name="Connecteur droit avec flèche 3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507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3412" o:spid="_x0000_s1026" type="#_x0000_t32" style="position:absolute;margin-left:125.6pt;margin-top:9.65pt;width:201.95pt;height:0;z-index:251963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32687C3" wp14:editId="48330600">
                <wp:simplePos x="0" y="0"/>
                <wp:positionH relativeFrom="column">
                  <wp:posOffset>-428040</wp:posOffset>
                </wp:positionH>
                <wp:positionV relativeFrom="paragraph">
                  <wp:posOffset>10350</wp:posOffset>
                </wp:positionV>
                <wp:extent cx="2017395" cy="3502025"/>
                <wp:effectExtent l="0" t="0" r="20955" b="22225"/>
                <wp:wrapNone/>
                <wp:docPr id="3444" name="Rectangle 3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7395" cy="3502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Default="001708EC" w:rsidP="001D1D94">
                            <w:pPr>
                              <w:jc w:val="center"/>
                            </w:pPr>
                            <w:r>
                              <w:t>Contrôleur Client/serveur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44" o:spid="_x0000_s1109" style="position:absolute;left:0;text-align:left;margin-left:-33.7pt;margin-top:.8pt;width:158.85pt;height:275.7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" fillcolor="white [3201]" strokecolor="black [3200]" strokeweight="2pt">
                <v:textbox>
                  <w:txbxContent>
                    <w:p w:rsidR="001708EC" w:rsidRDefault="001708EC" w:rsidP="001D1D94">
                      <w:pPr>
                        <w:jc w:val="center"/>
                      </w:pPr>
                      <w:r>
                        <w:t>Contrôleur Client/serveur</w:t>
                      </w:r>
                    </w:p>
                  </w:txbxContent>
                </v:textbox>
              </v:rect>
            </w:pict>
          </mc:Fallback>
        </mc:AlternateContent>
      </w:r>
    </w:p>
    <w:p w:rsidR="00263820" w:rsidRDefault="00263820" w:rsidP="00263820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66EE0BD3" wp14:editId="55488A72">
                <wp:simplePos x="0" y="0"/>
                <wp:positionH relativeFrom="column">
                  <wp:posOffset>4247503</wp:posOffset>
                </wp:positionH>
                <wp:positionV relativeFrom="paragraph">
                  <wp:posOffset>90805</wp:posOffset>
                </wp:positionV>
                <wp:extent cx="1423035" cy="344805"/>
                <wp:effectExtent l="0" t="0" r="5715" b="0"/>
                <wp:wrapNone/>
                <wp:docPr id="3414" name="Zone de texte 3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035" cy="344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Pr="00710C71" w:rsidRDefault="001708EC" w:rsidP="0026382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Distance</w:t>
                            </w:r>
                            <w:r w:rsidRPr="00710C71">
                              <w:rPr>
                                <w:sz w:val="20"/>
                                <w:szCs w:val="20"/>
                              </w:rPr>
                              <w:t xml:space="preserve"> d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’</w:t>
                            </w:r>
                            <w:r w:rsidRPr="00710C71">
                              <w:rPr>
                                <w:sz w:val="20"/>
                                <w:szCs w:val="20"/>
                              </w:rPr>
                              <w:t>obstacle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414" o:spid="_x0000_s1110" type="#_x0000_t202" style="position:absolute;left:0;text-align:left;margin-left:334.45pt;margin-top:7.15pt;width:112.05pt;height:27.1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" fillcolor="white [3201]" stroked="f" strokeweight=".5pt">
                <v:textbox>
                  <w:txbxContent>
                    <w:p w:rsidR="001708EC" w:rsidRPr="00710C71" w:rsidRDefault="001708EC" w:rsidP="0026382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Distance</w:t>
                      </w:r>
                      <w:r w:rsidRPr="00710C71">
                        <w:rPr>
                          <w:sz w:val="20"/>
                          <w:szCs w:val="20"/>
                        </w:rPr>
                        <w:t xml:space="preserve"> d</w:t>
                      </w:r>
                      <w:r>
                        <w:rPr>
                          <w:sz w:val="20"/>
                          <w:szCs w:val="20"/>
                        </w:rPr>
                        <w:t>’</w:t>
                      </w:r>
                      <w:r w:rsidRPr="00710C71">
                        <w:rPr>
                          <w:sz w:val="20"/>
                          <w:szCs w:val="20"/>
                        </w:rPr>
                        <w:t>obstacle</w:t>
                      </w:r>
                    </w:p>
                  </w:txbxContent>
                </v:textbox>
              </v:shape>
            </w:pict>
          </mc:Fallback>
        </mc:AlternateContent>
      </w:r>
    </w:p>
    <w:p w:rsidR="00263820" w:rsidRDefault="00263820" w:rsidP="00263820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4E4A6A0E" wp14:editId="17D37B5F">
                <wp:simplePos x="0" y="0"/>
                <wp:positionH relativeFrom="column">
                  <wp:posOffset>4248761</wp:posOffset>
                </wp:positionH>
                <wp:positionV relativeFrom="paragraph">
                  <wp:posOffset>137687</wp:posOffset>
                </wp:positionV>
                <wp:extent cx="1423035" cy="344805"/>
                <wp:effectExtent l="0" t="0" r="5715" b="0"/>
                <wp:wrapNone/>
                <wp:docPr id="3417" name="Zone de texte 3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035" cy="344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Pr="00710C71" w:rsidRDefault="001708EC" w:rsidP="0026382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Climatisation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417" o:spid="_x0000_s1111" type="#_x0000_t202" style="position:absolute;left:0;text-align:left;margin-left:334.55pt;margin-top:10.85pt;width:112.05pt;height:27.1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" fillcolor="white [3201]" stroked="f" strokeweight=".5pt">
                <v:textbox>
                  <w:txbxContent>
                    <w:p w:rsidR="001708EC" w:rsidRPr="00710C71" w:rsidRDefault="001708EC" w:rsidP="0026382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Climatisation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46001F0D" wp14:editId="0DB405AD">
                <wp:simplePos x="0" y="0"/>
                <wp:positionH relativeFrom="column">
                  <wp:posOffset>1589265</wp:posOffset>
                </wp:positionH>
                <wp:positionV relativeFrom="paragraph">
                  <wp:posOffset>59055</wp:posOffset>
                </wp:positionV>
                <wp:extent cx="2564765" cy="0"/>
                <wp:effectExtent l="0" t="76200" r="26035" b="114300"/>
                <wp:wrapNone/>
                <wp:docPr id="3459" name="Connecteur droit avec flèche 3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47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3459" o:spid="_x0000_s1026" type="#_x0000_t32" style="position:absolute;margin-left:125.15pt;margin-top:4.65pt;width:201.95pt;height:0;z-index:252015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" strokecolor="#4579b8 [3044]">
                <v:stroke endarrow="open"/>
              </v:shape>
            </w:pict>
          </mc:Fallback>
        </mc:AlternateContent>
      </w:r>
    </w:p>
    <w:p w:rsidR="00263820" w:rsidRDefault="00263820" w:rsidP="00263820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4BE73BFB" wp14:editId="00F4FAB5">
                <wp:simplePos x="0" y="0"/>
                <wp:positionH relativeFrom="column">
                  <wp:posOffset>1590938</wp:posOffset>
                </wp:positionH>
                <wp:positionV relativeFrom="paragraph">
                  <wp:posOffset>139065</wp:posOffset>
                </wp:positionV>
                <wp:extent cx="2564765" cy="0"/>
                <wp:effectExtent l="0" t="76200" r="26035" b="114300"/>
                <wp:wrapNone/>
                <wp:docPr id="3460" name="Connecteur droit avec flèche 3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47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3460" o:spid="_x0000_s1026" type="#_x0000_t32" style="position:absolute;margin-left:125.25pt;margin-top:10.95pt;width:201.95pt;height:0;z-index:252017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" strokecolor="#4579b8 [3044]">
                <v:stroke endarrow="open"/>
              </v:shape>
            </w:pict>
          </mc:Fallback>
        </mc:AlternateContent>
      </w:r>
    </w:p>
    <w:p w:rsidR="00263820" w:rsidRDefault="00263820" w:rsidP="00263820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5142A228" wp14:editId="0453BF6A">
                <wp:simplePos x="0" y="0"/>
                <wp:positionH relativeFrom="column">
                  <wp:posOffset>4246341</wp:posOffset>
                </wp:positionH>
                <wp:positionV relativeFrom="paragraph">
                  <wp:posOffset>91320</wp:posOffset>
                </wp:positionV>
                <wp:extent cx="1423035" cy="344805"/>
                <wp:effectExtent l="0" t="0" r="5715" b="0"/>
                <wp:wrapNone/>
                <wp:docPr id="3420" name="Zone de texte 3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035" cy="344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Pr="00710C71" w:rsidRDefault="001708EC" w:rsidP="0026382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Niveau huile moteur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420" o:spid="_x0000_s1112" type="#_x0000_t202" style="position:absolute;left:0;text-align:left;margin-left:334.35pt;margin-top:7.2pt;width:112.05pt;height:27.1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" fillcolor="white [3201]" stroked="f" strokeweight=".5pt">
                <v:textbox>
                  <w:txbxContent>
                    <w:p w:rsidR="001708EC" w:rsidRPr="00710C71" w:rsidRDefault="001708EC" w:rsidP="0026382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Niveau huile moteur</w:t>
                      </w:r>
                    </w:p>
                  </w:txbxContent>
                </v:textbox>
              </v:shape>
            </w:pict>
          </mc:Fallback>
        </mc:AlternateContent>
      </w:r>
    </w:p>
    <w:p w:rsidR="00263820" w:rsidRDefault="00263820" w:rsidP="00263820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1BE2ED26" wp14:editId="6BB081A6">
                <wp:simplePos x="0" y="0"/>
                <wp:positionH relativeFrom="column">
                  <wp:posOffset>1582049</wp:posOffset>
                </wp:positionH>
                <wp:positionV relativeFrom="paragraph">
                  <wp:posOffset>52753</wp:posOffset>
                </wp:positionV>
                <wp:extent cx="2564765" cy="0"/>
                <wp:effectExtent l="0" t="76200" r="26035" b="114300"/>
                <wp:wrapNone/>
                <wp:docPr id="3458" name="Connecteur droit avec flèche 3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47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3458" o:spid="_x0000_s1026" type="#_x0000_t32" style="position:absolute;margin-left:124.55pt;margin-top:4.15pt;width:201.95pt;height:0;z-index:25201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" strokecolor="#4579b8 [3044]">
                <v:stroke endarrow="open"/>
              </v:shape>
            </w:pict>
          </mc:Fallback>
        </mc:AlternateContent>
      </w:r>
    </w:p>
    <w:p w:rsidR="00263820" w:rsidRDefault="00D820F6" w:rsidP="00263820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6B73BFE9" wp14:editId="529642E8">
                <wp:simplePos x="0" y="0"/>
                <wp:positionH relativeFrom="column">
                  <wp:posOffset>1582420</wp:posOffset>
                </wp:positionH>
                <wp:positionV relativeFrom="paragraph">
                  <wp:posOffset>168910</wp:posOffset>
                </wp:positionV>
                <wp:extent cx="2564765" cy="0"/>
                <wp:effectExtent l="0" t="76200" r="26035" b="114300"/>
                <wp:wrapNone/>
                <wp:docPr id="3457" name="Connecteur droit avec flèche 3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47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3457" o:spid="_x0000_s1026" type="#_x0000_t32" style="position:absolute;margin-left:124.6pt;margin-top:13.3pt;width:201.95pt;height:0;z-index:25201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" strokecolor="#4579b8 [3044]">
                <v:stroke endarrow="open"/>
              </v:shape>
            </w:pict>
          </mc:Fallback>
        </mc:AlternateContent>
      </w:r>
      <w:r w:rsidR="00263820"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4BD050E2" wp14:editId="11BBC4A6">
                <wp:simplePos x="0" y="0"/>
                <wp:positionH relativeFrom="column">
                  <wp:posOffset>4251864</wp:posOffset>
                </wp:positionH>
                <wp:positionV relativeFrom="paragraph">
                  <wp:posOffset>36830</wp:posOffset>
                </wp:positionV>
                <wp:extent cx="1423035" cy="344805"/>
                <wp:effectExtent l="0" t="0" r="5715" b="0"/>
                <wp:wrapNone/>
                <wp:docPr id="3423" name="Zone de texte 3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035" cy="344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Pr="00710C71" w:rsidRDefault="001708EC" w:rsidP="0026382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Niveau carburant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423" o:spid="_x0000_s1113" type="#_x0000_t202" style="position:absolute;left:0;text-align:left;margin-left:334.8pt;margin-top:2.9pt;width:112.05pt;height:27.15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" fillcolor="white [3201]" stroked="f" strokeweight=".5pt">
                <v:textbox>
                  <w:txbxContent>
                    <w:p w:rsidR="001708EC" w:rsidRPr="00710C71" w:rsidRDefault="001708EC" w:rsidP="0026382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Niveau carburant</w:t>
                      </w:r>
                    </w:p>
                  </w:txbxContent>
                </v:textbox>
              </v:shape>
            </w:pict>
          </mc:Fallback>
        </mc:AlternateContent>
      </w:r>
    </w:p>
    <w:p w:rsidR="00263820" w:rsidRDefault="00263820" w:rsidP="00263820"/>
    <w:p w:rsidR="00263820" w:rsidRDefault="00D820F6" w:rsidP="00263820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4E4D0268" wp14:editId="7B6230CF">
                <wp:simplePos x="0" y="0"/>
                <wp:positionH relativeFrom="column">
                  <wp:posOffset>1582420</wp:posOffset>
                </wp:positionH>
                <wp:positionV relativeFrom="paragraph">
                  <wp:posOffset>151130</wp:posOffset>
                </wp:positionV>
                <wp:extent cx="2564765" cy="0"/>
                <wp:effectExtent l="0" t="76200" r="26035" b="114300"/>
                <wp:wrapNone/>
                <wp:docPr id="3461" name="Connecteur droit avec flèche 3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47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3461" o:spid="_x0000_s1026" type="#_x0000_t32" style="position:absolute;margin-left:124.6pt;margin-top:11.9pt;width:201.95pt;height:0;z-index:252019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" strokecolor="#4579b8 [3044]">
                <v:stroke endarrow="open"/>
              </v:shape>
            </w:pict>
          </mc:Fallback>
        </mc:AlternateContent>
      </w:r>
      <w:r w:rsidR="00263820"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66A3FCB4" wp14:editId="3C226620">
                <wp:simplePos x="0" y="0"/>
                <wp:positionH relativeFrom="column">
                  <wp:posOffset>4249803</wp:posOffset>
                </wp:positionH>
                <wp:positionV relativeFrom="paragraph">
                  <wp:posOffset>11430</wp:posOffset>
                </wp:positionV>
                <wp:extent cx="1423035" cy="344805"/>
                <wp:effectExtent l="0" t="0" r="5715" b="0"/>
                <wp:wrapNone/>
                <wp:docPr id="3425" name="Zone de texte 3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035" cy="344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Pr="00710C71" w:rsidRDefault="001708EC" w:rsidP="0026382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Défaut Airbags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425" o:spid="_x0000_s1114" type="#_x0000_t202" style="position:absolute;left:0;text-align:left;margin-left:334.65pt;margin-top:.9pt;width:112.05pt;height:27.15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" fillcolor="white [3201]" stroked="f" strokeweight=".5pt">
                <v:textbox>
                  <w:txbxContent>
                    <w:p w:rsidR="001708EC" w:rsidRPr="00710C71" w:rsidRDefault="001708EC" w:rsidP="0026382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Défaut Airbags</w:t>
                      </w:r>
                    </w:p>
                  </w:txbxContent>
                </v:textbox>
              </v:shape>
            </w:pict>
          </mc:Fallback>
        </mc:AlternateContent>
      </w:r>
    </w:p>
    <w:p w:rsidR="00263820" w:rsidRDefault="00263820" w:rsidP="00263820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0EB4A036" wp14:editId="4272EF24">
                <wp:simplePos x="0" y="0"/>
                <wp:positionH relativeFrom="column">
                  <wp:posOffset>4251864</wp:posOffset>
                </wp:positionH>
                <wp:positionV relativeFrom="paragraph">
                  <wp:posOffset>119895</wp:posOffset>
                </wp:positionV>
                <wp:extent cx="1423035" cy="344805"/>
                <wp:effectExtent l="0" t="0" r="5715" b="0"/>
                <wp:wrapNone/>
                <wp:docPr id="3427" name="Zone de texte 3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035" cy="344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Pr="00710C71" w:rsidRDefault="001708EC" w:rsidP="0026382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Avertisseur sonore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427" o:spid="_x0000_s1115" type="#_x0000_t202" style="position:absolute;left:0;text-align:left;margin-left:334.8pt;margin-top:9.45pt;width:112.05pt;height:27.1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" fillcolor="white [3201]" stroked="f" strokeweight=".5pt">
                <v:textbox>
                  <w:txbxContent>
                    <w:p w:rsidR="001708EC" w:rsidRPr="00710C71" w:rsidRDefault="001708EC" w:rsidP="0026382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Avertisseur sonore</w:t>
                      </w:r>
                    </w:p>
                  </w:txbxContent>
                </v:textbox>
              </v:shape>
            </w:pict>
          </mc:Fallback>
        </mc:AlternateContent>
      </w:r>
    </w:p>
    <w:p w:rsidR="00263820" w:rsidRDefault="00263820" w:rsidP="00263820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0A9C840F" wp14:editId="3182DFCF">
                <wp:simplePos x="0" y="0"/>
                <wp:positionH relativeFrom="column">
                  <wp:posOffset>1591573</wp:posOffset>
                </wp:positionH>
                <wp:positionV relativeFrom="paragraph">
                  <wp:posOffset>110430</wp:posOffset>
                </wp:positionV>
                <wp:extent cx="2564765" cy="0"/>
                <wp:effectExtent l="0" t="76200" r="26035" b="114300"/>
                <wp:wrapNone/>
                <wp:docPr id="3465" name="Connecteur droit avec flèche 3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47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3465" o:spid="_x0000_s1026" type="#_x0000_t32" style="position:absolute;margin-left:125.3pt;margin-top:8.7pt;width:201.95pt;height:0;z-index:252027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" strokecolor="#4579b8 [3044]">
                <v:stroke endarrow="open"/>
              </v:shape>
            </w:pict>
          </mc:Fallback>
        </mc:AlternateContent>
      </w:r>
    </w:p>
    <w:p w:rsidR="00263820" w:rsidRDefault="00263820" w:rsidP="00263820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04D0D00F" wp14:editId="59CA8A57">
                <wp:simplePos x="0" y="0"/>
                <wp:positionH relativeFrom="column">
                  <wp:posOffset>4246497</wp:posOffset>
                </wp:positionH>
                <wp:positionV relativeFrom="paragraph">
                  <wp:posOffset>113030</wp:posOffset>
                </wp:positionV>
                <wp:extent cx="1423035" cy="344805"/>
                <wp:effectExtent l="0" t="0" r="5715" b="0"/>
                <wp:wrapNone/>
                <wp:docPr id="3431" name="Zone de texte 3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035" cy="344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Pr="00710C71" w:rsidRDefault="001708EC" w:rsidP="00263820">
                            <w:pPr>
                              <w:rPr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C00000"/>
                                <w:sz w:val="20"/>
                                <w:szCs w:val="20"/>
                              </w:rPr>
                              <w:t>Carte 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431" o:spid="_x0000_s1116" type="#_x0000_t202" style="position:absolute;left:0;text-align:left;margin-left:334.35pt;margin-top:8.9pt;width:112.05pt;height:27.1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" fillcolor="white [3201]" stroked="f" strokeweight=".5pt">
                <v:textbox>
                  <w:txbxContent>
                    <w:p w:rsidR="001708EC" w:rsidRPr="00710C71" w:rsidRDefault="001708EC" w:rsidP="00263820">
                      <w:pPr>
                        <w:rPr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color w:val="C00000"/>
                          <w:sz w:val="20"/>
                          <w:szCs w:val="20"/>
                        </w:rPr>
                        <w:t>Carte navigation</w:t>
                      </w:r>
                    </w:p>
                  </w:txbxContent>
                </v:textbox>
              </v:shape>
            </w:pict>
          </mc:Fallback>
        </mc:AlternateContent>
      </w:r>
    </w:p>
    <w:p w:rsidR="00263820" w:rsidRDefault="00263820" w:rsidP="00263820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4E1FA361" wp14:editId="2ECB9788">
                <wp:simplePos x="0" y="0"/>
                <wp:positionH relativeFrom="column">
                  <wp:posOffset>1578610</wp:posOffset>
                </wp:positionH>
                <wp:positionV relativeFrom="paragraph">
                  <wp:posOffset>94184</wp:posOffset>
                </wp:positionV>
                <wp:extent cx="2564765" cy="0"/>
                <wp:effectExtent l="0" t="76200" r="26035" b="114300"/>
                <wp:wrapNone/>
                <wp:docPr id="3463" name="Connecteur droit avec flèche 3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47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3463" o:spid="_x0000_s1026" type="#_x0000_t32" style="position:absolute;margin-left:124.3pt;margin-top:7.4pt;width:201.95pt;height:0;z-index:252023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" strokecolor="#4579b8 [3044]">
                <v:stroke endarrow="open"/>
              </v:shape>
            </w:pict>
          </mc:Fallback>
        </mc:AlternateContent>
      </w:r>
    </w:p>
    <w:p w:rsidR="00263820" w:rsidRDefault="00263820" w:rsidP="00263820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1846287A" wp14:editId="568B8A50">
                <wp:simplePos x="0" y="0"/>
                <wp:positionH relativeFrom="column">
                  <wp:posOffset>4249540</wp:posOffset>
                </wp:positionH>
                <wp:positionV relativeFrom="paragraph">
                  <wp:posOffset>48260</wp:posOffset>
                </wp:positionV>
                <wp:extent cx="1423035" cy="344805"/>
                <wp:effectExtent l="0" t="0" r="5715" b="0"/>
                <wp:wrapNone/>
                <wp:docPr id="3435" name="Zone de texte 3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035" cy="344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Pr="00710C71" w:rsidRDefault="001708EC" w:rsidP="00263820">
                            <w:pPr>
                              <w:rPr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C00000"/>
                                <w:sz w:val="20"/>
                                <w:szCs w:val="20"/>
                              </w:rPr>
                              <w:t>Volume 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435" o:spid="_x0000_s1117" type="#_x0000_t202" style="position:absolute;left:0;text-align:left;margin-left:334.6pt;margin-top:3.8pt;width:112.05pt;height:27.15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" fillcolor="white [3201]" stroked="f" strokeweight=".5pt">
                <v:textbox>
                  <w:txbxContent>
                    <w:p w:rsidR="001708EC" w:rsidRPr="00710C71" w:rsidRDefault="001708EC" w:rsidP="00263820">
                      <w:pPr>
                        <w:rPr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color w:val="C00000"/>
                          <w:sz w:val="20"/>
                          <w:szCs w:val="20"/>
                        </w:rPr>
                        <w:t>Volume son</w:t>
                      </w:r>
                    </w:p>
                  </w:txbxContent>
                </v:textbox>
              </v:shape>
            </w:pict>
          </mc:Fallback>
        </mc:AlternateContent>
      </w:r>
    </w:p>
    <w:p w:rsidR="00263820" w:rsidRDefault="00263820" w:rsidP="00263820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5F9F1627" wp14:editId="7521B0AE">
                <wp:simplePos x="0" y="0"/>
                <wp:positionH relativeFrom="column">
                  <wp:posOffset>1592893</wp:posOffset>
                </wp:positionH>
                <wp:positionV relativeFrom="paragraph">
                  <wp:posOffset>73025</wp:posOffset>
                </wp:positionV>
                <wp:extent cx="2564765" cy="0"/>
                <wp:effectExtent l="0" t="76200" r="26035" b="114300"/>
                <wp:wrapNone/>
                <wp:docPr id="3464" name="Connecteur droit avec flèche 3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47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3464" o:spid="_x0000_s1026" type="#_x0000_t32" style="position:absolute;margin-left:125.4pt;margin-top:5.75pt;width:201.95pt;height:0;z-index:252025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" strokecolor="#4579b8 [3044]">
                <v:stroke endarrow="open"/>
              </v:shape>
            </w:pict>
          </mc:Fallback>
        </mc:AlternateContent>
      </w:r>
    </w:p>
    <w:p w:rsidR="00263820" w:rsidRDefault="00263820" w:rsidP="00263820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1561B574" wp14:editId="607AE021">
                <wp:simplePos x="0" y="0"/>
                <wp:positionH relativeFrom="column">
                  <wp:posOffset>4248785</wp:posOffset>
                </wp:positionH>
                <wp:positionV relativeFrom="paragraph">
                  <wp:posOffset>35560</wp:posOffset>
                </wp:positionV>
                <wp:extent cx="1423035" cy="344805"/>
                <wp:effectExtent l="0" t="0" r="5715" b="0"/>
                <wp:wrapNone/>
                <wp:docPr id="3436" name="Zone de texte 3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035" cy="344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Pr="00710C71" w:rsidRDefault="001708EC" w:rsidP="00263820">
                            <w:pPr>
                              <w:rPr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710C71">
                              <w:rPr>
                                <w:color w:val="C00000"/>
                                <w:sz w:val="20"/>
                                <w:szCs w:val="20"/>
                              </w:rPr>
                              <w:t>Flux audio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436" o:spid="_x0000_s1118" type="#_x0000_t202" style="position:absolute;left:0;text-align:left;margin-left:334.55pt;margin-top:2.8pt;width:112.05pt;height:27.1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" fillcolor="white [3201]" stroked="f" strokeweight=".5pt">
                <v:textbox>
                  <w:txbxContent>
                    <w:p w:rsidR="001708EC" w:rsidRPr="00710C71" w:rsidRDefault="001708EC" w:rsidP="00263820">
                      <w:pPr>
                        <w:rPr>
                          <w:color w:val="C00000"/>
                          <w:sz w:val="20"/>
                          <w:szCs w:val="20"/>
                        </w:rPr>
                      </w:pPr>
                      <w:r w:rsidRPr="00710C71">
                        <w:rPr>
                          <w:color w:val="C00000"/>
                          <w:sz w:val="20"/>
                          <w:szCs w:val="20"/>
                        </w:rPr>
                        <w:t>Flux audio</w:t>
                      </w:r>
                    </w:p>
                  </w:txbxContent>
                </v:textbox>
              </v:shape>
            </w:pict>
          </mc:Fallback>
        </mc:AlternateContent>
      </w:r>
    </w:p>
    <w:p w:rsidR="00263820" w:rsidRDefault="00263820" w:rsidP="00263820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69C9BC82" wp14:editId="7B51AABA">
                <wp:simplePos x="0" y="0"/>
                <wp:positionH relativeFrom="column">
                  <wp:posOffset>4247767</wp:posOffset>
                </wp:positionH>
                <wp:positionV relativeFrom="paragraph">
                  <wp:posOffset>95885</wp:posOffset>
                </wp:positionV>
                <wp:extent cx="1423035" cy="344805"/>
                <wp:effectExtent l="0" t="0" r="5715" b="0"/>
                <wp:wrapNone/>
                <wp:docPr id="3441" name="Zone de texte 3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035" cy="344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8EC" w:rsidRPr="00710C71" w:rsidRDefault="001708EC" w:rsidP="00263820">
                            <w:pPr>
                              <w:rPr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710C71">
                              <w:rPr>
                                <w:color w:val="C00000"/>
                                <w:sz w:val="20"/>
                                <w:szCs w:val="20"/>
                              </w:rPr>
                              <w:t>Flux vidéo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441" o:spid="_x0000_s1119" type="#_x0000_t202" style="position:absolute;left:0;text-align:left;margin-left:334.45pt;margin-top:7.55pt;width:112.05pt;height:27.1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" fillcolor="white [3201]" stroked="f" strokeweight=".5pt">
                <v:textbox>
                  <w:txbxContent>
                    <w:p w:rsidR="001708EC" w:rsidRPr="00710C71" w:rsidRDefault="001708EC" w:rsidP="00263820">
                      <w:pPr>
                        <w:rPr>
                          <w:color w:val="C00000"/>
                          <w:sz w:val="20"/>
                          <w:szCs w:val="20"/>
                        </w:rPr>
                      </w:pPr>
                      <w:r w:rsidRPr="00710C71">
                        <w:rPr>
                          <w:color w:val="C00000"/>
                          <w:sz w:val="20"/>
                          <w:szCs w:val="20"/>
                        </w:rPr>
                        <w:t>Flux vidéo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49B1CABD" wp14:editId="44BB8AD4">
                <wp:simplePos x="0" y="0"/>
                <wp:positionH relativeFrom="column">
                  <wp:posOffset>1580515</wp:posOffset>
                </wp:positionH>
                <wp:positionV relativeFrom="paragraph">
                  <wp:posOffset>26670</wp:posOffset>
                </wp:positionV>
                <wp:extent cx="2564765" cy="0"/>
                <wp:effectExtent l="0" t="76200" r="26035" b="114300"/>
                <wp:wrapNone/>
                <wp:docPr id="3462" name="Connecteur droit avec flèche 3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47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3462" o:spid="_x0000_s1026" type="#_x0000_t32" style="position:absolute;margin-left:124.45pt;margin-top:2.1pt;width:201.95pt;height:0;z-index:252021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" strokecolor="#4579b8 [3044]">
                <v:stroke endarrow="open"/>
              </v:shape>
            </w:pict>
          </mc:Fallback>
        </mc:AlternateContent>
      </w:r>
    </w:p>
    <w:p w:rsidR="00263820" w:rsidRDefault="00263820" w:rsidP="00263820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717252DA" wp14:editId="49E16882">
                <wp:simplePos x="0" y="0"/>
                <wp:positionH relativeFrom="column">
                  <wp:posOffset>1581150</wp:posOffset>
                </wp:positionH>
                <wp:positionV relativeFrom="paragraph">
                  <wp:posOffset>123957</wp:posOffset>
                </wp:positionV>
                <wp:extent cx="2564765" cy="0"/>
                <wp:effectExtent l="0" t="76200" r="26035" b="114300"/>
                <wp:wrapNone/>
                <wp:docPr id="3466" name="Connecteur droit avec flèche 3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47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3466" o:spid="_x0000_s1026" type="#_x0000_t32" style="position:absolute;margin-left:124.5pt;margin-top:9.75pt;width:201.95pt;height:0;z-index:252029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" strokecolor="#4579b8 [3044]">
                <v:stroke endarrow="open"/>
              </v:shape>
            </w:pict>
          </mc:Fallback>
        </mc:AlternateContent>
      </w:r>
    </w:p>
    <w:p w:rsidR="00263820" w:rsidRDefault="00263820" w:rsidP="00263820"/>
    <w:p w:rsidR="00263820" w:rsidRDefault="00263820" w:rsidP="00263820"/>
    <w:p w:rsidR="00263820" w:rsidRDefault="00263820" w:rsidP="00263820"/>
    <w:p w:rsidR="00263820" w:rsidRDefault="00263820" w:rsidP="00263820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3C517F81" wp14:editId="1D955B72">
                <wp:simplePos x="0" y="0"/>
                <wp:positionH relativeFrom="column">
                  <wp:posOffset>2182652</wp:posOffset>
                </wp:positionH>
                <wp:positionV relativeFrom="paragraph">
                  <wp:posOffset>88900</wp:posOffset>
                </wp:positionV>
                <wp:extent cx="3604189" cy="635"/>
                <wp:effectExtent l="0" t="0" r="0" b="0"/>
                <wp:wrapNone/>
                <wp:docPr id="3456" name="Zone de texte 3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4189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08EC" w:rsidRPr="00D732F9" w:rsidRDefault="001708EC" w:rsidP="00263820">
                            <w:pPr>
                              <w:pStyle w:val="Lgende"/>
                              <w:jc w:val="center"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t>Figure 12:Sorties interface graphique déportée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3456" o:spid="_x0000_s1120" type="#_x0000_t202" style="position:absolute;left:0;text-align:left;margin-left:171.85pt;margin-top:7pt;width:283.8pt;height:.05pt;z-index:252009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" stroked="f">
                <v:textbox style="mso-fit-shape-to-text:t" inset="0,0,0,0">
                  <w:txbxContent>
                    <w:p w:rsidR="001708EC" w:rsidRPr="00D732F9" w:rsidRDefault="001708EC" w:rsidP="00263820">
                      <w:pPr>
                        <w:pStyle w:val="Lgende"/>
                        <w:jc w:val="center"/>
                        <w:rPr>
                          <w:noProof/>
                          <w:szCs w:val="24"/>
                        </w:rPr>
                      </w:pPr>
                      <w:r>
                        <w:t>Figure 12:Sorties interface graphique déportée</w:t>
                      </w:r>
                    </w:p>
                  </w:txbxContent>
                </v:textbox>
              </v:shape>
            </w:pict>
          </mc:Fallback>
        </mc:AlternateContent>
      </w:r>
    </w:p>
    <w:p w:rsidR="00263820" w:rsidRDefault="00263820" w:rsidP="00263820"/>
    <w:p w:rsidR="008F75CD" w:rsidRPr="008F75CD" w:rsidRDefault="008F75CD" w:rsidP="008F75CD"/>
    <w:p w:rsidR="00E769E4" w:rsidRPr="00022B14" w:rsidRDefault="00E769E4" w:rsidP="00E769E4">
      <w:pPr>
        <w:pStyle w:val="Titre4"/>
        <w:rPr>
          <w:sz w:val="26"/>
          <w:szCs w:val="2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</w:pPr>
      <w:r w:rsidRPr="00022B14">
        <w:rPr>
          <w:sz w:val="26"/>
          <w:szCs w:val="2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>Affichage multi-</w:t>
      </w:r>
      <w:r w:rsidR="008F75CD" w:rsidRPr="00022B14">
        <w:rPr>
          <w:sz w:val="26"/>
          <w:szCs w:val="2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>cible :</w:t>
      </w:r>
    </w:p>
    <w:p w:rsidR="008F75CD" w:rsidRDefault="008F75CD" w:rsidP="008F75CD">
      <w:pPr>
        <w:pStyle w:val="Titre5"/>
      </w:pPr>
      <w:r>
        <w:t>Présentation de la fonction</w:t>
      </w:r>
    </w:p>
    <w:p w:rsidR="001219CE" w:rsidRDefault="00644F10" w:rsidP="00644F10">
      <w:pPr>
        <w:ind w:firstLine="709"/>
      </w:pPr>
      <w:r>
        <w:t xml:space="preserve">Cette fonction doit remplir le rôle d’affichage </w:t>
      </w:r>
      <w:r w:rsidR="00904E00">
        <w:t>des données</w:t>
      </w:r>
      <w:r w:rsidR="00A346F9">
        <w:t xml:space="preserve"> en provenance du serveur</w:t>
      </w:r>
      <w:r w:rsidR="00904E00">
        <w:t xml:space="preserve"> </w:t>
      </w:r>
      <w:r w:rsidR="00A346F9">
        <w:t>sur des supports différents</w:t>
      </w:r>
      <w:r w:rsidR="001219CE">
        <w:t>, on envisage un affichage sur les types de supports suivants :</w:t>
      </w:r>
    </w:p>
    <w:p w:rsidR="001219CE" w:rsidRDefault="001219CE" w:rsidP="004A633F">
      <w:pPr>
        <w:pStyle w:val="Paragraphedeliste"/>
        <w:numPr>
          <w:ilvl w:val="0"/>
          <w:numId w:val="25"/>
        </w:numPr>
      </w:pPr>
      <w:r>
        <w:t>Un smartphone</w:t>
      </w:r>
      <w:r w:rsidR="004A633F">
        <w:t xml:space="preserve"> (Android, Apple)</w:t>
      </w:r>
      <w:r>
        <w:t>,</w:t>
      </w:r>
    </w:p>
    <w:p w:rsidR="001219CE" w:rsidRDefault="001219CE" w:rsidP="004A633F">
      <w:pPr>
        <w:pStyle w:val="Paragraphedeliste"/>
        <w:numPr>
          <w:ilvl w:val="0"/>
          <w:numId w:val="25"/>
        </w:numPr>
      </w:pPr>
      <w:r>
        <w:t>Une tablette,</w:t>
      </w:r>
    </w:p>
    <w:p w:rsidR="001219CE" w:rsidRDefault="001219CE" w:rsidP="004A633F">
      <w:pPr>
        <w:pStyle w:val="Paragraphedeliste"/>
        <w:numPr>
          <w:ilvl w:val="0"/>
          <w:numId w:val="25"/>
        </w:numPr>
      </w:pPr>
      <w:r>
        <w:t>Un écran d’ordinateur,</w:t>
      </w:r>
    </w:p>
    <w:p w:rsidR="004A633F" w:rsidRDefault="004A633F" w:rsidP="004A633F"/>
    <w:p w:rsidR="004A633F" w:rsidRDefault="001219CE" w:rsidP="004A633F">
      <w:r>
        <w:lastRenderedPageBreak/>
        <w:t>L’affichage des données à distance sur u</w:t>
      </w:r>
      <w:r w:rsidR="004A633F">
        <w:t xml:space="preserve">n client </w:t>
      </w:r>
      <w:r>
        <w:t xml:space="preserve">devra être le plus possible identique à celui </w:t>
      </w:r>
      <w:r w:rsidR="004A633F">
        <w:t>géré par le serveur s</w:t>
      </w:r>
      <w:r w:rsidR="00E96911">
        <w:t>u</w:t>
      </w:r>
      <w:r w:rsidR="004A633F">
        <w:t>r le système principal.</w:t>
      </w:r>
    </w:p>
    <w:p w:rsidR="00644F10" w:rsidRPr="00D12889" w:rsidRDefault="00644F10" w:rsidP="00644F10">
      <w:pPr>
        <w:jc w:val="left"/>
      </w:pPr>
      <w:r>
        <w:t xml:space="preserve"> </w:t>
      </w:r>
    </w:p>
    <w:p w:rsidR="00644F10" w:rsidRPr="00644F10" w:rsidRDefault="00644F10" w:rsidP="00644F10"/>
    <w:p w:rsidR="008F75CD" w:rsidRDefault="008F75CD" w:rsidP="008F75CD">
      <w:pPr>
        <w:pStyle w:val="Titre5"/>
      </w:pPr>
      <w:r>
        <w:t>Entrées</w:t>
      </w:r>
    </w:p>
    <w:p w:rsidR="0075636D" w:rsidRDefault="0075636D" w:rsidP="00E96911">
      <w:r>
        <w:t xml:space="preserve">Les signaux d’entrée </w:t>
      </w:r>
      <w:r w:rsidR="00E96911">
        <w:t>à afficher</w:t>
      </w:r>
      <w:r>
        <w:t xml:space="preserve"> sur les</w:t>
      </w:r>
      <w:r w:rsidR="00E96911">
        <w:t xml:space="preserve"> supports clients seront les</w:t>
      </w:r>
      <w:r>
        <w:t xml:space="preserve"> mêmes que ceux affichés sur l’interface graphique</w:t>
      </w:r>
      <w:r w:rsidR="00E96911">
        <w:t xml:space="preserve"> embarquée,</w:t>
      </w:r>
      <w:r w:rsidR="00295327">
        <w:t xml:space="preserve"> on aura les deux types de données :</w:t>
      </w:r>
    </w:p>
    <w:p w:rsidR="00E96911" w:rsidRPr="00295327" w:rsidRDefault="00E96911" w:rsidP="00295327">
      <w:pPr>
        <w:pStyle w:val="Paragraphedeliste"/>
        <w:numPr>
          <w:ilvl w:val="0"/>
          <w:numId w:val="26"/>
        </w:numPr>
        <w:rPr>
          <w:iCs/>
        </w:rPr>
      </w:pPr>
      <w:r w:rsidRPr="00295327">
        <w:rPr>
          <w:iCs/>
        </w:rPr>
        <w:t>Les données provenant du Canal EDM,</w:t>
      </w:r>
    </w:p>
    <w:p w:rsidR="00E96911" w:rsidRPr="00BB5CA9" w:rsidRDefault="00E96911" w:rsidP="00295327">
      <w:pPr>
        <w:pStyle w:val="Paragraphedeliste"/>
        <w:numPr>
          <w:ilvl w:val="0"/>
          <w:numId w:val="26"/>
        </w:numPr>
      </w:pPr>
      <w:r w:rsidRPr="00295327">
        <w:rPr>
          <w:iCs/>
        </w:rPr>
        <w:t>Les données infos divertissement,</w:t>
      </w:r>
    </w:p>
    <w:p w:rsidR="00BB5CA9" w:rsidRDefault="00BB5CA9" w:rsidP="00BB5CA9"/>
    <w:p w:rsidR="006E3610" w:rsidRDefault="006E3610" w:rsidP="001D1D94">
      <w:pPr>
        <w:keepNext/>
        <w:jc w:val="center"/>
      </w:pPr>
      <w:r>
        <w:rPr>
          <w:i/>
          <w:iCs/>
          <w:noProof/>
          <w:lang w:eastAsia="fr-FR" w:bidi="ar-SA"/>
        </w:rPr>
        <w:drawing>
          <wp:inline distT="0" distB="0" distL="0" distR="0" wp14:anchorId="1A5B534A" wp14:editId="3C96F076">
            <wp:extent cx="5008729" cy="3916908"/>
            <wp:effectExtent l="0" t="0" r="1905" b="7620"/>
            <wp:docPr id="3422" name="Image 3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e4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572" cy="391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F47" w:rsidRDefault="006E3610" w:rsidP="006E3610">
      <w:pPr>
        <w:pStyle w:val="Lgende"/>
        <w:jc w:val="center"/>
      </w:pPr>
      <w:r>
        <w:t xml:space="preserve">Figure </w:t>
      </w:r>
      <w:r w:rsidR="00D031F8">
        <w:t>1</w:t>
      </w:r>
      <w:r>
        <w:t>3 : Entrées support multi-client</w:t>
      </w:r>
    </w:p>
    <w:p w:rsidR="009C4F47" w:rsidRDefault="009C4F47" w:rsidP="00BB5CA9"/>
    <w:p w:rsidR="009C4F47" w:rsidRDefault="009C4F47" w:rsidP="00BB5CA9"/>
    <w:p w:rsidR="008F75CD" w:rsidRDefault="008F75CD" w:rsidP="008F75CD">
      <w:pPr>
        <w:pStyle w:val="Titre5"/>
      </w:pPr>
      <w:r>
        <w:t>Traitements</w:t>
      </w:r>
    </w:p>
    <w:p w:rsidR="008F75CD" w:rsidRDefault="00144DA1" w:rsidP="008F75CD">
      <w:pPr>
        <w:autoSpaceDE w:val="0"/>
        <w:autoSpaceDN w:val="0"/>
        <w:adjustRightInd w:val="0"/>
        <w:rPr>
          <w:i/>
          <w:iCs/>
        </w:rPr>
      </w:pPr>
      <w:r>
        <w:rPr>
          <w:i/>
          <w:iCs/>
        </w:rPr>
        <w:t xml:space="preserve">Les contraintes </w:t>
      </w:r>
      <w:r w:rsidR="007A2BF9">
        <w:rPr>
          <w:i/>
          <w:iCs/>
        </w:rPr>
        <w:t>de fonctionnement appliquées à cette fonctionnalité seront les suivantes :</w:t>
      </w:r>
    </w:p>
    <w:p w:rsidR="007C691D" w:rsidRPr="00CB52F6" w:rsidRDefault="007A2BF9" w:rsidP="00CB52F6">
      <w:pPr>
        <w:pStyle w:val="Paragraphedeliste"/>
        <w:numPr>
          <w:ilvl w:val="0"/>
          <w:numId w:val="27"/>
        </w:numPr>
        <w:autoSpaceDE w:val="0"/>
        <w:autoSpaceDN w:val="0"/>
        <w:adjustRightInd w:val="0"/>
        <w:rPr>
          <w:i/>
          <w:iCs/>
        </w:rPr>
      </w:pPr>
      <w:r w:rsidRPr="00CB52F6">
        <w:rPr>
          <w:i/>
          <w:iCs/>
        </w:rPr>
        <w:t>Les données affichées sur le serveur devront être déporté</w:t>
      </w:r>
      <w:r w:rsidR="00134DB5">
        <w:rPr>
          <w:i/>
          <w:iCs/>
        </w:rPr>
        <w:t>e</w:t>
      </w:r>
      <w:r w:rsidRPr="00CB52F6">
        <w:rPr>
          <w:i/>
          <w:iCs/>
        </w:rPr>
        <w:t>s sur les clients,</w:t>
      </w:r>
    </w:p>
    <w:p w:rsidR="007A2BF9" w:rsidRPr="00CB52F6" w:rsidRDefault="00CB52F6" w:rsidP="00CB52F6">
      <w:pPr>
        <w:pStyle w:val="Paragraphedeliste"/>
        <w:numPr>
          <w:ilvl w:val="0"/>
          <w:numId w:val="27"/>
        </w:numPr>
        <w:autoSpaceDE w:val="0"/>
        <w:autoSpaceDN w:val="0"/>
        <w:adjustRightInd w:val="0"/>
        <w:rPr>
          <w:i/>
          <w:iCs/>
        </w:rPr>
      </w:pPr>
      <w:r w:rsidRPr="00CB52F6">
        <w:rPr>
          <w:i/>
          <w:iCs/>
        </w:rPr>
        <w:t xml:space="preserve">L’affichage sur le client devra être le plus proche possible du serveur, </w:t>
      </w:r>
    </w:p>
    <w:p w:rsidR="00CB52F6" w:rsidRDefault="00604178" w:rsidP="00CB52F6">
      <w:pPr>
        <w:pStyle w:val="Paragraphedeliste"/>
        <w:numPr>
          <w:ilvl w:val="0"/>
          <w:numId w:val="27"/>
        </w:numPr>
        <w:autoSpaceDE w:val="0"/>
        <w:autoSpaceDN w:val="0"/>
        <w:adjustRightInd w:val="0"/>
        <w:rPr>
          <w:i/>
          <w:iCs/>
        </w:rPr>
      </w:pPr>
      <w:r>
        <w:rPr>
          <w:i/>
          <w:iCs/>
        </w:rPr>
        <w:t>T</w:t>
      </w:r>
      <w:r w:rsidR="00CB52F6" w:rsidRPr="00CB52F6">
        <w:rPr>
          <w:i/>
          <w:iCs/>
        </w:rPr>
        <w:t>B</w:t>
      </w:r>
      <w:r>
        <w:rPr>
          <w:i/>
          <w:iCs/>
        </w:rPr>
        <w:t>D</w:t>
      </w:r>
      <w:r w:rsidR="00CB52F6" w:rsidRPr="00CB52F6">
        <w:rPr>
          <w:i/>
          <w:iCs/>
        </w:rPr>
        <w:t>,</w:t>
      </w:r>
    </w:p>
    <w:p w:rsidR="006E3610" w:rsidRPr="00CB52F6" w:rsidRDefault="006E3610" w:rsidP="006E3610">
      <w:pPr>
        <w:pStyle w:val="Paragraphedeliste"/>
        <w:autoSpaceDE w:val="0"/>
        <w:autoSpaceDN w:val="0"/>
        <w:adjustRightInd w:val="0"/>
        <w:rPr>
          <w:i/>
          <w:iCs/>
        </w:rPr>
      </w:pPr>
    </w:p>
    <w:p w:rsidR="008F75CD" w:rsidRDefault="008F75CD" w:rsidP="008F75CD">
      <w:pPr>
        <w:pStyle w:val="Titre5"/>
      </w:pPr>
      <w:r>
        <w:t>Sorties</w:t>
      </w:r>
    </w:p>
    <w:p w:rsidR="00302EA7" w:rsidRPr="00302EA7" w:rsidRDefault="00302EA7" w:rsidP="00302EA7">
      <w:r>
        <w:t>Voir figure 9.</w:t>
      </w:r>
    </w:p>
    <w:p w:rsidR="00E769E4" w:rsidRPr="00022B14" w:rsidRDefault="008F75CD" w:rsidP="00E769E4">
      <w:pPr>
        <w:pStyle w:val="Titre4"/>
        <w:rPr>
          <w:sz w:val="26"/>
          <w:szCs w:val="2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</w:pPr>
      <w:r w:rsidRPr="00022B14">
        <w:rPr>
          <w:sz w:val="26"/>
          <w:szCs w:val="2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Adaptateur </w:t>
      </w:r>
      <w:r w:rsidR="00C703DC">
        <w:rPr>
          <w:sz w:val="26"/>
          <w:szCs w:val="2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>Canal Echange Données Métier</w:t>
      </w:r>
      <w:r w:rsidRPr="00022B14">
        <w:rPr>
          <w:sz w:val="26"/>
          <w:szCs w:val="2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> :</w:t>
      </w:r>
    </w:p>
    <w:p w:rsidR="00E769E4" w:rsidRPr="00022B14" w:rsidRDefault="00E769E4" w:rsidP="00E769E4">
      <w:pPr>
        <w:pStyle w:val="Titre3"/>
        <w:rPr>
          <w:sz w:val="28"/>
          <w:szCs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022B14">
        <w:rPr>
          <w:sz w:val="28"/>
          <w:szCs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Sauvegarde des données :</w:t>
      </w:r>
    </w:p>
    <w:p w:rsidR="007F5B7F" w:rsidRDefault="007C0E2C" w:rsidP="007C0E2C">
      <w:r>
        <w:t>Afin de répondre aux nombreux besoins utilisateurs pour assurer une meilleure traçabilité des datas véhicule, nous souhaitons créer un système de sauvegarde des données sur le serveur :</w:t>
      </w:r>
    </w:p>
    <w:p w:rsidR="007F5B7F" w:rsidRDefault="007F5B7F" w:rsidP="00E769E4"/>
    <w:p w:rsidR="00E769E4" w:rsidRDefault="007F5B7F" w:rsidP="007F5B7F">
      <w:pPr>
        <w:pStyle w:val="Paragraphedeliste"/>
        <w:numPr>
          <w:ilvl w:val="0"/>
          <w:numId w:val="13"/>
        </w:numPr>
      </w:pPr>
      <w:r>
        <w:t xml:space="preserve">L’historique d’entretien du véhicule (date de chaque entretien, date du contrôle technique), </w:t>
      </w:r>
    </w:p>
    <w:p w:rsidR="007F5B7F" w:rsidRDefault="007F5B7F" w:rsidP="007F5B7F">
      <w:pPr>
        <w:pStyle w:val="Paragraphedeliste"/>
        <w:numPr>
          <w:ilvl w:val="0"/>
          <w:numId w:val="13"/>
        </w:numPr>
      </w:pPr>
      <w:r>
        <w:t>Etat d’usure des pièces,</w:t>
      </w:r>
    </w:p>
    <w:p w:rsidR="007C0E2C" w:rsidRDefault="00E92AC5" w:rsidP="007F5B7F">
      <w:pPr>
        <w:pStyle w:val="Paragraphedeliste"/>
        <w:numPr>
          <w:ilvl w:val="0"/>
          <w:numId w:val="13"/>
        </w:numPr>
      </w:pPr>
      <w:r>
        <w:t>Estimation date remplacement pièce usée</w:t>
      </w:r>
      <w:r w:rsidR="00B369E1">
        <w:t>,</w:t>
      </w:r>
    </w:p>
    <w:p w:rsidR="00B369E1" w:rsidRPr="00B369E1" w:rsidRDefault="00B369E1" w:rsidP="00B369E1"/>
    <w:p w:rsidR="00B369E1" w:rsidRPr="00E92AC5" w:rsidRDefault="002F4968" w:rsidP="00B369E1">
      <w:pPr>
        <w:pStyle w:val="Titre4"/>
        <w:rPr>
          <w:sz w:val="26"/>
          <w:szCs w:val="2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26"/>
          <w:szCs w:val="2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>Système de gestion des données</w:t>
      </w:r>
      <w:r w:rsidR="007F5B7F" w:rsidRPr="00022B14">
        <w:rPr>
          <w:sz w:val="26"/>
          <w:szCs w:val="2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>:</w:t>
      </w:r>
    </w:p>
    <w:p w:rsidR="008F75CD" w:rsidRDefault="008F75CD" w:rsidP="008F75CD">
      <w:pPr>
        <w:pStyle w:val="Titre5"/>
      </w:pPr>
      <w:r>
        <w:t>Présentation de la fonction</w:t>
      </w:r>
    </w:p>
    <w:p w:rsidR="005470AA" w:rsidRPr="005470AA" w:rsidRDefault="005470AA" w:rsidP="005470AA">
      <w:r>
        <w:t>Le but de cette fonction est de mettre en place un système de type base de donnée ou fichier XML pour la sauvegarde des datas life véhicule.</w:t>
      </w:r>
    </w:p>
    <w:p w:rsidR="008F75CD" w:rsidRDefault="008F75CD" w:rsidP="008F75CD">
      <w:pPr>
        <w:pStyle w:val="Titre5"/>
      </w:pPr>
      <w:r>
        <w:t>Entrées</w:t>
      </w:r>
    </w:p>
    <w:p w:rsidR="005470AA" w:rsidRDefault="005470AA" w:rsidP="005470AA">
      <w:r>
        <w:t>Le type des données à sauvegardés sera définit par la suite :</w:t>
      </w:r>
    </w:p>
    <w:p w:rsidR="005470AA" w:rsidRDefault="005470AA" w:rsidP="001B4801">
      <w:pPr>
        <w:pStyle w:val="Paragraphedeliste"/>
        <w:numPr>
          <w:ilvl w:val="0"/>
          <w:numId w:val="31"/>
        </w:numPr>
      </w:pPr>
      <w:r>
        <w:t>Date entretien technique,</w:t>
      </w:r>
    </w:p>
    <w:p w:rsidR="001B4801" w:rsidRDefault="001B4801" w:rsidP="001B4801">
      <w:pPr>
        <w:pStyle w:val="Paragraphedeliste"/>
        <w:numPr>
          <w:ilvl w:val="0"/>
          <w:numId w:val="31"/>
        </w:numPr>
      </w:pPr>
      <w:r>
        <w:t>Historique entretien pièces (courroie de distribution, vidange,…),</w:t>
      </w:r>
    </w:p>
    <w:p w:rsidR="008F75CD" w:rsidRDefault="008F75CD" w:rsidP="008F75CD">
      <w:pPr>
        <w:pStyle w:val="Titre5"/>
      </w:pPr>
      <w:r>
        <w:t>Traitements</w:t>
      </w:r>
    </w:p>
    <w:p w:rsidR="001B4801" w:rsidRDefault="001B4801" w:rsidP="001B4801">
      <w:r>
        <w:t>Il faut définir une formule pour le calcul d’usure de chaque pièce en fonction des critères d’utilisation</w:t>
      </w:r>
      <w:r w:rsidR="00450588">
        <w:t xml:space="preserve"> </w:t>
      </w:r>
      <w:r>
        <w:t xml:space="preserve">(Nombre de km, Nombre de cycle M/A, </w:t>
      </w:r>
      <w:r w:rsidR="00450588">
        <w:t>…) pour connaitre son état.</w:t>
      </w:r>
    </w:p>
    <w:p w:rsidR="00450588" w:rsidRDefault="00450588" w:rsidP="001B4801">
      <w:r>
        <w:t>Il faut également prévoir une sécurisation des données sauvegardées.</w:t>
      </w:r>
    </w:p>
    <w:p w:rsidR="00450588" w:rsidRPr="001B4801" w:rsidRDefault="00450588" w:rsidP="001B4801">
      <w:r>
        <w:t xml:space="preserve">Un affichage des défauts sera aussi introduit si la pièce en question est usée à 90% ou plus. </w:t>
      </w:r>
    </w:p>
    <w:p w:rsidR="008F75CD" w:rsidRPr="00E769E4" w:rsidRDefault="008F75CD" w:rsidP="008F75CD">
      <w:pPr>
        <w:pStyle w:val="Titre5"/>
      </w:pPr>
      <w:r>
        <w:t>Sorties</w:t>
      </w:r>
    </w:p>
    <w:p w:rsidR="007F5B7F" w:rsidRPr="00DB2EFC" w:rsidRDefault="00DB2EFC" w:rsidP="007F5B7F">
      <w:pPr>
        <w:rPr>
          <w:b/>
          <w:color w:val="FF0000"/>
        </w:rPr>
      </w:pPr>
      <w:r w:rsidRPr="00DB2EFC">
        <w:rPr>
          <w:b/>
          <w:color w:val="FF0000"/>
        </w:rPr>
        <w:t>TBD</w:t>
      </w:r>
    </w:p>
    <w:p w:rsidR="007F5B7F" w:rsidRPr="00022B14" w:rsidRDefault="007F5B7F" w:rsidP="007F5B7F">
      <w:pPr>
        <w:pStyle w:val="Titre3"/>
        <w:rPr>
          <w:sz w:val="28"/>
          <w:szCs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022B14">
        <w:rPr>
          <w:sz w:val="28"/>
          <w:szCs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Gestion données </w:t>
      </w:r>
      <w:r w:rsidR="002F4968">
        <w:rPr>
          <w:sz w:val="28"/>
          <w:szCs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métier</w:t>
      </w:r>
      <w:r w:rsidRPr="00022B14">
        <w:rPr>
          <w:sz w:val="28"/>
          <w:szCs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 :</w:t>
      </w:r>
    </w:p>
    <w:p w:rsidR="007F5B7F" w:rsidRPr="00022B14" w:rsidRDefault="007F5B7F" w:rsidP="007F5B7F">
      <w:pPr>
        <w:pStyle w:val="Titre4"/>
        <w:rPr>
          <w:sz w:val="26"/>
          <w:szCs w:val="2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</w:pPr>
      <w:r w:rsidRPr="00022B14">
        <w:rPr>
          <w:sz w:val="26"/>
          <w:szCs w:val="2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>Contrôleur</w:t>
      </w:r>
      <w:r w:rsidR="002F4968">
        <w:rPr>
          <w:sz w:val="26"/>
          <w:szCs w:val="2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 xml:space="preserve"> Canal EDM </w:t>
      </w:r>
      <w:r w:rsidRPr="00022B14">
        <w:rPr>
          <w:sz w:val="26"/>
          <w:szCs w:val="2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>:</w:t>
      </w:r>
    </w:p>
    <w:p w:rsidR="00DB2EFC" w:rsidRDefault="00DB2EFC" w:rsidP="00DB2EFC">
      <w:pPr>
        <w:pStyle w:val="Titre5"/>
      </w:pPr>
      <w:r>
        <w:t>Présentation de la fonction</w:t>
      </w:r>
    </w:p>
    <w:p w:rsidR="00DB2EFC" w:rsidRPr="00302EA7" w:rsidRDefault="00DB2EFC" w:rsidP="00DB2EFC">
      <w:r>
        <w:t>Cette fonction aura pour but d’interpréter les trames de données en provenance du canal Echange Données Métier  afin de les envoyer au client.</w:t>
      </w:r>
    </w:p>
    <w:p w:rsidR="00DB2EFC" w:rsidRDefault="00DB2EFC" w:rsidP="00DB2EFC">
      <w:pPr>
        <w:pStyle w:val="Titre5"/>
      </w:pPr>
      <w:r>
        <w:t>Entrées :</w:t>
      </w:r>
    </w:p>
    <w:p w:rsidR="00DB2EFC" w:rsidRDefault="00DB2EFC" w:rsidP="00DB2EFC">
      <w:r>
        <w:t>Les informations d’entrées seront envoyées par les capteurs de mesure qui sont implantés dans les différentes parties du système :</w:t>
      </w:r>
    </w:p>
    <w:p w:rsidR="00DB2EFC" w:rsidRDefault="00DB2EFC" w:rsidP="001D1D94">
      <w:pPr>
        <w:keepNext/>
        <w:jc w:val="center"/>
      </w:pPr>
      <w:r>
        <w:rPr>
          <w:noProof/>
          <w:lang w:eastAsia="fr-FR" w:bidi="ar-SA"/>
        </w:rPr>
        <w:lastRenderedPageBreak/>
        <w:drawing>
          <wp:inline distT="0" distB="0" distL="0" distR="0" wp14:anchorId="441B0087" wp14:editId="5AF01D0C">
            <wp:extent cx="6441744" cy="3029803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e5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858" cy="304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C1E" w:rsidRDefault="00510C1E" w:rsidP="00DB2EFC">
      <w:pPr>
        <w:pStyle w:val="Lgende"/>
        <w:jc w:val="center"/>
      </w:pPr>
    </w:p>
    <w:p w:rsidR="00DB2EFC" w:rsidRDefault="00DB2EFC" w:rsidP="00DB2EFC">
      <w:pPr>
        <w:pStyle w:val="Lgende"/>
        <w:jc w:val="center"/>
      </w:pPr>
      <w:r>
        <w:t>Figure 14: Entrées Canal EDM</w:t>
      </w:r>
    </w:p>
    <w:p w:rsidR="00DB2EFC" w:rsidRPr="007B4143" w:rsidRDefault="00DB2EFC" w:rsidP="00DB2EFC"/>
    <w:p w:rsidR="00DB2EFC" w:rsidRDefault="00DB2EFC" w:rsidP="00DB2EFC">
      <w:pPr>
        <w:pStyle w:val="Titre5"/>
      </w:pPr>
      <w:r>
        <w:t>Traitements</w:t>
      </w:r>
    </w:p>
    <w:p w:rsidR="00DB2EFC" w:rsidRDefault="00DB2EFC" w:rsidP="00DB2EFC">
      <w:pPr>
        <w:autoSpaceDE w:val="0"/>
        <w:autoSpaceDN w:val="0"/>
        <w:adjustRightInd w:val="0"/>
        <w:rPr>
          <w:i/>
          <w:iCs/>
        </w:rPr>
      </w:pPr>
      <w:r>
        <w:rPr>
          <w:i/>
          <w:iCs/>
        </w:rPr>
        <w:t>Le rôle de cette fonction est d’effectuer les tâches suivantes :</w:t>
      </w:r>
    </w:p>
    <w:p w:rsidR="00DB2EFC" w:rsidRDefault="00DB2EFC" w:rsidP="00DB2EFC">
      <w:pPr>
        <w:autoSpaceDE w:val="0"/>
        <w:autoSpaceDN w:val="0"/>
        <w:adjustRightInd w:val="0"/>
        <w:rPr>
          <w:i/>
          <w:iCs/>
        </w:rPr>
      </w:pPr>
    </w:p>
    <w:p w:rsidR="00DB2EFC" w:rsidRPr="00F40130" w:rsidRDefault="00DB2EFC" w:rsidP="00DB2EFC">
      <w:pPr>
        <w:pStyle w:val="Paragraphedeliste"/>
        <w:numPr>
          <w:ilvl w:val="0"/>
          <w:numId w:val="30"/>
        </w:numPr>
        <w:autoSpaceDE w:val="0"/>
        <w:autoSpaceDN w:val="0"/>
        <w:adjustRightInd w:val="0"/>
        <w:rPr>
          <w:i/>
          <w:iCs/>
        </w:rPr>
      </w:pPr>
      <w:r>
        <w:rPr>
          <w:i/>
          <w:iCs/>
        </w:rPr>
        <w:t>Initialiser le</w:t>
      </w:r>
      <w:r w:rsidRPr="00F40130">
        <w:rPr>
          <w:i/>
          <w:iCs/>
        </w:rPr>
        <w:t xml:space="preserve"> driver de communication,</w:t>
      </w:r>
    </w:p>
    <w:p w:rsidR="00DB2EFC" w:rsidRPr="00F40130" w:rsidRDefault="00DB2EFC" w:rsidP="00DB2EFC">
      <w:pPr>
        <w:pStyle w:val="Paragraphedeliste"/>
        <w:numPr>
          <w:ilvl w:val="0"/>
          <w:numId w:val="28"/>
        </w:numPr>
        <w:autoSpaceDE w:val="0"/>
        <w:autoSpaceDN w:val="0"/>
        <w:adjustRightInd w:val="0"/>
        <w:rPr>
          <w:i/>
          <w:iCs/>
        </w:rPr>
      </w:pPr>
      <w:r w:rsidRPr="00F40130">
        <w:rPr>
          <w:i/>
          <w:iCs/>
        </w:rPr>
        <w:t xml:space="preserve">Définir la période  de mise à jour data qui sera de </w:t>
      </w:r>
      <w:r w:rsidRPr="00F40130">
        <w:rPr>
          <w:b/>
          <w:i/>
          <w:iCs/>
          <w:color w:val="FF0000"/>
        </w:rPr>
        <w:t>TBD,</w:t>
      </w:r>
    </w:p>
    <w:p w:rsidR="00DB2EFC" w:rsidRDefault="00DB2EFC" w:rsidP="00DB2EFC">
      <w:pPr>
        <w:pStyle w:val="Paragraphedeliste"/>
        <w:numPr>
          <w:ilvl w:val="0"/>
          <w:numId w:val="28"/>
        </w:numPr>
        <w:autoSpaceDE w:val="0"/>
        <w:autoSpaceDN w:val="0"/>
        <w:adjustRightInd w:val="0"/>
        <w:rPr>
          <w:i/>
          <w:iCs/>
        </w:rPr>
      </w:pPr>
      <w:r>
        <w:rPr>
          <w:i/>
          <w:iCs/>
        </w:rPr>
        <w:t>Gérer le mode diagnostic des capteurs,</w:t>
      </w:r>
    </w:p>
    <w:p w:rsidR="00F04771" w:rsidRPr="00F40130" w:rsidRDefault="00F04771" w:rsidP="00DB2EFC">
      <w:pPr>
        <w:pStyle w:val="Paragraphedeliste"/>
        <w:numPr>
          <w:ilvl w:val="0"/>
          <w:numId w:val="28"/>
        </w:numPr>
        <w:autoSpaceDE w:val="0"/>
        <w:autoSpaceDN w:val="0"/>
        <w:adjustRightInd w:val="0"/>
        <w:rPr>
          <w:i/>
          <w:iCs/>
        </w:rPr>
      </w:pPr>
      <w:r>
        <w:rPr>
          <w:i/>
          <w:iCs/>
        </w:rPr>
        <w:t>Gérer les erreurs de transmission,</w:t>
      </w:r>
    </w:p>
    <w:p w:rsidR="00DB2EFC" w:rsidRDefault="00DB2EFC" w:rsidP="00DB2EFC">
      <w:pPr>
        <w:autoSpaceDE w:val="0"/>
        <w:autoSpaceDN w:val="0"/>
        <w:adjustRightInd w:val="0"/>
        <w:rPr>
          <w:i/>
          <w:iCs/>
        </w:rPr>
      </w:pPr>
    </w:p>
    <w:p w:rsidR="00DB2EFC" w:rsidRPr="00E769E4" w:rsidRDefault="00DB2EFC" w:rsidP="00DB2EFC">
      <w:pPr>
        <w:pStyle w:val="Titre5"/>
      </w:pPr>
      <w:r>
        <w:t>Sorties</w:t>
      </w:r>
    </w:p>
    <w:p w:rsidR="00DB2EFC" w:rsidRPr="00022B14" w:rsidRDefault="00DB2EFC" w:rsidP="00DB2EFC">
      <w:pPr>
        <w:autoSpaceDE w:val="0"/>
        <w:autoSpaceDN w:val="0"/>
        <w:adjustRightInd w:val="0"/>
        <w:rPr>
          <w:i/>
          <w:iCs/>
        </w:rPr>
      </w:pPr>
      <w:r>
        <w:rPr>
          <w:i/>
          <w:iCs/>
        </w:rPr>
        <w:t>Voir figure 7.</w:t>
      </w:r>
    </w:p>
    <w:p w:rsidR="008F75CD" w:rsidRPr="008F75CD" w:rsidRDefault="008F75CD" w:rsidP="008F75CD"/>
    <w:p w:rsidR="007F5B7F" w:rsidRPr="00022B14" w:rsidRDefault="007F5B7F" w:rsidP="007F5B7F">
      <w:pPr>
        <w:pStyle w:val="Titre4"/>
        <w:rPr>
          <w:sz w:val="26"/>
          <w:szCs w:val="2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</w:pPr>
      <w:r w:rsidRPr="00022B14">
        <w:rPr>
          <w:sz w:val="26"/>
          <w:szCs w:val="2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 xml:space="preserve">Noyau </w:t>
      </w:r>
      <w:r w:rsidR="00271CB3">
        <w:rPr>
          <w:sz w:val="26"/>
          <w:szCs w:val="2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>fonctionnel</w:t>
      </w:r>
      <w:r w:rsidRPr="00022B14">
        <w:rPr>
          <w:sz w:val="26"/>
          <w:szCs w:val="26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> :</w:t>
      </w:r>
    </w:p>
    <w:p w:rsidR="008F75CD" w:rsidRDefault="008F75CD" w:rsidP="008F75CD">
      <w:pPr>
        <w:pStyle w:val="Titre5"/>
      </w:pPr>
      <w:r>
        <w:t>Présentation de la fonction</w:t>
      </w:r>
    </w:p>
    <w:p w:rsidR="008F75CD" w:rsidRDefault="00F04771" w:rsidP="00ED415C">
      <w:pPr>
        <w:autoSpaceDE w:val="0"/>
        <w:autoSpaceDN w:val="0"/>
        <w:adjustRightInd w:val="0"/>
        <w:jc w:val="left"/>
        <w:rPr>
          <w:i/>
          <w:iCs/>
        </w:rPr>
      </w:pPr>
      <w:r>
        <w:rPr>
          <w:i/>
          <w:iCs/>
        </w:rPr>
        <w:t xml:space="preserve">Toute la partie  </w:t>
      </w:r>
      <w:r w:rsidR="000B3241">
        <w:rPr>
          <w:i/>
          <w:iCs/>
        </w:rPr>
        <w:t>traitement, suppression et ajout des données</w:t>
      </w:r>
      <w:r>
        <w:rPr>
          <w:i/>
          <w:iCs/>
        </w:rPr>
        <w:t xml:space="preserve"> sera à la charge du noyau fonctionnel</w:t>
      </w:r>
      <w:r w:rsidR="000B3241">
        <w:rPr>
          <w:i/>
          <w:iCs/>
        </w:rPr>
        <w:t>. Il aura également pour but de définir la période de mise à jour de chaque donnée en fonction de sa priorité.</w:t>
      </w:r>
    </w:p>
    <w:p w:rsidR="008F75CD" w:rsidRDefault="008F75CD" w:rsidP="008F75CD">
      <w:pPr>
        <w:pStyle w:val="Titre5"/>
      </w:pPr>
      <w:r>
        <w:t>Entrées</w:t>
      </w:r>
    </w:p>
    <w:p w:rsidR="000B3241" w:rsidRDefault="000B3241" w:rsidP="000B3241">
      <w:r>
        <w:t>Les signaux d’entrées de cette fonction seront</w:t>
      </w:r>
      <w:r w:rsidR="00271CB3">
        <w:t xml:space="preserve"> les données reçues du Canal EDM (voir figure 14).</w:t>
      </w:r>
    </w:p>
    <w:p w:rsidR="001D1D94" w:rsidRDefault="001D1D94" w:rsidP="000B3241"/>
    <w:p w:rsidR="001D1D94" w:rsidRDefault="001D1D94" w:rsidP="000B3241"/>
    <w:p w:rsidR="001D1D94" w:rsidRDefault="001D1D94" w:rsidP="000B3241"/>
    <w:p w:rsidR="001D1D94" w:rsidRDefault="001D1D94" w:rsidP="000B3241"/>
    <w:p w:rsidR="001D1D94" w:rsidRDefault="001D1D94" w:rsidP="000B3241"/>
    <w:p w:rsidR="001D1D94" w:rsidRPr="000B3241" w:rsidRDefault="001D1D94" w:rsidP="000B3241"/>
    <w:p w:rsidR="008F75CD" w:rsidRDefault="008F75CD" w:rsidP="008F75CD">
      <w:pPr>
        <w:pStyle w:val="Titre5"/>
      </w:pPr>
      <w:r>
        <w:lastRenderedPageBreak/>
        <w:t>Traitements</w:t>
      </w:r>
    </w:p>
    <w:p w:rsidR="008F75CD" w:rsidRDefault="00271CB3" w:rsidP="008F75CD">
      <w:pPr>
        <w:autoSpaceDE w:val="0"/>
        <w:autoSpaceDN w:val="0"/>
        <w:adjustRightInd w:val="0"/>
        <w:rPr>
          <w:i/>
          <w:iCs/>
        </w:rPr>
      </w:pPr>
      <w:r>
        <w:rPr>
          <w:i/>
          <w:iCs/>
        </w:rPr>
        <w:t xml:space="preserve">La liste </w:t>
      </w:r>
      <w:r w:rsidR="004126A8">
        <w:rPr>
          <w:i/>
          <w:iCs/>
        </w:rPr>
        <w:t>de tâches effectuées par le noyau fonctionnel est illustrée dans le diagramme suivant :</w:t>
      </w:r>
    </w:p>
    <w:p w:rsidR="001D1D94" w:rsidRDefault="001D1D94" w:rsidP="001D1D94">
      <w:pPr>
        <w:keepNext/>
        <w:autoSpaceDE w:val="0"/>
        <w:autoSpaceDN w:val="0"/>
        <w:adjustRightInd w:val="0"/>
        <w:jc w:val="center"/>
      </w:pPr>
      <w:r>
        <w:rPr>
          <w:i/>
          <w:iCs/>
          <w:noProof/>
          <w:lang w:eastAsia="fr-FR" w:bidi="ar-SA"/>
        </w:rPr>
        <w:drawing>
          <wp:inline distT="0" distB="0" distL="0" distR="0" wp14:anchorId="4FA1A4BE" wp14:editId="0739F3D4">
            <wp:extent cx="5827593" cy="3698543"/>
            <wp:effectExtent l="0" t="0" r="190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che_Noyau_fonctionnel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516" cy="369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94" w:rsidRDefault="001D1D94" w:rsidP="001D1D94">
      <w:pPr>
        <w:pStyle w:val="Lgende"/>
        <w:jc w:val="center"/>
      </w:pPr>
    </w:p>
    <w:p w:rsidR="001D1D94" w:rsidRDefault="001D1D94" w:rsidP="001D1D94">
      <w:pPr>
        <w:pStyle w:val="Lgende"/>
        <w:jc w:val="center"/>
        <w:rPr>
          <w:i/>
          <w:iCs/>
        </w:rPr>
      </w:pPr>
      <w:r>
        <w:t>Figure 15: Tâches noyau fonctionnel</w:t>
      </w:r>
    </w:p>
    <w:p w:rsidR="001D1D94" w:rsidRDefault="001D1D94" w:rsidP="008F75CD">
      <w:pPr>
        <w:autoSpaceDE w:val="0"/>
        <w:autoSpaceDN w:val="0"/>
        <w:adjustRightInd w:val="0"/>
        <w:rPr>
          <w:i/>
          <w:iCs/>
        </w:rPr>
      </w:pPr>
    </w:p>
    <w:p w:rsidR="008F75CD" w:rsidRPr="00E769E4" w:rsidRDefault="008F75CD" w:rsidP="008F75CD">
      <w:pPr>
        <w:pStyle w:val="Titre5"/>
      </w:pPr>
      <w:r>
        <w:t>Sorties</w:t>
      </w:r>
    </w:p>
    <w:p w:rsidR="00E769E4" w:rsidRPr="00E769E4" w:rsidRDefault="001D1D94" w:rsidP="00E769E4">
      <w:r>
        <w:t>TBD</w:t>
      </w:r>
    </w:p>
    <w:p w:rsidR="007C73D1" w:rsidRDefault="007C73D1" w:rsidP="007C73D1">
      <w:pPr>
        <w:pStyle w:val="Titre1"/>
        <w:spacing w:before="240" w:after="60"/>
        <w:jc w:val="left"/>
      </w:pPr>
      <w:bookmarkStart w:id="29" w:name="_Toc66762790"/>
      <w:r>
        <w:t>SPECIFICATIONS D’INTERFACE</w:t>
      </w:r>
      <w:bookmarkEnd w:id="29"/>
      <w:r w:rsidR="00AA64F6">
        <w:t xml:space="preserve"> H</w:t>
      </w:r>
      <w:r w:rsidR="00941897">
        <w:t xml:space="preserve">OMME MACHINE </w:t>
      </w:r>
    </w:p>
    <w:p w:rsidR="00942E34" w:rsidRDefault="00942E34" w:rsidP="00942E34">
      <w:pPr>
        <w:autoSpaceDE w:val="0"/>
        <w:autoSpaceDN w:val="0"/>
        <w:adjustRightInd w:val="0"/>
        <w:ind w:firstLine="432"/>
        <w:rPr>
          <w:i/>
          <w:iCs/>
        </w:rPr>
      </w:pPr>
      <w:r>
        <w:rPr>
          <w:i/>
          <w:iCs/>
        </w:rPr>
        <w:t>Dans ce paragraphe, nous allons spécifier la partie interface homme machine en précisant la liste des tâches et les contraintes d’utilisation.</w:t>
      </w:r>
      <w:r w:rsidR="00AA64F6">
        <w:rPr>
          <w:i/>
          <w:iCs/>
        </w:rPr>
        <w:t xml:space="preserve"> </w:t>
      </w:r>
    </w:p>
    <w:p w:rsidR="007C73D1" w:rsidRDefault="007C73D1" w:rsidP="007C73D1">
      <w:pPr>
        <w:pStyle w:val="Titre3"/>
        <w:jc w:val="left"/>
      </w:pPr>
      <w:bookmarkStart w:id="30" w:name="_Toc66762792"/>
      <w:r>
        <w:t>Prototypage de l’interface</w:t>
      </w:r>
      <w:bookmarkEnd w:id="30"/>
      <w:r w:rsidR="00AA64F6">
        <w:t> :</w:t>
      </w:r>
    </w:p>
    <w:p w:rsidR="00AA64F6" w:rsidRPr="00AA64F6" w:rsidRDefault="00AA64F6" w:rsidP="00AA64F6"/>
    <w:p w:rsidR="00941897" w:rsidRDefault="00941897" w:rsidP="007C73D1">
      <w:pPr>
        <w:ind w:leftChars="225" w:left="540"/>
        <w:rPr>
          <w:i/>
          <w:iCs/>
        </w:rPr>
      </w:pPr>
      <w:r>
        <w:rPr>
          <w:i/>
          <w:iCs/>
        </w:rPr>
        <w:t xml:space="preserve">L’interface graphique homme machine sera composé de plusieurs </w:t>
      </w:r>
      <w:r w:rsidR="00963B45">
        <w:rPr>
          <w:i/>
          <w:iCs/>
        </w:rPr>
        <w:t>applications</w:t>
      </w:r>
      <w:r>
        <w:rPr>
          <w:i/>
          <w:iCs/>
        </w:rPr>
        <w:t> :</w:t>
      </w:r>
    </w:p>
    <w:p w:rsidR="002A55C8" w:rsidRPr="007572A0" w:rsidRDefault="002A55C8" w:rsidP="007572A0">
      <w:pPr>
        <w:pStyle w:val="Paragraphedeliste"/>
        <w:numPr>
          <w:ilvl w:val="0"/>
          <w:numId w:val="33"/>
        </w:numPr>
        <w:rPr>
          <w:i/>
          <w:iCs/>
        </w:rPr>
      </w:pPr>
      <w:r w:rsidRPr="007572A0">
        <w:rPr>
          <w:i/>
          <w:iCs/>
        </w:rPr>
        <w:t>Menu Alarme</w:t>
      </w:r>
      <w:r w:rsidR="007572A0">
        <w:rPr>
          <w:i/>
          <w:iCs/>
        </w:rPr>
        <w:t>s</w:t>
      </w:r>
      <w:r w:rsidR="005D755A" w:rsidRPr="007572A0">
        <w:rPr>
          <w:i/>
          <w:iCs/>
        </w:rPr>
        <w:t xml:space="preserve"> et défaut</w:t>
      </w:r>
      <w:r w:rsidR="000454A9" w:rsidRPr="007572A0">
        <w:rPr>
          <w:i/>
          <w:iCs/>
        </w:rPr>
        <w:t>s</w:t>
      </w:r>
      <w:r w:rsidR="001E598D" w:rsidRPr="007572A0">
        <w:rPr>
          <w:i/>
          <w:iCs/>
        </w:rPr>
        <w:t>,</w:t>
      </w:r>
    </w:p>
    <w:p w:rsidR="005D755A" w:rsidRDefault="005D755A" w:rsidP="007572A0">
      <w:pPr>
        <w:pStyle w:val="Paragraphedeliste"/>
        <w:numPr>
          <w:ilvl w:val="0"/>
          <w:numId w:val="33"/>
        </w:numPr>
        <w:rPr>
          <w:i/>
          <w:iCs/>
        </w:rPr>
      </w:pPr>
      <w:r w:rsidRPr="007572A0">
        <w:rPr>
          <w:i/>
          <w:iCs/>
        </w:rPr>
        <w:t>Menu Navigation,</w:t>
      </w:r>
    </w:p>
    <w:p w:rsidR="00C16C5C" w:rsidRPr="007572A0" w:rsidRDefault="00C16C5C" w:rsidP="007572A0">
      <w:pPr>
        <w:pStyle w:val="Paragraphedeliste"/>
        <w:numPr>
          <w:ilvl w:val="0"/>
          <w:numId w:val="33"/>
        </w:numPr>
        <w:rPr>
          <w:i/>
          <w:iCs/>
        </w:rPr>
      </w:pPr>
      <w:r>
        <w:rPr>
          <w:i/>
          <w:iCs/>
        </w:rPr>
        <w:t>Menu réglage,</w:t>
      </w:r>
    </w:p>
    <w:p w:rsidR="001E598D" w:rsidRPr="007572A0" w:rsidRDefault="001E598D" w:rsidP="007572A0">
      <w:pPr>
        <w:pStyle w:val="Paragraphedeliste"/>
        <w:numPr>
          <w:ilvl w:val="0"/>
          <w:numId w:val="33"/>
        </w:numPr>
        <w:rPr>
          <w:i/>
          <w:iCs/>
        </w:rPr>
      </w:pPr>
      <w:r w:rsidRPr="007572A0">
        <w:rPr>
          <w:i/>
          <w:iCs/>
        </w:rPr>
        <w:t xml:space="preserve">Menu </w:t>
      </w:r>
      <w:r w:rsidR="005D755A" w:rsidRPr="007572A0">
        <w:rPr>
          <w:i/>
          <w:iCs/>
        </w:rPr>
        <w:t>divertissement</w:t>
      </w:r>
      <w:r w:rsidR="007572A0">
        <w:rPr>
          <w:i/>
          <w:iCs/>
        </w:rPr>
        <w:t> :</w:t>
      </w:r>
    </w:p>
    <w:p w:rsidR="001E598D" w:rsidRPr="006F41F2" w:rsidRDefault="001E598D" w:rsidP="006F41F2">
      <w:pPr>
        <w:pStyle w:val="Paragraphedeliste"/>
        <w:numPr>
          <w:ilvl w:val="0"/>
          <w:numId w:val="32"/>
        </w:numPr>
        <w:rPr>
          <w:i/>
          <w:iCs/>
        </w:rPr>
      </w:pPr>
      <w:r w:rsidRPr="006F41F2">
        <w:rPr>
          <w:i/>
          <w:iCs/>
        </w:rPr>
        <w:t xml:space="preserve">Menu </w:t>
      </w:r>
      <w:r w:rsidR="00C16C5C">
        <w:rPr>
          <w:i/>
          <w:iCs/>
        </w:rPr>
        <w:t>musique</w:t>
      </w:r>
      <w:r w:rsidR="006F41F2" w:rsidRPr="006F41F2">
        <w:rPr>
          <w:i/>
          <w:iCs/>
        </w:rPr>
        <w:t>,</w:t>
      </w:r>
    </w:p>
    <w:p w:rsidR="006F41F2" w:rsidRPr="006F41F2" w:rsidRDefault="006F41F2" w:rsidP="006F41F2">
      <w:pPr>
        <w:pStyle w:val="Paragraphedeliste"/>
        <w:numPr>
          <w:ilvl w:val="0"/>
          <w:numId w:val="32"/>
        </w:numPr>
        <w:rPr>
          <w:i/>
          <w:iCs/>
        </w:rPr>
      </w:pPr>
      <w:r w:rsidRPr="006F41F2">
        <w:rPr>
          <w:i/>
          <w:iCs/>
        </w:rPr>
        <w:t>Menu Vidéo,</w:t>
      </w:r>
    </w:p>
    <w:p w:rsidR="006F41F2" w:rsidRPr="006F41F2" w:rsidRDefault="006F41F2" w:rsidP="006F41F2">
      <w:pPr>
        <w:pStyle w:val="Paragraphedeliste"/>
        <w:numPr>
          <w:ilvl w:val="0"/>
          <w:numId w:val="32"/>
        </w:numPr>
        <w:rPr>
          <w:i/>
          <w:iCs/>
        </w:rPr>
      </w:pPr>
      <w:r w:rsidRPr="006F41F2">
        <w:rPr>
          <w:i/>
          <w:iCs/>
        </w:rPr>
        <w:t>Menu Jeux,</w:t>
      </w:r>
    </w:p>
    <w:p w:rsidR="006F41F2" w:rsidRDefault="006F41F2" w:rsidP="006F41F2">
      <w:pPr>
        <w:pStyle w:val="Paragraphedeliste"/>
        <w:numPr>
          <w:ilvl w:val="0"/>
          <w:numId w:val="32"/>
        </w:numPr>
        <w:rPr>
          <w:i/>
          <w:iCs/>
        </w:rPr>
      </w:pPr>
      <w:r w:rsidRPr="006F41F2">
        <w:rPr>
          <w:i/>
          <w:iCs/>
        </w:rPr>
        <w:t>Menu téléphone</w:t>
      </w:r>
      <w:r>
        <w:rPr>
          <w:i/>
          <w:iCs/>
        </w:rPr>
        <w:t>,</w:t>
      </w:r>
    </w:p>
    <w:p w:rsidR="007572A0" w:rsidRDefault="007572A0" w:rsidP="00C16C5C">
      <w:pPr>
        <w:pStyle w:val="Paragraphedeliste"/>
        <w:ind w:left="1620"/>
        <w:rPr>
          <w:i/>
          <w:iCs/>
        </w:rPr>
      </w:pPr>
    </w:p>
    <w:p w:rsidR="007572A0" w:rsidRDefault="007572A0" w:rsidP="007572A0">
      <w:pPr>
        <w:rPr>
          <w:i/>
          <w:iCs/>
        </w:rPr>
      </w:pPr>
      <w:r w:rsidRPr="00996635">
        <w:rPr>
          <w:b/>
          <w:i/>
          <w:iCs/>
        </w:rPr>
        <w:t>Menu Alarme et défauts :</w:t>
      </w:r>
      <w:r>
        <w:rPr>
          <w:i/>
          <w:iCs/>
        </w:rPr>
        <w:t xml:space="preserve"> Ce menu permet d’afficher </w:t>
      </w:r>
      <w:r w:rsidR="00D600EB">
        <w:rPr>
          <w:i/>
          <w:iCs/>
        </w:rPr>
        <w:t xml:space="preserve">tous les défauts  alarmes détectés </w:t>
      </w:r>
      <w:r>
        <w:rPr>
          <w:i/>
          <w:iCs/>
        </w:rPr>
        <w:t xml:space="preserve"> </w:t>
      </w:r>
      <w:r w:rsidR="00D600EB">
        <w:rPr>
          <w:i/>
          <w:iCs/>
        </w:rPr>
        <w:t xml:space="preserve">sur le véhicule (Niveau Huile, T° moteur, Niveau carburant, </w:t>
      </w:r>
      <w:r w:rsidR="00996635">
        <w:rPr>
          <w:i/>
          <w:iCs/>
        </w:rPr>
        <w:t>Défaut Pièce, Défaut Airbags)</w:t>
      </w:r>
      <w:r w:rsidR="006D1D5C">
        <w:rPr>
          <w:i/>
          <w:iCs/>
        </w:rPr>
        <w:t>, ces</w:t>
      </w:r>
      <w:r w:rsidR="00996635">
        <w:rPr>
          <w:i/>
          <w:iCs/>
        </w:rPr>
        <w:t xml:space="preserve"> </w:t>
      </w:r>
      <w:r w:rsidR="006D1D5C">
        <w:rPr>
          <w:i/>
          <w:iCs/>
        </w:rPr>
        <w:t>données seront considérées comme sécuritaire donc affichés une priorité 1.</w:t>
      </w:r>
    </w:p>
    <w:p w:rsidR="006D1D5C" w:rsidRDefault="006D1D5C" w:rsidP="007572A0">
      <w:pPr>
        <w:rPr>
          <w:i/>
          <w:iCs/>
        </w:rPr>
      </w:pPr>
    </w:p>
    <w:p w:rsidR="00996635" w:rsidRDefault="00996635" w:rsidP="007572A0">
      <w:pPr>
        <w:rPr>
          <w:i/>
          <w:iCs/>
        </w:rPr>
      </w:pPr>
    </w:p>
    <w:p w:rsidR="00996635" w:rsidRDefault="00996635" w:rsidP="007572A0">
      <w:pPr>
        <w:rPr>
          <w:i/>
          <w:iCs/>
        </w:rPr>
      </w:pPr>
    </w:p>
    <w:p w:rsidR="00996635" w:rsidRDefault="00996635" w:rsidP="007572A0">
      <w:pPr>
        <w:rPr>
          <w:i/>
          <w:iCs/>
        </w:rPr>
      </w:pPr>
      <w:r>
        <w:rPr>
          <w:i/>
          <w:iCs/>
        </w:rPr>
        <w:t>Menu Navigation : Ce m</w:t>
      </w:r>
      <w:r w:rsidR="006D1D5C">
        <w:rPr>
          <w:i/>
          <w:iCs/>
        </w:rPr>
        <w:t xml:space="preserve">enu permet d’afficher la navigation GPS </w:t>
      </w:r>
      <w:r w:rsidR="00C16C5C">
        <w:rPr>
          <w:i/>
          <w:iCs/>
        </w:rPr>
        <w:t>sur l’écran.</w:t>
      </w:r>
    </w:p>
    <w:p w:rsidR="00C16C5C" w:rsidRDefault="00C16C5C" w:rsidP="007572A0">
      <w:pPr>
        <w:rPr>
          <w:i/>
          <w:iCs/>
        </w:rPr>
      </w:pPr>
      <w:r>
        <w:rPr>
          <w:i/>
          <w:iCs/>
        </w:rPr>
        <w:t>Menu réglage :</w:t>
      </w:r>
      <w:r w:rsidR="00963B45">
        <w:rPr>
          <w:i/>
          <w:iCs/>
        </w:rPr>
        <w:t xml:space="preserve"> TBD</w:t>
      </w:r>
    </w:p>
    <w:p w:rsidR="00C16C5C" w:rsidRDefault="00C16C5C" w:rsidP="007572A0">
      <w:pPr>
        <w:rPr>
          <w:i/>
          <w:iCs/>
        </w:rPr>
      </w:pPr>
      <w:r>
        <w:rPr>
          <w:i/>
          <w:iCs/>
        </w:rPr>
        <w:t>Menu divertissement : ce menu sera composé de plusieurs sous menu</w:t>
      </w:r>
      <w:r w:rsidR="00963B45">
        <w:rPr>
          <w:i/>
          <w:iCs/>
        </w:rPr>
        <w:t>s</w:t>
      </w:r>
      <w:r>
        <w:rPr>
          <w:i/>
          <w:iCs/>
        </w:rPr>
        <w:t xml:space="preserve"> qui comprend :</w:t>
      </w:r>
    </w:p>
    <w:p w:rsidR="00C16C5C" w:rsidRDefault="00C16C5C" w:rsidP="00963B45">
      <w:pPr>
        <w:ind w:firstLine="709"/>
        <w:rPr>
          <w:i/>
          <w:iCs/>
        </w:rPr>
      </w:pPr>
      <w:r>
        <w:rPr>
          <w:i/>
          <w:iCs/>
        </w:rPr>
        <w:t>Menu</w:t>
      </w:r>
      <w:r w:rsidR="00963B45">
        <w:rPr>
          <w:i/>
          <w:iCs/>
        </w:rPr>
        <w:t xml:space="preserve"> m</w:t>
      </w:r>
      <w:r>
        <w:rPr>
          <w:i/>
          <w:iCs/>
        </w:rPr>
        <w:t>usique</w:t>
      </w:r>
      <w:r w:rsidR="00963B45">
        <w:rPr>
          <w:i/>
          <w:iCs/>
        </w:rPr>
        <w:t>,</w:t>
      </w:r>
    </w:p>
    <w:p w:rsidR="00963B45" w:rsidRDefault="00963B45" w:rsidP="00963B45">
      <w:pPr>
        <w:ind w:firstLine="709"/>
        <w:rPr>
          <w:i/>
          <w:iCs/>
        </w:rPr>
      </w:pPr>
      <w:r>
        <w:rPr>
          <w:i/>
          <w:iCs/>
        </w:rPr>
        <w:t>Menu vidéo,</w:t>
      </w:r>
    </w:p>
    <w:p w:rsidR="00963B45" w:rsidRDefault="00963B45" w:rsidP="00963B45">
      <w:pPr>
        <w:ind w:left="709"/>
        <w:rPr>
          <w:i/>
          <w:iCs/>
        </w:rPr>
      </w:pPr>
      <w:r>
        <w:rPr>
          <w:i/>
          <w:iCs/>
        </w:rPr>
        <w:t>Menu jeux,</w:t>
      </w:r>
    </w:p>
    <w:p w:rsidR="005D755A" w:rsidRPr="00D42BEF" w:rsidRDefault="00963B45" w:rsidP="00D42BEF">
      <w:pPr>
        <w:ind w:firstLine="540"/>
        <w:rPr>
          <w:i/>
          <w:iCs/>
        </w:rPr>
      </w:pPr>
      <w:r>
        <w:rPr>
          <w:i/>
          <w:iCs/>
        </w:rPr>
        <w:t xml:space="preserve"> </w:t>
      </w:r>
      <w:r>
        <w:rPr>
          <w:i/>
          <w:iCs/>
        </w:rPr>
        <w:tab/>
        <w:t>Menu téléphone,</w:t>
      </w:r>
    </w:p>
    <w:p w:rsidR="007C73D1" w:rsidRDefault="007C73D1" w:rsidP="007C73D1">
      <w:pPr>
        <w:pStyle w:val="Titre3"/>
        <w:jc w:val="left"/>
      </w:pPr>
      <w:bookmarkStart w:id="31" w:name="_Toc66762793"/>
      <w:r>
        <w:t>Enchaînement des fenêtres</w:t>
      </w:r>
      <w:bookmarkEnd w:id="31"/>
    </w:p>
    <w:p w:rsidR="00BB332E" w:rsidRDefault="00BB332E" w:rsidP="00BB332E">
      <w:r>
        <w:t xml:space="preserve">Nous présentons les principaux cas d’utilisation  </w:t>
      </w:r>
      <w:r w:rsidR="007474A1">
        <w:t>du projet RADOME :</w:t>
      </w:r>
    </w:p>
    <w:p w:rsidR="007474A1" w:rsidRDefault="007474A1" w:rsidP="00BB332E"/>
    <w:p w:rsidR="007474A1" w:rsidRDefault="009A4306" w:rsidP="00BB332E">
      <w:pPr>
        <w:rPr>
          <w:b/>
          <w:u w:val="single"/>
        </w:rPr>
      </w:pPr>
      <w:r w:rsidRPr="00D42BEF">
        <w:rPr>
          <w:b/>
          <w:u w:val="single"/>
        </w:rPr>
        <w:t xml:space="preserve">Cas nominal : </w:t>
      </w:r>
      <w:r w:rsidR="00CB4251" w:rsidRPr="00D42BEF">
        <w:rPr>
          <w:b/>
          <w:u w:val="single"/>
        </w:rPr>
        <w:t>Gestion connexion Serveur/client</w:t>
      </w:r>
      <w:r w:rsidR="00D42BEF" w:rsidRPr="00D42BEF">
        <w:rPr>
          <w:b/>
          <w:u w:val="single"/>
        </w:rPr>
        <w:t>.</w:t>
      </w:r>
    </w:p>
    <w:p w:rsidR="00D42BEF" w:rsidRPr="00D42BEF" w:rsidRDefault="00D42BEF" w:rsidP="00BB332E">
      <w:pPr>
        <w:rPr>
          <w:b/>
          <w:u w:val="single"/>
        </w:rPr>
      </w:pPr>
    </w:p>
    <w:p w:rsidR="007474A1" w:rsidRDefault="007474A1" w:rsidP="00BB332E">
      <w:r>
        <w:rPr>
          <w:noProof/>
          <w:lang w:eastAsia="fr-FR" w:bidi="ar-SA"/>
        </w:rPr>
        <w:drawing>
          <wp:inline distT="0" distB="0" distL="0" distR="0">
            <wp:extent cx="6209732" cy="4940490"/>
            <wp:effectExtent l="0" t="0" r="635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_utilisation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94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BEF" w:rsidRDefault="00D42BEF" w:rsidP="00BB332E">
      <w:pPr>
        <w:rPr>
          <w:b/>
          <w:u w:val="single"/>
        </w:rPr>
      </w:pPr>
    </w:p>
    <w:p w:rsidR="00D42BEF" w:rsidRDefault="00D42BEF" w:rsidP="00BB332E">
      <w:pPr>
        <w:rPr>
          <w:b/>
          <w:u w:val="single"/>
        </w:rPr>
      </w:pPr>
    </w:p>
    <w:p w:rsidR="00D42BEF" w:rsidRDefault="00D42BEF" w:rsidP="00BB332E">
      <w:pPr>
        <w:rPr>
          <w:b/>
          <w:u w:val="single"/>
        </w:rPr>
      </w:pPr>
    </w:p>
    <w:p w:rsidR="00D42BEF" w:rsidRDefault="00D42BEF" w:rsidP="00BB332E">
      <w:pPr>
        <w:rPr>
          <w:b/>
          <w:u w:val="single"/>
        </w:rPr>
      </w:pPr>
    </w:p>
    <w:p w:rsidR="00D42BEF" w:rsidRDefault="00D42BEF" w:rsidP="00BB332E">
      <w:pPr>
        <w:rPr>
          <w:b/>
          <w:u w:val="single"/>
        </w:rPr>
      </w:pPr>
    </w:p>
    <w:p w:rsidR="00D42BEF" w:rsidRDefault="00D42BEF" w:rsidP="00BB332E">
      <w:pPr>
        <w:rPr>
          <w:b/>
          <w:u w:val="single"/>
        </w:rPr>
      </w:pPr>
    </w:p>
    <w:p w:rsidR="00D42BEF" w:rsidRDefault="00D42BEF" w:rsidP="00BB332E">
      <w:pPr>
        <w:rPr>
          <w:b/>
          <w:u w:val="single"/>
        </w:rPr>
      </w:pPr>
    </w:p>
    <w:p w:rsidR="00CB4251" w:rsidRPr="00CB4251" w:rsidRDefault="009A4306" w:rsidP="00BB332E">
      <w:pPr>
        <w:rPr>
          <w:b/>
          <w:u w:val="single"/>
        </w:rPr>
      </w:pPr>
      <w:r>
        <w:rPr>
          <w:b/>
          <w:u w:val="single"/>
        </w:rPr>
        <w:lastRenderedPageBreak/>
        <w:t xml:space="preserve">Cas nominal : </w:t>
      </w:r>
      <w:r w:rsidR="00CB4251" w:rsidRPr="00CB4251">
        <w:rPr>
          <w:b/>
          <w:u w:val="single"/>
        </w:rPr>
        <w:t>Gestion priorité client</w:t>
      </w:r>
      <w:r w:rsidR="00D42BEF">
        <w:rPr>
          <w:b/>
          <w:u w:val="single"/>
        </w:rPr>
        <w:t>.</w:t>
      </w:r>
    </w:p>
    <w:p w:rsidR="00D42BEF" w:rsidRDefault="00CB4251" w:rsidP="00D42BEF">
      <w:pPr>
        <w:jc w:val="left"/>
        <w:rPr>
          <w:noProof/>
          <w:lang w:eastAsia="fr-FR" w:bidi="ar-SA"/>
        </w:rPr>
      </w:pPr>
      <w:r>
        <w:rPr>
          <w:noProof/>
          <w:lang w:eastAsia="fr-FR" w:bidi="ar-SA"/>
        </w:rPr>
        <w:drawing>
          <wp:inline distT="0" distB="0" distL="0" distR="0">
            <wp:extent cx="6189573" cy="3807725"/>
            <wp:effectExtent l="0" t="0" r="1905" b="254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_utilisation1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82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2" w:name="_Toc66762794"/>
      <w:r w:rsidR="009A4306" w:rsidRPr="00D42BEF">
        <w:rPr>
          <w:b/>
          <w:u w:val="single"/>
        </w:rPr>
        <w:t>Cas nominal :</w:t>
      </w:r>
      <w:r w:rsidR="00CB684F">
        <w:rPr>
          <w:b/>
          <w:u w:val="single"/>
        </w:rPr>
        <w:t xml:space="preserve"> </w:t>
      </w:r>
      <w:r w:rsidR="007C248A">
        <w:rPr>
          <w:b/>
          <w:u w:val="single"/>
        </w:rPr>
        <w:t>Gestion des</w:t>
      </w:r>
      <w:r w:rsidR="009A4306" w:rsidRPr="00D42BEF">
        <w:rPr>
          <w:b/>
          <w:u w:val="single"/>
        </w:rPr>
        <w:t xml:space="preserve"> Mode</w:t>
      </w:r>
      <w:r w:rsidR="007C248A">
        <w:rPr>
          <w:b/>
          <w:u w:val="single"/>
        </w:rPr>
        <w:t>s</w:t>
      </w:r>
      <w:r w:rsidR="009A4306" w:rsidRPr="00D42BEF">
        <w:rPr>
          <w:b/>
          <w:u w:val="single"/>
        </w:rPr>
        <w:t xml:space="preserve"> de </w:t>
      </w:r>
      <w:r w:rsidR="00D42BEF" w:rsidRPr="00D42BEF">
        <w:rPr>
          <w:b/>
          <w:u w:val="single"/>
        </w:rPr>
        <w:t>fonctionnement.</w:t>
      </w:r>
      <w:r w:rsidR="00D42BEF" w:rsidRPr="00D42BEF">
        <w:rPr>
          <w:noProof/>
          <w:lang w:eastAsia="fr-FR" w:bidi="ar-SA"/>
        </w:rPr>
        <w:t xml:space="preserve"> </w:t>
      </w:r>
    </w:p>
    <w:p w:rsidR="00D42BEF" w:rsidRDefault="00D42BEF" w:rsidP="00D42BEF">
      <w:pPr>
        <w:jc w:val="left"/>
        <w:rPr>
          <w:noProof/>
          <w:lang w:eastAsia="fr-FR" w:bidi="ar-SA"/>
        </w:rPr>
      </w:pPr>
    </w:p>
    <w:p w:rsidR="009A4306" w:rsidRDefault="00D42BEF" w:rsidP="00D42BEF">
      <w:pPr>
        <w:jc w:val="left"/>
      </w:pPr>
      <w:r>
        <w:rPr>
          <w:noProof/>
          <w:lang w:eastAsia="fr-FR" w:bidi="ar-SA"/>
        </w:rPr>
        <w:drawing>
          <wp:inline distT="0" distB="0" distL="0" distR="0" wp14:anchorId="1913DD73" wp14:editId="2A233B40">
            <wp:extent cx="5950424" cy="4039737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_utilisation2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969" cy="404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306" w:rsidRDefault="009A4306" w:rsidP="009A4306">
      <w:pPr>
        <w:pStyle w:val="Titre3"/>
        <w:numPr>
          <w:ilvl w:val="0"/>
          <w:numId w:val="0"/>
        </w:numPr>
        <w:ind w:left="720"/>
        <w:jc w:val="center"/>
      </w:pPr>
    </w:p>
    <w:p w:rsidR="009A4306" w:rsidRDefault="009A4306" w:rsidP="009A4306">
      <w:pPr>
        <w:pStyle w:val="Titre3"/>
        <w:numPr>
          <w:ilvl w:val="0"/>
          <w:numId w:val="0"/>
        </w:numPr>
        <w:ind w:left="720" w:hanging="720"/>
        <w:jc w:val="left"/>
      </w:pPr>
      <w:r>
        <w:t>Cas nominal :</w:t>
      </w:r>
      <w:r w:rsidR="00D42BEF">
        <w:t xml:space="preserve"> </w:t>
      </w:r>
      <w:r w:rsidR="007C248A">
        <w:t>Tâches de fonctionnement</w:t>
      </w:r>
      <w:r w:rsidR="00D42BEF">
        <w:t>.</w:t>
      </w:r>
    </w:p>
    <w:p w:rsidR="009A4306" w:rsidRDefault="009A4306" w:rsidP="009A4306">
      <w:r>
        <w:rPr>
          <w:noProof/>
          <w:lang w:eastAsia="fr-FR" w:bidi="ar-SA"/>
        </w:rPr>
        <w:drawing>
          <wp:inline distT="0" distB="0" distL="0" distR="0" wp14:anchorId="7AFEDB03" wp14:editId="1E250691">
            <wp:extent cx="6209732" cy="3766782"/>
            <wp:effectExtent l="0" t="0" r="635" b="571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_utilisation3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76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BEF" w:rsidRDefault="00D42BEF" w:rsidP="009A4306"/>
    <w:p w:rsidR="00F72C75" w:rsidRPr="00F72C75" w:rsidRDefault="00D42BEF" w:rsidP="009A4306">
      <w:pPr>
        <w:rPr>
          <w:b/>
          <w:u w:val="single"/>
        </w:rPr>
      </w:pPr>
      <w:r w:rsidRPr="00F72C75">
        <w:rPr>
          <w:b/>
          <w:u w:val="single"/>
        </w:rPr>
        <w:t>Cas nominal :</w:t>
      </w:r>
      <w:r w:rsidR="00F72C75" w:rsidRPr="00F72C75">
        <w:rPr>
          <w:b/>
          <w:u w:val="single"/>
        </w:rPr>
        <w:t xml:space="preserve"> Gestion d’arrêt.</w:t>
      </w:r>
    </w:p>
    <w:p w:rsidR="00F72C75" w:rsidRPr="009A4306" w:rsidRDefault="00F72C75" w:rsidP="009A4306">
      <w:r>
        <w:rPr>
          <w:noProof/>
          <w:lang w:eastAsia="fr-FR" w:bidi="ar-SA"/>
        </w:rPr>
        <w:drawing>
          <wp:inline distT="0" distB="0" distL="0" distR="0">
            <wp:extent cx="6209732" cy="3766782"/>
            <wp:effectExtent l="0" t="0" r="635" b="571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_utilisation4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76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C75" w:rsidRDefault="00F72C75" w:rsidP="00F72C75">
      <w:pPr>
        <w:pStyle w:val="Titre3"/>
        <w:numPr>
          <w:ilvl w:val="0"/>
          <w:numId w:val="0"/>
        </w:numPr>
        <w:jc w:val="left"/>
        <w:rPr>
          <w:u w:val="single"/>
        </w:rPr>
      </w:pPr>
    </w:p>
    <w:p w:rsidR="00F72C75" w:rsidRPr="00F72C75" w:rsidRDefault="00F72C75" w:rsidP="00F72C75">
      <w:pPr>
        <w:pStyle w:val="Titre3"/>
        <w:numPr>
          <w:ilvl w:val="0"/>
          <w:numId w:val="0"/>
        </w:numPr>
        <w:jc w:val="left"/>
        <w:rPr>
          <w:u w:val="single"/>
        </w:rPr>
      </w:pPr>
      <w:r w:rsidRPr="00F72C75">
        <w:rPr>
          <w:u w:val="single"/>
        </w:rPr>
        <w:t>Cas nominal :</w:t>
      </w:r>
      <w:r>
        <w:rPr>
          <w:u w:val="single"/>
        </w:rPr>
        <w:t xml:space="preserve"> </w:t>
      </w:r>
      <w:r w:rsidRPr="00F72C75">
        <w:rPr>
          <w:u w:val="single"/>
        </w:rPr>
        <w:t>Choix des menus.</w:t>
      </w:r>
    </w:p>
    <w:p w:rsidR="00F72C75" w:rsidRDefault="00F72C75" w:rsidP="00CB684F">
      <w:r>
        <w:rPr>
          <w:noProof/>
          <w:lang w:eastAsia="fr-FR" w:bidi="ar-SA"/>
        </w:rPr>
        <w:drawing>
          <wp:inline distT="0" distB="0" distL="0" distR="0">
            <wp:extent cx="6209732" cy="3971498"/>
            <wp:effectExtent l="0" t="0" r="635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_utilisation5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97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4CC" w:rsidRDefault="004724CC" w:rsidP="00CB684F"/>
    <w:p w:rsidR="004724CC" w:rsidRDefault="004724CC" w:rsidP="00CB684F"/>
    <w:p w:rsidR="004724CC" w:rsidRPr="004724CC" w:rsidRDefault="004724CC" w:rsidP="00CB684F">
      <w:pPr>
        <w:rPr>
          <w:rFonts w:ascii="Cambria" w:hAnsi="Cambria" w:cs="Arial"/>
          <w:b/>
          <w:bCs/>
          <w:sz w:val="26"/>
          <w:szCs w:val="26"/>
          <w:u w:val="single"/>
        </w:rPr>
      </w:pPr>
      <w:r w:rsidRPr="004724CC">
        <w:rPr>
          <w:rFonts w:ascii="Cambria" w:hAnsi="Cambria" w:cs="Arial"/>
          <w:b/>
          <w:bCs/>
          <w:sz w:val="26"/>
          <w:szCs w:val="26"/>
          <w:u w:val="single"/>
        </w:rPr>
        <w:t>Cas de robustesse : Gestion cas d’erreur.</w:t>
      </w:r>
    </w:p>
    <w:p w:rsidR="004724CC" w:rsidRDefault="004724CC" w:rsidP="00CB684F">
      <w:r>
        <w:rPr>
          <w:noProof/>
          <w:lang w:eastAsia="fr-FR" w:bidi="ar-SA"/>
        </w:rPr>
        <w:drawing>
          <wp:inline distT="0" distB="0" distL="0" distR="0">
            <wp:extent cx="6209414" cy="3381154"/>
            <wp:effectExtent l="0" t="0" r="127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_utilisation6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394" cy="33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7EE" w:rsidRDefault="005B17EE" w:rsidP="005B17EE">
      <w:pPr>
        <w:pStyle w:val="Titre3"/>
        <w:numPr>
          <w:ilvl w:val="0"/>
          <w:numId w:val="0"/>
        </w:numPr>
        <w:ind w:left="720" w:hanging="720"/>
        <w:jc w:val="left"/>
      </w:pPr>
    </w:p>
    <w:p w:rsidR="007C73D1" w:rsidRDefault="007C73D1" w:rsidP="007C73D1">
      <w:pPr>
        <w:pStyle w:val="Titre3"/>
        <w:jc w:val="left"/>
      </w:pPr>
      <w:r>
        <w:t>Contraintes d’utilisation de l’interface</w:t>
      </w:r>
      <w:bookmarkEnd w:id="32"/>
    </w:p>
    <w:p w:rsidR="007C73D1" w:rsidRDefault="005B17EE" w:rsidP="005B17EE">
      <w:pPr>
        <w:rPr>
          <w:i/>
          <w:iCs/>
        </w:rPr>
      </w:pPr>
      <w:r>
        <w:rPr>
          <w:i/>
          <w:iCs/>
        </w:rPr>
        <w:t xml:space="preserve"> Les principales contraintes d’utilisation de l’interface graphique :</w:t>
      </w:r>
      <w:r w:rsidR="007C73D1">
        <w:rPr>
          <w:i/>
          <w:iCs/>
        </w:rPr>
        <w:t xml:space="preserve"> </w:t>
      </w:r>
    </w:p>
    <w:p w:rsidR="00BE0A7D" w:rsidRPr="00385DDA" w:rsidRDefault="00BE0A7D" w:rsidP="00385DDA">
      <w:pPr>
        <w:pStyle w:val="Paragraphedeliste"/>
        <w:numPr>
          <w:ilvl w:val="0"/>
          <w:numId w:val="34"/>
        </w:numPr>
        <w:rPr>
          <w:i/>
          <w:iCs/>
        </w:rPr>
      </w:pPr>
      <w:r w:rsidRPr="00385DDA">
        <w:rPr>
          <w:i/>
          <w:iCs/>
        </w:rPr>
        <w:t>Les données de type sécuritaire du système seront affichées (données système) en priorité.</w:t>
      </w:r>
    </w:p>
    <w:p w:rsidR="00530C99" w:rsidRPr="00385DDA" w:rsidRDefault="00530C99" w:rsidP="00385DDA">
      <w:pPr>
        <w:pStyle w:val="Paragraphedeliste"/>
        <w:numPr>
          <w:ilvl w:val="0"/>
          <w:numId w:val="34"/>
        </w:numPr>
        <w:rPr>
          <w:i/>
          <w:iCs/>
        </w:rPr>
      </w:pPr>
      <w:r w:rsidRPr="00385DDA">
        <w:rPr>
          <w:i/>
          <w:iCs/>
        </w:rPr>
        <w:t>Si une alarme est détectée, l’action en cours doit être interrompue pour signaler l’alarme.</w:t>
      </w:r>
    </w:p>
    <w:p w:rsidR="00755567" w:rsidRPr="00385DDA" w:rsidRDefault="00636E2B" w:rsidP="00385DDA">
      <w:pPr>
        <w:pStyle w:val="Paragraphedeliste"/>
        <w:numPr>
          <w:ilvl w:val="0"/>
          <w:numId w:val="34"/>
        </w:numPr>
        <w:rPr>
          <w:i/>
          <w:iCs/>
        </w:rPr>
      </w:pPr>
      <w:r w:rsidRPr="00385DDA">
        <w:rPr>
          <w:i/>
          <w:iCs/>
        </w:rPr>
        <w:t>Un mode « </w:t>
      </w:r>
      <w:r w:rsidR="00385DDA" w:rsidRPr="00385DDA">
        <w:rPr>
          <w:i/>
          <w:iCs/>
        </w:rPr>
        <w:t>Auto set</w:t>
      </w:r>
      <w:r w:rsidRPr="00385DDA">
        <w:rPr>
          <w:i/>
          <w:iCs/>
        </w:rPr>
        <w:t xml:space="preserve"> » devra être prévue pour réinitialiser le logiciel si la connexion client </w:t>
      </w:r>
      <w:r w:rsidR="00385DDA" w:rsidRPr="00385DDA">
        <w:rPr>
          <w:i/>
          <w:iCs/>
        </w:rPr>
        <w:t>n’est pas établie dans un temps inférieur à TIMOUT.</w:t>
      </w:r>
      <w:r w:rsidRPr="00385DDA">
        <w:rPr>
          <w:i/>
          <w:iCs/>
        </w:rPr>
        <w:t xml:space="preserve">  </w:t>
      </w:r>
      <w:r w:rsidR="00755567" w:rsidRPr="00385DDA">
        <w:rPr>
          <w:i/>
          <w:iCs/>
        </w:rPr>
        <w:t xml:space="preserve"> </w:t>
      </w:r>
    </w:p>
    <w:p w:rsidR="00BE0A7D" w:rsidRDefault="00BE0A7D" w:rsidP="005B17EE"/>
    <w:p w:rsidR="007C73D1" w:rsidRDefault="007C73D1" w:rsidP="007C73D1">
      <w:pPr>
        <w:pStyle w:val="Titre2"/>
        <w:spacing w:before="240" w:after="60"/>
        <w:jc w:val="left"/>
      </w:pPr>
      <w:bookmarkStart w:id="33" w:name="_Toc66762795"/>
      <w:r>
        <w:t>Interfaces Logiciel/Logiciel</w:t>
      </w:r>
      <w:bookmarkEnd w:id="33"/>
    </w:p>
    <w:p w:rsidR="007C73D1" w:rsidRDefault="007C73D1" w:rsidP="007C73D1">
      <w:pPr>
        <w:autoSpaceDE w:val="0"/>
        <w:autoSpaceDN w:val="0"/>
        <w:adjustRightInd w:val="0"/>
        <w:rPr>
          <w:i/>
          <w:iCs/>
        </w:rPr>
      </w:pPr>
      <w:r>
        <w:rPr>
          <w:i/>
          <w:iCs/>
        </w:rPr>
        <w:t>Les interfaces Logiciel/Logiciel peuvent être de deux types:</w:t>
      </w:r>
    </w:p>
    <w:p w:rsidR="007C73D1" w:rsidRDefault="007C73D1" w:rsidP="007F5B7F">
      <w:pPr>
        <w:numPr>
          <w:ilvl w:val="0"/>
          <w:numId w:val="5"/>
        </w:numPr>
        <w:autoSpaceDE w:val="0"/>
        <w:autoSpaceDN w:val="0"/>
        <w:adjustRightInd w:val="0"/>
        <w:rPr>
          <w:i/>
          <w:iCs/>
        </w:rPr>
      </w:pPr>
      <w:r>
        <w:rPr>
          <w:i/>
          <w:iCs/>
        </w:rPr>
        <w:t>relation d'utilisation entre deux modules logiciels,</w:t>
      </w:r>
    </w:p>
    <w:p w:rsidR="007C73D1" w:rsidRDefault="007C73D1" w:rsidP="007F5B7F">
      <w:pPr>
        <w:numPr>
          <w:ilvl w:val="0"/>
          <w:numId w:val="5"/>
        </w:numPr>
        <w:autoSpaceDE w:val="0"/>
        <w:autoSpaceDN w:val="0"/>
        <w:adjustRightInd w:val="0"/>
        <w:rPr>
          <w:i/>
          <w:iCs/>
        </w:rPr>
      </w:pPr>
      <w:r>
        <w:rPr>
          <w:i/>
          <w:iCs/>
        </w:rPr>
        <w:t>communication entre deux logiciels qui s'exécutent en parallèle</w:t>
      </w:r>
    </w:p>
    <w:p w:rsidR="007C73D1" w:rsidRDefault="007C73D1" w:rsidP="007C73D1">
      <w:pPr>
        <w:pStyle w:val="Titre3"/>
        <w:jc w:val="left"/>
      </w:pPr>
      <w:bookmarkStart w:id="34" w:name="_Toc66762796"/>
      <w:r>
        <w:t>Interfaces d’utilisation</w:t>
      </w:r>
      <w:bookmarkEnd w:id="34"/>
    </w:p>
    <w:p w:rsidR="007C73D1" w:rsidRDefault="007C73D1" w:rsidP="007C73D1">
      <w:pPr>
        <w:pStyle w:val="Titre4"/>
        <w:numPr>
          <w:ilvl w:val="0"/>
          <w:numId w:val="0"/>
        </w:numPr>
      </w:pPr>
      <w:bookmarkStart w:id="35" w:name="_Toc66762797"/>
      <w:r>
        <w:t>4.2.1</w:t>
      </w:r>
      <w:proofErr w:type="gramStart"/>
      <w:r>
        <w:t>.x</w:t>
      </w:r>
      <w:proofErr w:type="gramEnd"/>
      <w:r>
        <w:t xml:space="preserve"> Interface x</w:t>
      </w:r>
      <w:bookmarkEnd w:id="35"/>
    </w:p>
    <w:p w:rsidR="007C73D1" w:rsidRDefault="007C73D1" w:rsidP="007C73D1">
      <w:pPr>
        <w:autoSpaceDE w:val="0"/>
        <w:autoSpaceDN w:val="0"/>
        <w:adjustRightInd w:val="0"/>
        <w:rPr>
          <w:i/>
          <w:iCs/>
        </w:rPr>
      </w:pPr>
      <w:r>
        <w:rPr>
          <w:i/>
          <w:iCs/>
        </w:rPr>
        <w:t xml:space="preserve">Ce paragraphe décrit les primitives de l'interface avec leur type, leurs arguments, leur valeur retournée, </w:t>
      </w:r>
      <w:proofErr w:type="gramStart"/>
      <w:r>
        <w:rPr>
          <w:i/>
          <w:iCs/>
        </w:rPr>
        <w:t>leur conditions</w:t>
      </w:r>
      <w:proofErr w:type="gramEnd"/>
      <w:r>
        <w:rPr>
          <w:i/>
          <w:iCs/>
        </w:rPr>
        <w:t xml:space="preserve"> d'utilisation et/ou les classes d’interface et de communication.</w:t>
      </w:r>
    </w:p>
    <w:p w:rsidR="007C73D1" w:rsidRDefault="007C73D1" w:rsidP="007C73D1">
      <w:pPr>
        <w:pStyle w:val="Titre3"/>
        <w:jc w:val="left"/>
      </w:pPr>
      <w:bookmarkStart w:id="36" w:name="_Toc66762798"/>
      <w:r>
        <w:t>Interfaces de communication</w:t>
      </w:r>
      <w:bookmarkEnd w:id="36"/>
    </w:p>
    <w:p w:rsidR="007C73D1" w:rsidRDefault="007C73D1" w:rsidP="005F737A">
      <w:pPr>
        <w:pStyle w:val="Titre4"/>
      </w:pPr>
      <w:bookmarkStart w:id="37" w:name="_Toc66762799"/>
      <w:r>
        <w:t xml:space="preserve"> </w:t>
      </w:r>
      <w:r w:rsidRPr="005F737A">
        <w:t>Interface</w:t>
      </w:r>
      <w:bookmarkEnd w:id="37"/>
      <w:r w:rsidR="00AA17BA">
        <w:t xml:space="preserve"> données métier :</w:t>
      </w:r>
    </w:p>
    <w:p w:rsidR="007C73D1" w:rsidRDefault="007C73D1" w:rsidP="005F737A">
      <w:pPr>
        <w:pStyle w:val="Titre5"/>
      </w:pPr>
      <w:bookmarkStart w:id="38" w:name="_Toc66762800"/>
      <w:r>
        <w:t>But et informations échangées</w:t>
      </w:r>
      <w:bookmarkEnd w:id="38"/>
    </w:p>
    <w:p w:rsidR="00AA17BA" w:rsidRDefault="00AA17BA" w:rsidP="00AA17BA">
      <w:r>
        <w:t xml:space="preserve">L’interface données métier aura pour but l’échange des informations fonctionnelles </w:t>
      </w:r>
      <w:r w:rsidR="003308D1">
        <w:t xml:space="preserve">entre </w:t>
      </w:r>
      <w:r w:rsidR="000B2359">
        <w:t>le calculateur embarqué</w:t>
      </w:r>
      <w:r w:rsidR="003308D1">
        <w:t xml:space="preserve"> et les </w:t>
      </w:r>
      <w:r w:rsidR="005D3F43">
        <w:t xml:space="preserve">différents </w:t>
      </w:r>
      <w:r w:rsidR="003308D1">
        <w:t>clients</w:t>
      </w:r>
      <w:r w:rsidR="00ED51E5">
        <w:t xml:space="preserve"> connectés.</w:t>
      </w:r>
    </w:p>
    <w:p w:rsidR="00ED51E5" w:rsidRDefault="00ED51E5" w:rsidP="00AA17BA">
      <w:r>
        <w:t>La</w:t>
      </w:r>
      <w:r w:rsidR="003D0D32">
        <w:t xml:space="preserve"> taille </w:t>
      </w:r>
      <w:r>
        <w:t xml:space="preserve">des données </w:t>
      </w:r>
      <w:r w:rsidR="00113E1D">
        <w:t xml:space="preserve">échangées </w:t>
      </w:r>
      <w:r w:rsidR="000B2359">
        <w:t xml:space="preserve">sera </w:t>
      </w:r>
      <w:r w:rsidR="003D0D32">
        <w:t xml:space="preserve"> 8 Octets avec une fréquence </w:t>
      </w:r>
      <w:r w:rsidR="000B2359">
        <w:t>de TBD.</w:t>
      </w:r>
    </w:p>
    <w:p w:rsidR="000B2359" w:rsidRPr="00AA17BA" w:rsidRDefault="000B2359" w:rsidP="00AA17BA">
      <w:r>
        <w:rPr>
          <w:noProof/>
          <w:lang w:eastAsia="fr-FR" w:bidi="ar-SA"/>
        </w:rPr>
        <w:lastRenderedPageBreak/>
        <w:drawing>
          <wp:inline distT="0" distB="0" distL="0" distR="0">
            <wp:extent cx="6039293" cy="3391786"/>
            <wp:effectExtent l="0" t="0" r="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nnée_Interface_G.jpe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155" cy="33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3D1" w:rsidRDefault="007C73D1" w:rsidP="005F737A">
      <w:pPr>
        <w:pStyle w:val="Titre5"/>
      </w:pPr>
      <w:bookmarkStart w:id="39" w:name="_Toc66762801"/>
      <w:r w:rsidRPr="005F737A">
        <w:t>Procédures</w:t>
      </w:r>
      <w:r>
        <w:t xml:space="preserve"> d'échange</w:t>
      </w:r>
      <w:bookmarkEnd w:id="39"/>
    </w:p>
    <w:p w:rsidR="001708EC" w:rsidRDefault="000B2359" w:rsidP="000B2359">
      <w:r>
        <w:t xml:space="preserve">Les informations </w:t>
      </w:r>
      <w:r w:rsidR="004A3AA3">
        <w:t xml:space="preserve">fonctionnelles seront </w:t>
      </w:r>
      <w:r>
        <w:t xml:space="preserve">échangées </w:t>
      </w:r>
      <w:r w:rsidR="001708EC">
        <w:t>avec un protocole CAN pour l’automobile sous un format trame CAN</w:t>
      </w:r>
      <w:r w:rsidR="003D0D32">
        <w:t xml:space="preserve"> qui seront envoyées par les différents capteurs système</w:t>
      </w:r>
      <w:r w:rsidR="005779E1">
        <w:t>.</w:t>
      </w:r>
    </w:p>
    <w:p w:rsidR="000B2359" w:rsidRPr="000B2359" w:rsidRDefault="001708EC" w:rsidP="000B2359">
      <w:r>
        <w:rPr>
          <w:noProof/>
          <w:lang w:eastAsia="fr-FR" w:bidi="ar-SA"/>
        </w:rPr>
        <w:drawing>
          <wp:inline distT="0" distB="0" distL="0" distR="0">
            <wp:extent cx="6204301" cy="1552354"/>
            <wp:effectExtent l="0" t="0" r="6350" b="0"/>
            <wp:docPr id="57" name="Image 57" descr="http://www.technologuepro.com/cours-systemes-embarques/images-cours-systemes-embarques/trame-requ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technologuepro.com/cours-systemes-embarques/images-cours-systemes-embarques/trame-requet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55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779E1" w:rsidRDefault="005779E1" w:rsidP="005F737A">
      <w:pPr>
        <w:pStyle w:val="Titre4"/>
      </w:pPr>
      <w:bookmarkStart w:id="40" w:name="_Toc66762802"/>
      <w:r>
        <w:t xml:space="preserve">Interface données </w:t>
      </w:r>
      <w:r>
        <w:t>divertissement</w:t>
      </w:r>
      <w:r>
        <w:t> :</w:t>
      </w:r>
    </w:p>
    <w:p w:rsidR="005779E1" w:rsidRDefault="005779E1" w:rsidP="005F737A">
      <w:pPr>
        <w:pStyle w:val="Titre5"/>
      </w:pPr>
      <w:r>
        <w:t xml:space="preserve"> But et informations échang</w:t>
      </w:r>
      <w:bookmarkStart w:id="41" w:name="_GoBack"/>
      <w:bookmarkEnd w:id="41"/>
      <w:r>
        <w:t>ées</w:t>
      </w:r>
    </w:p>
    <w:p w:rsidR="005779E1" w:rsidRDefault="005779E1" w:rsidP="008E28BB">
      <w:pPr>
        <w:jc w:val="left"/>
      </w:pPr>
      <w:r>
        <w:t xml:space="preserve">L’interface données </w:t>
      </w:r>
      <w:r w:rsidR="008E28BB">
        <w:t xml:space="preserve">divertissement </w:t>
      </w:r>
      <w:r>
        <w:t>aura pour</w:t>
      </w:r>
      <w:r w:rsidR="008E28BB">
        <w:t xml:space="preserve"> but l’échange des informations divertissement</w:t>
      </w:r>
      <w:r>
        <w:t xml:space="preserve"> entre le calculateur embarqué et les différents clients connectés.</w:t>
      </w:r>
    </w:p>
    <w:p w:rsidR="005779E1" w:rsidRDefault="005779E1" w:rsidP="005779E1">
      <w:r>
        <w:t xml:space="preserve">La taille des données échangées sera  </w:t>
      </w:r>
      <w:r w:rsidR="008E28BB" w:rsidRPr="006E127B">
        <w:rPr>
          <w:b/>
        </w:rPr>
        <w:t>TBD</w:t>
      </w:r>
      <w:r>
        <w:t xml:space="preserve"> avec une fréquence de </w:t>
      </w:r>
      <w:r w:rsidRPr="006E127B">
        <w:rPr>
          <w:b/>
        </w:rPr>
        <w:t>TBD</w:t>
      </w:r>
      <w:r>
        <w:t>.</w:t>
      </w:r>
    </w:p>
    <w:p w:rsidR="005779E1" w:rsidRPr="00AA17BA" w:rsidRDefault="006E127B" w:rsidP="005779E1">
      <w:r>
        <w:rPr>
          <w:noProof/>
          <w:lang w:eastAsia="fr-FR" w:bidi="ar-SA"/>
        </w:rPr>
        <w:lastRenderedPageBreak/>
        <w:drawing>
          <wp:inline distT="0" distB="0" distL="0" distR="0">
            <wp:extent cx="6208422" cy="3327991"/>
            <wp:effectExtent l="0" t="0" r="1905" b="635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nnée_Divert_Interface_G.jpe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2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E1" w:rsidRDefault="005779E1" w:rsidP="005F737A">
      <w:pPr>
        <w:pStyle w:val="Titre5"/>
      </w:pPr>
      <w:r>
        <w:t>Procédures d'échange</w:t>
      </w:r>
    </w:p>
    <w:p w:rsidR="005779E1" w:rsidRDefault="005779E1" w:rsidP="006E127B">
      <w:r>
        <w:t xml:space="preserve">Les </w:t>
      </w:r>
      <w:r w:rsidR="008E28BB">
        <w:t xml:space="preserve">flux </w:t>
      </w:r>
      <w:r w:rsidR="006E127B">
        <w:t>de données divertissement seront échangés entre le serveur et les clients à la demande de l’utilisateur.</w:t>
      </w:r>
    </w:p>
    <w:p w:rsidR="007C73D1" w:rsidRDefault="007C73D1" w:rsidP="007C73D1">
      <w:pPr>
        <w:pStyle w:val="Titre2"/>
        <w:spacing w:before="240" w:after="60"/>
        <w:jc w:val="left"/>
      </w:pPr>
      <w:r>
        <w:t>Interface Logiciel/Matériel</w:t>
      </w:r>
      <w:bookmarkEnd w:id="40"/>
    </w:p>
    <w:p w:rsidR="007C73D1" w:rsidRDefault="007C73D1" w:rsidP="007C73D1">
      <w:pPr>
        <w:autoSpaceDE w:val="0"/>
        <w:autoSpaceDN w:val="0"/>
        <w:adjustRightInd w:val="0"/>
        <w:rPr>
          <w:i/>
          <w:iCs/>
        </w:rPr>
      </w:pPr>
      <w:r>
        <w:rPr>
          <w:i/>
          <w:iCs/>
        </w:rPr>
        <w:t xml:space="preserve">Ce paragraphe décrit les instructions </w:t>
      </w:r>
      <w:r w:rsidR="007D517C">
        <w:rPr>
          <w:i/>
          <w:iCs/>
        </w:rPr>
        <w:t>du matériel utilisé</w:t>
      </w:r>
      <w:r>
        <w:rPr>
          <w:i/>
          <w:iCs/>
        </w:rPr>
        <w:t xml:space="preserve"> si cela est nécessaire, les signaux envoyés par le matériel, </w:t>
      </w:r>
      <w:r w:rsidR="007D517C">
        <w:rPr>
          <w:i/>
          <w:iCs/>
        </w:rPr>
        <w:t>le retour</w:t>
      </w:r>
      <w:r>
        <w:rPr>
          <w:i/>
          <w:iCs/>
        </w:rPr>
        <w:t xml:space="preserve"> d'erreurs.</w:t>
      </w:r>
    </w:p>
    <w:p w:rsidR="007C73D1" w:rsidRDefault="007C73D1" w:rsidP="007C73D1">
      <w:pPr>
        <w:pStyle w:val="Titre1"/>
        <w:spacing w:before="240" w:after="60"/>
        <w:jc w:val="left"/>
      </w:pPr>
      <w:bookmarkStart w:id="42" w:name="_Toc66762803"/>
      <w:r>
        <w:t>TRACABILITE</w:t>
      </w:r>
      <w:bookmarkEnd w:id="42"/>
    </w:p>
    <w:p w:rsidR="007C73D1" w:rsidRDefault="007C73D1" w:rsidP="007C73D1">
      <w:r>
        <w:rPr>
          <w:i/>
          <w:iCs/>
        </w:rPr>
        <w:t>Ce paragraphe décrit les éléments et la matrice de traçabilité entre les exigences utilisateur et les éléments décrits dans la spécification fonctionnelle ou objet.</w:t>
      </w:r>
    </w:p>
    <w:p w:rsidR="007C73D1" w:rsidRDefault="007C73D1" w:rsidP="007C73D1"/>
    <w:tbl>
      <w:tblPr>
        <w:tblW w:w="9000" w:type="dxa"/>
        <w:tblInd w:w="25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81"/>
        <w:gridCol w:w="5919"/>
      </w:tblGrid>
      <w:tr w:rsidR="007C73D1" w:rsidTr="00452424">
        <w:tc>
          <w:tcPr>
            <w:tcW w:w="3081" w:type="dxa"/>
            <w:tcBorders>
              <w:top w:val="single" w:sz="2" w:space="0" w:color="auto"/>
              <w:bottom w:val="single" w:sz="2" w:space="0" w:color="auto"/>
            </w:tcBorders>
          </w:tcPr>
          <w:p w:rsidR="007C73D1" w:rsidRDefault="007C73D1" w:rsidP="00452424">
            <w:pPr>
              <w:pStyle w:val="Tableau2"/>
              <w:spacing w:before="40" w:after="40"/>
              <w:rPr>
                <w:rFonts w:ascii="Arial" w:hAnsi="Arial"/>
                <w:sz w:val="18"/>
                <w:lang w:val="fr-FR"/>
              </w:rPr>
            </w:pPr>
            <w:r>
              <w:rPr>
                <w:rFonts w:ascii="Arial" w:hAnsi="Arial"/>
                <w:sz w:val="18"/>
                <w:lang w:val="fr-FR"/>
              </w:rPr>
              <w:t>Exigences / cas d'</w:t>
            </w:r>
            <w:proofErr w:type="spellStart"/>
            <w:r>
              <w:rPr>
                <w:rFonts w:ascii="Arial" w:hAnsi="Arial"/>
                <w:sz w:val="18"/>
                <w:lang w:val="fr-FR"/>
              </w:rPr>
              <w:t>utilisatin</w:t>
            </w:r>
            <w:proofErr w:type="spellEnd"/>
          </w:p>
        </w:tc>
        <w:tc>
          <w:tcPr>
            <w:tcW w:w="5919" w:type="dxa"/>
            <w:tcBorders>
              <w:top w:val="single" w:sz="2" w:space="0" w:color="auto"/>
              <w:bottom w:val="single" w:sz="2" w:space="0" w:color="auto"/>
            </w:tcBorders>
          </w:tcPr>
          <w:p w:rsidR="007C73D1" w:rsidRDefault="007C73D1" w:rsidP="00452424">
            <w:pPr>
              <w:spacing w:before="40" w:after="40"/>
              <w:rPr>
                <w:sz w:val="18"/>
              </w:rPr>
            </w:pPr>
            <w:r>
              <w:rPr>
                <w:sz w:val="18"/>
              </w:rPr>
              <w:t>Matrice de traçabilité entre les exigences utilisateur et les éléments d'analyse identifiés lors des activités A, B et C.</w:t>
            </w:r>
          </w:p>
        </w:tc>
      </w:tr>
    </w:tbl>
    <w:p w:rsidR="00343F87" w:rsidRPr="00832001" w:rsidRDefault="00343F87" w:rsidP="007C73D1">
      <w:pPr>
        <w:pStyle w:val="Pieddepage"/>
        <w:rPr>
          <w:rFonts w:asciiTheme="minorHAnsi" w:hAnsiTheme="minorHAnsi"/>
        </w:rPr>
      </w:pPr>
    </w:p>
    <w:p w:rsidR="0000562B" w:rsidRDefault="0000562B" w:rsidP="0000562B">
      <w:bookmarkStart w:id="43" w:name="_Toc382923167"/>
    </w:p>
    <w:p w:rsidR="0000562B" w:rsidRPr="0000562B" w:rsidRDefault="0000562B" w:rsidP="0000562B"/>
    <w:p w:rsidR="007F66AC" w:rsidRPr="0000562B" w:rsidRDefault="00343F87" w:rsidP="007F5B7F">
      <w:pPr>
        <w:pStyle w:val="Titre1"/>
        <w:rPr>
          <w:rFonts w:asciiTheme="minorHAnsi" w:hAnsiTheme="minorHAnsi" w:cs="Times New Roman"/>
        </w:rPr>
      </w:pPr>
      <w:r w:rsidRPr="0000562B">
        <w:rPr>
          <w:rFonts w:asciiTheme="minorHAnsi" w:hAnsiTheme="minorHAnsi" w:cs="Times New Roman"/>
        </w:rPr>
        <w:t>Acronymes:</w:t>
      </w:r>
      <w:bookmarkEnd w:id="43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781"/>
        <w:gridCol w:w="4782"/>
      </w:tblGrid>
      <w:tr w:rsidR="00343F87" w:rsidRPr="00832001" w:rsidTr="00343F87">
        <w:trPr>
          <w:trHeight w:val="446"/>
        </w:trPr>
        <w:tc>
          <w:tcPr>
            <w:tcW w:w="4781" w:type="dxa"/>
          </w:tcPr>
          <w:p w:rsidR="00343F87" w:rsidRPr="00832001" w:rsidRDefault="00343F87" w:rsidP="00343F87">
            <w:pPr>
              <w:rPr>
                <w:rFonts w:asciiTheme="minorHAnsi" w:hAnsiTheme="minorHAnsi"/>
                <w:b/>
              </w:rPr>
            </w:pPr>
            <w:r w:rsidRPr="00832001">
              <w:rPr>
                <w:rFonts w:asciiTheme="minorHAnsi" w:hAnsiTheme="minorHAnsi"/>
                <w:b/>
              </w:rPr>
              <w:t>Acronyme</w:t>
            </w:r>
            <w:r w:rsidR="00D5423D" w:rsidRPr="00832001">
              <w:rPr>
                <w:rFonts w:asciiTheme="minorHAnsi" w:hAnsiTheme="minorHAnsi"/>
                <w:b/>
              </w:rPr>
              <w:t>s</w:t>
            </w:r>
          </w:p>
        </w:tc>
        <w:tc>
          <w:tcPr>
            <w:tcW w:w="4782" w:type="dxa"/>
          </w:tcPr>
          <w:p w:rsidR="00343F87" w:rsidRPr="00832001" w:rsidRDefault="00343F87" w:rsidP="00343F87">
            <w:pPr>
              <w:rPr>
                <w:rFonts w:asciiTheme="minorHAnsi" w:hAnsiTheme="minorHAnsi"/>
                <w:b/>
              </w:rPr>
            </w:pPr>
            <w:r w:rsidRPr="00832001">
              <w:rPr>
                <w:rFonts w:asciiTheme="minorHAnsi" w:hAnsiTheme="minorHAnsi"/>
                <w:b/>
              </w:rPr>
              <w:t>Signification</w:t>
            </w:r>
          </w:p>
        </w:tc>
      </w:tr>
      <w:tr w:rsidR="00343F87" w:rsidRPr="00832001" w:rsidTr="00343F87">
        <w:trPr>
          <w:trHeight w:val="446"/>
        </w:trPr>
        <w:tc>
          <w:tcPr>
            <w:tcW w:w="4781" w:type="dxa"/>
          </w:tcPr>
          <w:p w:rsidR="00343F87" w:rsidRPr="00832001" w:rsidRDefault="007C1017" w:rsidP="00343F87">
            <w:pPr>
              <w:rPr>
                <w:rFonts w:asciiTheme="minorHAnsi" w:hAnsiTheme="minorHAnsi"/>
              </w:rPr>
            </w:pPr>
            <w:r w:rsidRPr="00832001">
              <w:rPr>
                <w:rFonts w:asciiTheme="minorHAnsi" w:hAnsiTheme="minorHAnsi"/>
              </w:rPr>
              <w:t>RADOME</w:t>
            </w:r>
          </w:p>
        </w:tc>
        <w:tc>
          <w:tcPr>
            <w:tcW w:w="4782" w:type="dxa"/>
          </w:tcPr>
          <w:p w:rsidR="00D5423D" w:rsidRPr="00832001" w:rsidRDefault="00D5423D" w:rsidP="00D5423D">
            <w:pPr>
              <w:rPr>
                <w:rFonts w:asciiTheme="minorHAnsi" w:hAnsiTheme="minorHAnsi"/>
              </w:rPr>
            </w:pPr>
            <w:proofErr w:type="spellStart"/>
            <w:r w:rsidRPr="00832001">
              <w:rPr>
                <w:rFonts w:asciiTheme="minorHAnsi" w:hAnsiTheme="minorHAnsi"/>
              </w:rPr>
              <w:t>Remote</w:t>
            </w:r>
            <w:proofErr w:type="spellEnd"/>
            <w:r w:rsidRPr="00832001">
              <w:rPr>
                <w:rFonts w:asciiTheme="minorHAnsi" w:hAnsiTheme="minorHAnsi"/>
              </w:rPr>
              <w:t xml:space="preserve"> Adaptive Display On </w:t>
            </w:r>
          </w:p>
          <w:p w:rsidR="00343F87" w:rsidRPr="00832001" w:rsidRDefault="00D5423D" w:rsidP="00D5423D">
            <w:pPr>
              <w:rPr>
                <w:rFonts w:asciiTheme="minorHAnsi" w:hAnsiTheme="minorHAnsi"/>
              </w:rPr>
            </w:pPr>
            <w:proofErr w:type="spellStart"/>
            <w:r w:rsidRPr="00832001">
              <w:rPr>
                <w:rFonts w:asciiTheme="minorHAnsi" w:hAnsiTheme="minorHAnsi"/>
              </w:rPr>
              <w:t>Multiclient</w:t>
            </w:r>
            <w:proofErr w:type="spellEnd"/>
            <w:r w:rsidRPr="00832001">
              <w:rPr>
                <w:rFonts w:asciiTheme="minorHAnsi" w:hAnsiTheme="minorHAnsi"/>
              </w:rPr>
              <w:t xml:space="preserve"> &amp; Embedded</w:t>
            </w:r>
          </w:p>
        </w:tc>
      </w:tr>
      <w:tr w:rsidR="007C1017" w:rsidRPr="00832001" w:rsidTr="00343F87">
        <w:trPr>
          <w:trHeight w:val="482"/>
        </w:trPr>
        <w:tc>
          <w:tcPr>
            <w:tcW w:w="4781" w:type="dxa"/>
          </w:tcPr>
          <w:p w:rsidR="007C1017" w:rsidRPr="00832001" w:rsidRDefault="007C1017" w:rsidP="00343F87">
            <w:pPr>
              <w:rPr>
                <w:rFonts w:asciiTheme="minorHAnsi" w:hAnsiTheme="minorHAnsi"/>
              </w:rPr>
            </w:pPr>
            <w:r w:rsidRPr="00832001">
              <w:rPr>
                <w:rFonts w:asciiTheme="minorHAnsi" w:hAnsiTheme="minorHAnsi"/>
              </w:rPr>
              <w:t>AFT</w:t>
            </w:r>
          </w:p>
        </w:tc>
        <w:tc>
          <w:tcPr>
            <w:tcW w:w="4782" w:type="dxa"/>
          </w:tcPr>
          <w:p w:rsidR="007C1017" w:rsidRPr="00832001" w:rsidRDefault="00004731" w:rsidP="00343F87">
            <w:pPr>
              <w:rPr>
                <w:rFonts w:asciiTheme="minorHAnsi" w:hAnsiTheme="minorHAnsi"/>
              </w:rPr>
            </w:pPr>
            <w:r w:rsidRPr="00832001">
              <w:rPr>
                <w:rFonts w:asciiTheme="minorHAnsi" w:hAnsiTheme="minorHAnsi"/>
              </w:rPr>
              <w:t>Analyse Fonctionnelle Technique</w:t>
            </w:r>
          </w:p>
        </w:tc>
      </w:tr>
      <w:tr w:rsidR="007C1017" w:rsidRPr="00832001" w:rsidTr="00343F87">
        <w:trPr>
          <w:trHeight w:val="482"/>
        </w:trPr>
        <w:tc>
          <w:tcPr>
            <w:tcW w:w="4781" w:type="dxa"/>
          </w:tcPr>
          <w:p w:rsidR="007C1017" w:rsidRPr="00832001" w:rsidRDefault="007C1017" w:rsidP="00343F87">
            <w:pPr>
              <w:rPr>
                <w:rFonts w:asciiTheme="minorHAnsi" w:hAnsiTheme="minorHAnsi"/>
              </w:rPr>
            </w:pPr>
            <w:r w:rsidRPr="00832001">
              <w:rPr>
                <w:rFonts w:asciiTheme="minorHAnsi" w:hAnsiTheme="minorHAnsi"/>
              </w:rPr>
              <w:t>CDCF</w:t>
            </w:r>
          </w:p>
        </w:tc>
        <w:tc>
          <w:tcPr>
            <w:tcW w:w="4782" w:type="dxa"/>
          </w:tcPr>
          <w:p w:rsidR="007C1017" w:rsidRPr="00832001" w:rsidRDefault="00004731" w:rsidP="00343F87">
            <w:pPr>
              <w:rPr>
                <w:rFonts w:asciiTheme="minorHAnsi" w:hAnsiTheme="minorHAnsi"/>
              </w:rPr>
            </w:pPr>
            <w:r w:rsidRPr="00832001">
              <w:rPr>
                <w:rFonts w:asciiTheme="minorHAnsi" w:hAnsiTheme="minorHAnsi"/>
              </w:rPr>
              <w:t>Cahier Des Charges Fonctionnel</w:t>
            </w:r>
          </w:p>
        </w:tc>
      </w:tr>
      <w:tr w:rsidR="007C1017" w:rsidRPr="00832001" w:rsidTr="00343F87">
        <w:trPr>
          <w:trHeight w:val="482"/>
        </w:trPr>
        <w:tc>
          <w:tcPr>
            <w:tcW w:w="4781" w:type="dxa"/>
          </w:tcPr>
          <w:p w:rsidR="007C1017" w:rsidRPr="00832001" w:rsidRDefault="007C1017" w:rsidP="00343F87">
            <w:pPr>
              <w:rPr>
                <w:rFonts w:asciiTheme="minorHAnsi" w:hAnsiTheme="minorHAnsi"/>
              </w:rPr>
            </w:pPr>
            <w:r w:rsidRPr="00832001">
              <w:rPr>
                <w:rFonts w:asciiTheme="minorHAnsi" w:hAnsiTheme="minorHAnsi"/>
              </w:rPr>
              <w:t>CAN</w:t>
            </w:r>
          </w:p>
        </w:tc>
        <w:tc>
          <w:tcPr>
            <w:tcW w:w="4782" w:type="dxa"/>
          </w:tcPr>
          <w:p w:rsidR="007C1017" w:rsidRPr="00832001" w:rsidRDefault="00004731" w:rsidP="00343F87">
            <w:pPr>
              <w:rPr>
                <w:rFonts w:asciiTheme="minorHAnsi" w:hAnsiTheme="minorHAnsi"/>
              </w:rPr>
            </w:pPr>
            <w:r w:rsidRPr="00832001">
              <w:rPr>
                <w:rFonts w:asciiTheme="minorHAnsi" w:hAnsiTheme="minorHAnsi"/>
              </w:rPr>
              <w:t>Controller Area Network</w:t>
            </w:r>
          </w:p>
        </w:tc>
      </w:tr>
      <w:tr w:rsidR="007C1017" w:rsidRPr="00832001" w:rsidTr="00343F87">
        <w:trPr>
          <w:trHeight w:val="482"/>
        </w:trPr>
        <w:tc>
          <w:tcPr>
            <w:tcW w:w="4781" w:type="dxa"/>
          </w:tcPr>
          <w:p w:rsidR="007C1017" w:rsidRPr="00832001" w:rsidRDefault="007C1017" w:rsidP="00343F87">
            <w:pPr>
              <w:rPr>
                <w:rFonts w:asciiTheme="minorHAnsi" w:hAnsiTheme="minorHAnsi"/>
              </w:rPr>
            </w:pPr>
            <w:r w:rsidRPr="00832001">
              <w:rPr>
                <w:rFonts w:asciiTheme="minorHAnsi" w:hAnsiTheme="minorHAnsi"/>
              </w:rPr>
              <w:lastRenderedPageBreak/>
              <w:t>ABS</w:t>
            </w:r>
          </w:p>
        </w:tc>
        <w:tc>
          <w:tcPr>
            <w:tcW w:w="4782" w:type="dxa"/>
          </w:tcPr>
          <w:p w:rsidR="007C1017" w:rsidRPr="00832001" w:rsidRDefault="00004731" w:rsidP="00004731">
            <w:pPr>
              <w:jc w:val="left"/>
              <w:rPr>
                <w:rFonts w:asciiTheme="minorHAnsi" w:hAnsiTheme="minorHAnsi"/>
              </w:rPr>
            </w:pPr>
            <w:proofErr w:type="spellStart"/>
            <w:r w:rsidRPr="00832001">
              <w:rPr>
                <w:rStyle w:val="lang-de"/>
                <w:rFonts w:asciiTheme="minorHAnsi" w:hAnsiTheme="minorHAnsi"/>
                <w:iCs/>
                <w:color w:val="000000"/>
                <w:shd w:val="clear" w:color="auto" w:fill="FFFFFF"/>
              </w:rPr>
              <w:t>Antiblockiersystem</w:t>
            </w:r>
            <w:proofErr w:type="spellEnd"/>
            <w:r w:rsidRPr="00832001">
              <w:rPr>
                <w:rStyle w:val="lang-de"/>
                <w:rFonts w:asciiTheme="minorHAnsi" w:hAnsiTheme="minorHAnsi"/>
                <w:i/>
                <w:iCs/>
                <w:color w:val="000000"/>
                <w:sz w:val="20"/>
                <w:szCs w:val="20"/>
                <w:shd w:val="clear" w:color="auto" w:fill="FFFFFF"/>
              </w:rPr>
              <w:t xml:space="preserve"> (</w:t>
            </w:r>
            <w:r w:rsidRPr="00832001">
              <w:rPr>
                <w:rFonts w:asciiTheme="minorHAnsi" w:hAnsiTheme="minorHAnsi"/>
              </w:rPr>
              <w:t>Système Anti Blocage)</w:t>
            </w:r>
          </w:p>
        </w:tc>
      </w:tr>
      <w:tr w:rsidR="007C1017" w:rsidRPr="00832001" w:rsidTr="00343F87">
        <w:trPr>
          <w:trHeight w:val="482"/>
        </w:trPr>
        <w:tc>
          <w:tcPr>
            <w:tcW w:w="4781" w:type="dxa"/>
          </w:tcPr>
          <w:p w:rsidR="007C1017" w:rsidRPr="00832001" w:rsidRDefault="007C1017" w:rsidP="00343F87">
            <w:pPr>
              <w:rPr>
                <w:rFonts w:asciiTheme="minorHAnsi" w:hAnsiTheme="minorHAnsi"/>
              </w:rPr>
            </w:pPr>
            <w:r w:rsidRPr="00832001">
              <w:rPr>
                <w:rFonts w:asciiTheme="minorHAnsi" w:hAnsiTheme="minorHAnsi"/>
              </w:rPr>
              <w:t>TCP</w:t>
            </w:r>
            <w:r w:rsidR="00AE16B0" w:rsidRPr="00832001">
              <w:rPr>
                <w:rFonts w:asciiTheme="minorHAnsi" w:hAnsiTheme="minorHAnsi"/>
              </w:rPr>
              <w:t>/IP</w:t>
            </w:r>
          </w:p>
        </w:tc>
        <w:tc>
          <w:tcPr>
            <w:tcW w:w="4782" w:type="dxa"/>
          </w:tcPr>
          <w:p w:rsidR="007C1017" w:rsidRPr="00832001" w:rsidRDefault="00835D11" w:rsidP="007D517C">
            <w:pPr>
              <w:jc w:val="left"/>
              <w:rPr>
                <w:rFonts w:asciiTheme="minorHAnsi" w:hAnsiTheme="minorHAnsi"/>
              </w:rPr>
            </w:pPr>
            <w:r w:rsidRPr="00832001">
              <w:rPr>
                <w:rFonts w:asciiTheme="minorHAnsi" w:hAnsiTheme="minorHAnsi"/>
              </w:rPr>
              <w:t>Transmission Control Protocol/Internet Protocol</w:t>
            </w:r>
          </w:p>
        </w:tc>
      </w:tr>
      <w:tr w:rsidR="007C1017" w:rsidRPr="00832001" w:rsidTr="00343F87">
        <w:trPr>
          <w:trHeight w:val="482"/>
        </w:trPr>
        <w:tc>
          <w:tcPr>
            <w:tcW w:w="4781" w:type="dxa"/>
          </w:tcPr>
          <w:p w:rsidR="007C1017" w:rsidRPr="00832001" w:rsidRDefault="00404118" w:rsidP="00343F87">
            <w:pPr>
              <w:rPr>
                <w:rFonts w:asciiTheme="minorHAnsi" w:hAnsiTheme="minorHAnsi"/>
              </w:rPr>
            </w:pPr>
            <w:r w:rsidRPr="00832001">
              <w:rPr>
                <w:rFonts w:asciiTheme="minorHAnsi" w:hAnsiTheme="minorHAnsi"/>
              </w:rPr>
              <w:t>IHM</w:t>
            </w:r>
          </w:p>
        </w:tc>
        <w:tc>
          <w:tcPr>
            <w:tcW w:w="4782" w:type="dxa"/>
          </w:tcPr>
          <w:p w:rsidR="007C1017" w:rsidRPr="00832001" w:rsidRDefault="00D5423D" w:rsidP="00343F87">
            <w:pPr>
              <w:rPr>
                <w:rFonts w:asciiTheme="minorHAnsi" w:hAnsiTheme="minorHAnsi"/>
              </w:rPr>
            </w:pPr>
            <w:r w:rsidRPr="00832001">
              <w:rPr>
                <w:rFonts w:asciiTheme="minorHAnsi" w:hAnsiTheme="minorHAnsi"/>
              </w:rPr>
              <w:t>Interface Homme Machine</w:t>
            </w:r>
          </w:p>
        </w:tc>
      </w:tr>
      <w:tr w:rsidR="00AE16B0" w:rsidRPr="00832001" w:rsidTr="00343F87">
        <w:trPr>
          <w:trHeight w:val="482"/>
        </w:trPr>
        <w:tc>
          <w:tcPr>
            <w:tcW w:w="4781" w:type="dxa"/>
          </w:tcPr>
          <w:p w:rsidR="00AE16B0" w:rsidRPr="00832001" w:rsidRDefault="00022B14" w:rsidP="00343F87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SGBD</w:t>
            </w:r>
          </w:p>
        </w:tc>
        <w:tc>
          <w:tcPr>
            <w:tcW w:w="4782" w:type="dxa"/>
          </w:tcPr>
          <w:p w:rsidR="00AE16B0" w:rsidRPr="00832001" w:rsidRDefault="00D5423D" w:rsidP="00343F87">
            <w:pPr>
              <w:rPr>
                <w:rFonts w:asciiTheme="minorHAnsi" w:hAnsiTheme="minorHAnsi"/>
              </w:rPr>
            </w:pPr>
            <w:r w:rsidRPr="00832001">
              <w:rPr>
                <w:rFonts w:asciiTheme="minorHAnsi" w:hAnsiTheme="minorHAnsi"/>
              </w:rPr>
              <w:t>Eléments du Milieu Extérieur</w:t>
            </w:r>
          </w:p>
        </w:tc>
      </w:tr>
      <w:tr w:rsidR="00022B14" w:rsidRPr="00832001" w:rsidTr="00343F87">
        <w:trPr>
          <w:trHeight w:val="482"/>
        </w:trPr>
        <w:tc>
          <w:tcPr>
            <w:tcW w:w="4781" w:type="dxa"/>
          </w:tcPr>
          <w:p w:rsidR="00022B14" w:rsidRDefault="00022B14" w:rsidP="00343F87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BD</w:t>
            </w:r>
          </w:p>
        </w:tc>
        <w:tc>
          <w:tcPr>
            <w:tcW w:w="4782" w:type="dxa"/>
          </w:tcPr>
          <w:p w:rsidR="00022B14" w:rsidRPr="00832001" w:rsidRDefault="007D517C" w:rsidP="00343F87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Base de données</w:t>
            </w:r>
          </w:p>
        </w:tc>
      </w:tr>
      <w:tr w:rsidR="00A5670B" w:rsidRPr="00832001" w:rsidTr="00343F87">
        <w:trPr>
          <w:trHeight w:val="482"/>
        </w:trPr>
        <w:tc>
          <w:tcPr>
            <w:tcW w:w="4781" w:type="dxa"/>
          </w:tcPr>
          <w:p w:rsidR="00A5670B" w:rsidRDefault="00A5670B" w:rsidP="00343F87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EDM</w:t>
            </w:r>
          </w:p>
        </w:tc>
        <w:tc>
          <w:tcPr>
            <w:tcW w:w="4782" w:type="dxa"/>
          </w:tcPr>
          <w:p w:rsidR="00A5670B" w:rsidRPr="00832001" w:rsidRDefault="00A5670B" w:rsidP="00343F87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Echange Données Métier</w:t>
            </w:r>
          </w:p>
        </w:tc>
      </w:tr>
    </w:tbl>
    <w:p w:rsidR="00343F87" w:rsidRDefault="00343F87" w:rsidP="00343F87">
      <w:pPr>
        <w:rPr>
          <w:rFonts w:asciiTheme="minorHAnsi" w:hAnsiTheme="minorHAnsi"/>
        </w:rPr>
      </w:pPr>
    </w:p>
    <w:sectPr w:rsidR="00343F87" w:rsidSect="00031EFA">
      <w:headerReference w:type="even" r:id="rId39"/>
      <w:headerReference w:type="default" r:id="rId40"/>
      <w:headerReference w:type="first" r:id="rId41"/>
      <w:pgSz w:w="11906" w:h="16838"/>
      <w:pgMar w:top="680" w:right="992" w:bottom="1191" w:left="1134" w:header="425" w:footer="40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08EC" w:rsidRDefault="001708EC">
      <w:r>
        <w:separator/>
      </w:r>
    </w:p>
  </w:endnote>
  <w:endnote w:type="continuationSeparator" w:id="0">
    <w:p w:rsidR="001708EC" w:rsidRDefault="001708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08EC" w:rsidRPr="006641A3" w:rsidRDefault="001708EC" w:rsidP="006641A3">
    <w:pPr>
      <w:pStyle w:val="Pieddepage"/>
    </w:pPr>
    <w:r>
      <w:rPr>
        <w:noProof/>
        <w:lang w:eastAsia="fr-FR" w:bidi="ar-SA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54367812" wp14:editId="48A939E2">
              <wp:simplePos x="0" y="0"/>
              <wp:positionH relativeFrom="column">
                <wp:posOffset>-4925695</wp:posOffset>
              </wp:positionH>
              <wp:positionV relativeFrom="paragraph">
                <wp:posOffset>-1131570</wp:posOffset>
              </wp:positionV>
              <wp:extent cx="14345920" cy="4800600"/>
              <wp:effectExtent l="27305" t="1621155" r="19050" b="1617345"/>
              <wp:wrapNone/>
              <wp:docPr id="16" name="AutoShap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345920" cy="4800600"/>
                      </a:xfrm>
                      <a:prstGeom prst="wave">
                        <a:avLst>
                          <a:gd name="adj1" fmla="val 13005"/>
                          <a:gd name="adj2" fmla="val 0"/>
                        </a:avLst>
                      </a:prstGeom>
                      <a:gradFill rotWithShape="1">
                        <a:gsLst>
                          <a:gs pos="0">
                            <a:srgbClr val="00004C"/>
                          </a:gs>
                          <a:gs pos="100000">
                            <a:srgbClr val="000080"/>
                          </a:gs>
                        </a:gsLst>
                        <a:lin ang="2700000" scaled="1"/>
                      </a:gradFill>
                      <a:ln w="38100">
                        <a:solidFill>
                          <a:srgbClr val="FF9900"/>
                        </a:solidFill>
                        <a:round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64" coordsize="21600,21600" o:spt="64" adj="2809,10800" path="m@28@0c@27@1@26@3@25@0l@21@4c@22@5@23@6@24@4xe">
              <v:formulas>
                <v:f eqn="val #0"/>
                <v:f eqn="prod @0 41 9"/>
                <v:f eqn="prod @0 23 9"/>
                <v:f eqn="sum 0 0 @2"/>
                <v:f eqn="sum 21600 0 #0"/>
                <v:f eqn="sum 21600 0 @1"/>
                <v:f eqn="sum 21600 0 @3"/>
                <v:f eqn="sum #1 0 10800"/>
                <v:f eqn="sum 21600 0 #1"/>
                <v:f eqn="prod @8 2 3"/>
                <v:f eqn="prod @8 4 3"/>
                <v:f eqn="prod @8 2 1"/>
                <v:f eqn="sum 21600 0 @9"/>
                <v:f eqn="sum 21600 0 @10"/>
                <v:f eqn="sum 21600 0 @11"/>
                <v:f eqn="prod #1 2 3"/>
                <v:f eqn="prod #1 4 3"/>
                <v:f eqn="prod #1 2 1"/>
                <v:f eqn="sum 21600 0 @15"/>
                <v:f eqn="sum 21600 0 @16"/>
                <v:f eqn="sum 21600 0 @17"/>
                <v:f eqn="if @7 @14 0"/>
                <v:f eqn="if @7 @13 @15"/>
                <v:f eqn="if @7 @12 @16"/>
                <v:f eqn="if @7 21600 @17"/>
                <v:f eqn="if @7 0 @20"/>
                <v:f eqn="if @7 @9 @19"/>
                <v:f eqn="if @7 @10 @18"/>
                <v:f eqn="if @7 @11 21600"/>
                <v:f eqn="sum @24 0 @21"/>
                <v:f eqn="sum @4 0 @0"/>
                <v:f eqn="max @21 @25"/>
                <v:f eqn="min @24 @28"/>
                <v:f eqn="prod @0 2 1"/>
                <v:f eqn="sum 21600 0 @33"/>
                <v:f eqn="mid @26 @27"/>
                <v:f eqn="mid @24 @28"/>
                <v:f eqn="mid @22 @23"/>
                <v:f eqn="mid @21 @25"/>
              </v:formulas>
              <v:path o:connecttype="custom" o:connectlocs="@35,@0;@38,10800;@37,@4;@36,10800" o:connectangles="270,180,90,0" textboxrect="@31,@33,@32,@34"/>
              <v:handles>
                <v:h position="topLeft,#0" yrange="0,4459"/>
                <v:h position="#1,bottomRight" xrange="8640,12960"/>
              </v:handles>
            </v:shapetype>
            <v:shape id="AutoShape 37" o:spid="_x0000_s1026" type="#_x0000_t64" style="position:absolute;margin-left:-387.85pt;margin-top:-89.1pt;width:1129.6pt;height:378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" fillcolor="#00004c" strokecolor="#f90" strokeweight="3pt">
              <v:fill color2="navy" rotate="t" angle="45" focus="100%" type="gradient"/>
            </v:shape>
          </w:pict>
        </mc:Fallback>
      </mc:AlternateContent>
    </w:r>
    <w:r>
      <w:rPr>
        <w:noProof/>
        <w:lang w:eastAsia="fr-FR" w:bidi="ar-SA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F1E69CC" wp14:editId="6CCD70A7">
              <wp:simplePos x="0" y="0"/>
              <wp:positionH relativeFrom="column">
                <wp:posOffset>-704850</wp:posOffset>
              </wp:positionH>
              <wp:positionV relativeFrom="paragraph">
                <wp:posOffset>103505</wp:posOffset>
              </wp:positionV>
              <wp:extent cx="7560310" cy="437515"/>
              <wp:effectExtent l="0" t="0" r="2540" b="1905"/>
              <wp:wrapNone/>
              <wp:docPr id="15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60310" cy="437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708EC" w:rsidRPr="00F8407B" w:rsidRDefault="001708EC" w:rsidP="006641A3">
                          <w:pPr>
                            <w:pStyle w:val="Pieddepage"/>
                            <w:jc w:val="center"/>
                            <w:rPr>
                              <w:color w:val="C0C0C0"/>
                              <w:sz w:val="16"/>
                              <w:szCs w:val="16"/>
                            </w:rPr>
                          </w:pPr>
                          <w:r w:rsidRPr="00F8407B">
                            <w:rPr>
                              <w:noProof/>
                              <w:color w:val="C0C0C0"/>
                              <w:sz w:val="16"/>
                              <w:szCs w:val="16"/>
                            </w:rPr>
                            <w:t>Tour Norma – La Défense, 20 rue Jean Jaurès – 92800 PUTEAUX</w:t>
                          </w:r>
                          <w:r w:rsidRPr="00F8407B">
                            <w:rPr>
                              <w:color w:val="C0C0C0"/>
                              <w:sz w:val="16"/>
                              <w:szCs w:val="16"/>
                            </w:rPr>
                            <w:t xml:space="preserve"> – Tél.</w:t>
                          </w:r>
                          <w:r w:rsidRPr="00F8407B">
                            <w:t xml:space="preserve"> </w:t>
                          </w:r>
                          <w:r w:rsidRPr="00F8407B">
                            <w:rPr>
                              <w:color w:val="C0C0C0"/>
                              <w:sz w:val="16"/>
                              <w:szCs w:val="16"/>
                            </w:rPr>
                            <w:t>01.41.92.01.01 – Télécopie. 01.41.92.01.00</w:t>
                          </w:r>
                        </w:p>
                        <w:p w:rsidR="001708EC" w:rsidRPr="00F8407B" w:rsidRDefault="001708EC" w:rsidP="006641A3">
                          <w:pPr>
                            <w:pStyle w:val="Pieddepage"/>
                            <w:jc w:val="center"/>
                            <w:rPr>
                              <w:color w:val="C0C0C0"/>
                              <w:sz w:val="16"/>
                              <w:szCs w:val="16"/>
                            </w:rPr>
                          </w:pPr>
                          <w:r w:rsidRPr="00F8407B">
                            <w:rPr>
                              <w:color w:val="C0C0C0"/>
                              <w:sz w:val="16"/>
                              <w:szCs w:val="16"/>
                            </w:rPr>
                            <w:t xml:space="preserve">Site Internet : </w:t>
                          </w:r>
                          <w:hyperlink r:id="rId1" w:history="1">
                            <w:r w:rsidRPr="00F8407B">
                              <w:rPr>
                                <w:rStyle w:val="Lienhypertexte"/>
                                <w:color w:val="C0C0C0"/>
                                <w:sz w:val="16"/>
                                <w:szCs w:val="16"/>
                              </w:rPr>
                              <w:t>http://www.matis.fr</w:t>
                            </w:r>
                          </w:hyperlink>
                          <w:r w:rsidRPr="00F8407B">
                            <w:rPr>
                              <w:color w:val="C0C0C0"/>
                              <w:sz w:val="16"/>
                              <w:szCs w:val="16"/>
                            </w:rPr>
                            <w:t xml:space="preserve">  </w:t>
                          </w:r>
                        </w:p>
                        <w:p w:rsidR="001708EC" w:rsidRPr="00F8407B" w:rsidRDefault="001708EC" w:rsidP="006641A3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0" o:spid="_x0000_s1121" type="#_x0000_t202" style="position:absolute;left:0;text-align:left;margin-left:-55.5pt;margin-top:8.15pt;width:595.3pt;height:34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" filled="f" stroked="f">
              <v:textbox>
                <w:txbxContent>
                  <w:p w:rsidR="001708EC" w:rsidRPr="00F8407B" w:rsidRDefault="001708EC" w:rsidP="006641A3">
                    <w:pPr>
                      <w:pStyle w:val="Pieddepage"/>
                      <w:jc w:val="center"/>
                      <w:rPr>
                        <w:color w:val="C0C0C0"/>
                        <w:sz w:val="16"/>
                        <w:szCs w:val="16"/>
                      </w:rPr>
                    </w:pPr>
                    <w:r w:rsidRPr="00F8407B">
                      <w:rPr>
                        <w:noProof/>
                        <w:color w:val="C0C0C0"/>
                        <w:sz w:val="16"/>
                        <w:szCs w:val="16"/>
                      </w:rPr>
                      <w:t>Tour Norma – La Défense, 20 rue Jean Jaurès – 92800 PUTEAUX</w:t>
                    </w:r>
                    <w:r w:rsidRPr="00F8407B">
                      <w:rPr>
                        <w:color w:val="C0C0C0"/>
                        <w:sz w:val="16"/>
                        <w:szCs w:val="16"/>
                      </w:rPr>
                      <w:t xml:space="preserve"> – Tél.</w:t>
                    </w:r>
                    <w:r w:rsidRPr="00F8407B">
                      <w:t xml:space="preserve"> </w:t>
                    </w:r>
                    <w:r w:rsidRPr="00F8407B">
                      <w:rPr>
                        <w:color w:val="C0C0C0"/>
                        <w:sz w:val="16"/>
                        <w:szCs w:val="16"/>
                      </w:rPr>
                      <w:t>01.41.92.01.01 – Télécopie. 01.41.92.01.00</w:t>
                    </w:r>
                  </w:p>
                  <w:p w:rsidR="001708EC" w:rsidRPr="00F8407B" w:rsidRDefault="001708EC" w:rsidP="006641A3">
                    <w:pPr>
                      <w:pStyle w:val="Pieddepage"/>
                      <w:jc w:val="center"/>
                      <w:rPr>
                        <w:color w:val="C0C0C0"/>
                        <w:sz w:val="16"/>
                        <w:szCs w:val="16"/>
                      </w:rPr>
                    </w:pPr>
                    <w:r w:rsidRPr="00F8407B">
                      <w:rPr>
                        <w:color w:val="C0C0C0"/>
                        <w:sz w:val="16"/>
                        <w:szCs w:val="16"/>
                      </w:rPr>
                      <w:t xml:space="preserve">Site Internet : </w:t>
                    </w:r>
                    <w:hyperlink r:id="rId2" w:history="1">
                      <w:r w:rsidRPr="00F8407B">
                        <w:rPr>
                          <w:rStyle w:val="Lienhypertexte"/>
                          <w:color w:val="C0C0C0"/>
                          <w:sz w:val="16"/>
                          <w:szCs w:val="16"/>
                        </w:rPr>
                        <w:t>http://www.matis.fr</w:t>
                      </w:r>
                    </w:hyperlink>
                    <w:r w:rsidRPr="00F8407B">
                      <w:rPr>
                        <w:color w:val="C0C0C0"/>
                        <w:sz w:val="16"/>
                        <w:szCs w:val="16"/>
                      </w:rPr>
                      <w:t xml:space="preserve">  </w:t>
                    </w:r>
                  </w:p>
                  <w:p w:rsidR="001708EC" w:rsidRPr="00F8407B" w:rsidRDefault="001708EC" w:rsidP="006641A3"/>
                </w:txbxContent>
              </v:textbox>
            </v:shape>
          </w:pict>
        </mc:Fallback>
      </mc:AlternateContent>
    </w:r>
    <w:r>
      <w:rPr>
        <w:noProof/>
        <w:sz w:val="20"/>
        <w:lang w:eastAsia="fr-FR" w:bidi="ar-SA"/>
      </w:rPr>
      <w:drawing>
        <wp:anchor distT="0" distB="0" distL="114300" distR="114300" simplePos="0" relativeHeight="251663360" behindDoc="1" locked="0" layoutInCell="1" allowOverlap="1" wp14:anchorId="2067A3B1" wp14:editId="42FF7BDE">
          <wp:simplePos x="0" y="0"/>
          <wp:positionH relativeFrom="column">
            <wp:posOffset>-342900</wp:posOffset>
          </wp:positionH>
          <wp:positionV relativeFrom="paragraph">
            <wp:posOffset>-172720</wp:posOffset>
          </wp:positionV>
          <wp:extent cx="356235" cy="457200"/>
          <wp:effectExtent l="0" t="0" r="5715" b="0"/>
          <wp:wrapTight wrapText="bothSides">
            <wp:wrapPolygon edited="0">
              <wp:start x="0" y="0"/>
              <wp:lineTo x="0" y="20700"/>
              <wp:lineTo x="20791" y="20700"/>
              <wp:lineTo x="20791" y="0"/>
              <wp:lineTo x="0" y="0"/>
            </wp:wrapPolygon>
          </wp:wrapTight>
          <wp:docPr id="46" name="Image 41" descr="9001_20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41" descr="9001_2000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6235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08EC" w:rsidRDefault="001708EC">
    <w:pPr>
      <w:pStyle w:val="Pieddepage"/>
    </w:pPr>
    <w:r>
      <w:rPr>
        <w:noProof/>
        <w:sz w:val="20"/>
        <w:lang w:eastAsia="fr-FR" w:bidi="ar-SA"/>
      </w:rPr>
      <w:drawing>
        <wp:anchor distT="0" distB="0" distL="114300" distR="114300" simplePos="0" relativeHeight="251660288" behindDoc="1" locked="0" layoutInCell="1" allowOverlap="1" wp14:anchorId="15FA3490" wp14:editId="3ABF4843">
          <wp:simplePos x="0" y="0"/>
          <wp:positionH relativeFrom="column">
            <wp:posOffset>-424815</wp:posOffset>
          </wp:positionH>
          <wp:positionV relativeFrom="paragraph">
            <wp:posOffset>-73660</wp:posOffset>
          </wp:positionV>
          <wp:extent cx="356235" cy="457200"/>
          <wp:effectExtent l="0" t="0" r="5715" b="0"/>
          <wp:wrapTight wrapText="bothSides">
            <wp:wrapPolygon edited="0">
              <wp:start x="0" y="0"/>
              <wp:lineTo x="0" y="20700"/>
              <wp:lineTo x="20791" y="20700"/>
              <wp:lineTo x="20791" y="0"/>
              <wp:lineTo x="0" y="0"/>
            </wp:wrapPolygon>
          </wp:wrapTight>
          <wp:docPr id="44" name="Image 34" descr="9001_20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34" descr="9001_200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6235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fr-FR" w:bidi="ar-SA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574404E9" wp14:editId="677D3EED">
              <wp:simplePos x="0" y="0"/>
              <wp:positionH relativeFrom="column">
                <wp:posOffset>-800100</wp:posOffset>
              </wp:positionH>
              <wp:positionV relativeFrom="paragraph">
                <wp:posOffset>161290</wp:posOffset>
              </wp:positionV>
              <wp:extent cx="7560310" cy="447040"/>
              <wp:effectExtent l="0" t="0" r="2540" b="1270"/>
              <wp:wrapNone/>
              <wp:docPr id="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60310" cy="447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708EC" w:rsidRPr="00375E8D" w:rsidRDefault="001708EC" w:rsidP="00645E02">
                          <w:pPr>
                            <w:pStyle w:val="Pieddepage"/>
                            <w:jc w:val="center"/>
                            <w:rPr>
                              <w:color w:val="C0C0C0"/>
                              <w:sz w:val="16"/>
                              <w:szCs w:val="16"/>
                            </w:rPr>
                          </w:pPr>
                          <w:r w:rsidRPr="00375E8D">
                            <w:rPr>
                              <w:noProof/>
                              <w:color w:val="C0C0C0"/>
                              <w:sz w:val="16"/>
                              <w:szCs w:val="16"/>
                            </w:rPr>
                            <w:t>Tour Norma – La Défense, 20 rue Jean Jaurès – 92800 PUTEAUX</w:t>
                          </w:r>
                          <w:r w:rsidRPr="00375E8D">
                            <w:rPr>
                              <w:color w:val="C0C0C0"/>
                              <w:sz w:val="16"/>
                              <w:szCs w:val="16"/>
                            </w:rPr>
                            <w:t xml:space="preserve"> – Tél.</w:t>
                          </w:r>
                          <w:r w:rsidRPr="00375E8D">
                            <w:t xml:space="preserve"> </w:t>
                          </w:r>
                          <w:r w:rsidRPr="00375E8D">
                            <w:rPr>
                              <w:color w:val="C0C0C0"/>
                              <w:sz w:val="16"/>
                              <w:szCs w:val="16"/>
                            </w:rPr>
                            <w:t>01.41.92.01.01 – Télécopie. 01.41.92.01.00</w:t>
                          </w:r>
                        </w:p>
                        <w:p w:rsidR="001708EC" w:rsidRPr="00375E8D" w:rsidRDefault="001708EC" w:rsidP="00645E02">
                          <w:pPr>
                            <w:pStyle w:val="Pieddepage"/>
                            <w:jc w:val="center"/>
                            <w:rPr>
                              <w:color w:val="C0C0C0"/>
                              <w:sz w:val="16"/>
                              <w:szCs w:val="16"/>
                            </w:rPr>
                          </w:pPr>
                          <w:r w:rsidRPr="00375E8D">
                            <w:rPr>
                              <w:color w:val="C0C0C0"/>
                              <w:sz w:val="16"/>
                              <w:szCs w:val="16"/>
                            </w:rPr>
                            <w:t xml:space="preserve">Site Internet : </w:t>
                          </w:r>
                          <w:hyperlink r:id="rId2" w:history="1">
                            <w:r w:rsidRPr="00375E8D">
                              <w:rPr>
                                <w:rStyle w:val="Lienhypertexte"/>
                                <w:color w:val="C0C0C0"/>
                                <w:sz w:val="16"/>
                                <w:szCs w:val="16"/>
                              </w:rPr>
                              <w:t>http://www.matis.fr</w:t>
                            </w:r>
                          </w:hyperlink>
                          <w:r w:rsidRPr="00375E8D">
                            <w:rPr>
                              <w:color w:val="C0C0C0"/>
                              <w:sz w:val="16"/>
                              <w:szCs w:val="16"/>
                            </w:rPr>
                            <w:t xml:space="preserve">  </w:t>
                          </w:r>
                        </w:p>
                        <w:p w:rsidR="001708EC" w:rsidRPr="00375E8D" w:rsidRDefault="001708EC" w:rsidP="00645E0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124" type="#_x0000_t202" style="position:absolute;left:0;text-align:left;margin-left:-63pt;margin-top:12.7pt;width:595.3pt;height:35.2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" filled="f" stroked="f">
              <v:textbox>
                <w:txbxContent>
                  <w:p w:rsidR="001708EC" w:rsidRPr="00375E8D" w:rsidRDefault="001708EC" w:rsidP="00645E02">
                    <w:pPr>
                      <w:pStyle w:val="Pieddepage"/>
                      <w:jc w:val="center"/>
                      <w:rPr>
                        <w:color w:val="C0C0C0"/>
                        <w:sz w:val="16"/>
                        <w:szCs w:val="16"/>
                      </w:rPr>
                    </w:pPr>
                    <w:r w:rsidRPr="00375E8D">
                      <w:rPr>
                        <w:noProof/>
                        <w:color w:val="C0C0C0"/>
                        <w:sz w:val="16"/>
                        <w:szCs w:val="16"/>
                      </w:rPr>
                      <w:t>Tour Norma – La Défense, 20 rue Jean Jaurès – 92800 PUTEAUX</w:t>
                    </w:r>
                    <w:r w:rsidRPr="00375E8D">
                      <w:rPr>
                        <w:color w:val="C0C0C0"/>
                        <w:sz w:val="16"/>
                        <w:szCs w:val="16"/>
                      </w:rPr>
                      <w:t xml:space="preserve"> – Tél.</w:t>
                    </w:r>
                    <w:r w:rsidRPr="00375E8D">
                      <w:t xml:space="preserve"> </w:t>
                    </w:r>
                    <w:r w:rsidRPr="00375E8D">
                      <w:rPr>
                        <w:color w:val="C0C0C0"/>
                        <w:sz w:val="16"/>
                        <w:szCs w:val="16"/>
                      </w:rPr>
                      <w:t>01.41.92.01.01 – Télécopie. 01.41.92.01.00</w:t>
                    </w:r>
                  </w:p>
                  <w:p w:rsidR="001708EC" w:rsidRPr="00375E8D" w:rsidRDefault="001708EC" w:rsidP="00645E02">
                    <w:pPr>
                      <w:pStyle w:val="Pieddepage"/>
                      <w:jc w:val="center"/>
                      <w:rPr>
                        <w:color w:val="C0C0C0"/>
                        <w:sz w:val="16"/>
                        <w:szCs w:val="16"/>
                      </w:rPr>
                    </w:pPr>
                    <w:r w:rsidRPr="00375E8D">
                      <w:rPr>
                        <w:color w:val="C0C0C0"/>
                        <w:sz w:val="16"/>
                        <w:szCs w:val="16"/>
                      </w:rPr>
                      <w:t xml:space="preserve">Site Internet : </w:t>
                    </w:r>
                    <w:hyperlink r:id="rId3" w:history="1">
                      <w:r w:rsidRPr="00375E8D">
                        <w:rPr>
                          <w:rStyle w:val="Lienhypertexte"/>
                          <w:color w:val="C0C0C0"/>
                          <w:sz w:val="16"/>
                          <w:szCs w:val="16"/>
                        </w:rPr>
                        <w:t>http://www.matis.fr</w:t>
                      </w:r>
                    </w:hyperlink>
                    <w:r w:rsidRPr="00375E8D">
                      <w:rPr>
                        <w:color w:val="C0C0C0"/>
                        <w:sz w:val="16"/>
                        <w:szCs w:val="16"/>
                      </w:rPr>
                      <w:t xml:space="preserve">  </w:t>
                    </w:r>
                  </w:p>
                  <w:p w:rsidR="001708EC" w:rsidRPr="00375E8D" w:rsidRDefault="001708EC" w:rsidP="00645E02"/>
                </w:txbxContent>
              </v:textbox>
            </v:shape>
          </w:pict>
        </mc:Fallback>
      </mc:AlternateContent>
    </w:r>
    <w:r>
      <w:rPr>
        <w:noProof/>
        <w:lang w:eastAsia="fr-FR" w:bidi="ar-SA"/>
      </w:rPr>
      <mc:AlternateContent>
        <mc:Choice Requires="wps">
          <w:drawing>
            <wp:anchor distT="0" distB="0" distL="114300" distR="114300" simplePos="0" relativeHeight="251653120" behindDoc="1" locked="0" layoutInCell="1" allowOverlap="1" wp14:anchorId="4AE3F399" wp14:editId="260504D5">
              <wp:simplePos x="0" y="0"/>
              <wp:positionH relativeFrom="column">
                <wp:posOffset>-5078095</wp:posOffset>
              </wp:positionH>
              <wp:positionV relativeFrom="paragraph">
                <wp:posOffset>-1101090</wp:posOffset>
              </wp:positionV>
              <wp:extent cx="14345920" cy="4800600"/>
              <wp:effectExtent l="27305" t="1623060" r="19050" b="1615440"/>
              <wp:wrapNone/>
              <wp:docPr id="1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345920" cy="4800600"/>
                      </a:xfrm>
                      <a:prstGeom prst="wave">
                        <a:avLst>
                          <a:gd name="adj1" fmla="val 13005"/>
                          <a:gd name="adj2" fmla="val 0"/>
                        </a:avLst>
                      </a:prstGeom>
                      <a:gradFill rotWithShape="1">
                        <a:gsLst>
                          <a:gs pos="0">
                            <a:srgbClr val="00004C"/>
                          </a:gs>
                          <a:gs pos="100000">
                            <a:srgbClr val="000080"/>
                          </a:gs>
                        </a:gsLst>
                        <a:lin ang="2700000" scaled="1"/>
                      </a:gradFill>
                      <a:ln w="38100">
                        <a:solidFill>
                          <a:srgbClr val="FF9900"/>
                        </a:solidFill>
                        <a:round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64" coordsize="21600,21600" o:spt="64" adj="2809,10800" path="m@28@0c@27@1@26@3@25@0l@21@4c@22@5@23@6@24@4xe">
              <v:formulas>
                <v:f eqn="val #0"/>
                <v:f eqn="prod @0 41 9"/>
                <v:f eqn="prod @0 23 9"/>
                <v:f eqn="sum 0 0 @2"/>
                <v:f eqn="sum 21600 0 #0"/>
                <v:f eqn="sum 21600 0 @1"/>
                <v:f eqn="sum 21600 0 @3"/>
                <v:f eqn="sum #1 0 10800"/>
                <v:f eqn="sum 21600 0 #1"/>
                <v:f eqn="prod @8 2 3"/>
                <v:f eqn="prod @8 4 3"/>
                <v:f eqn="prod @8 2 1"/>
                <v:f eqn="sum 21600 0 @9"/>
                <v:f eqn="sum 21600 0 @10"/>
                <v:f eqn="sum 21600 0 @11"/>
                <v:f eqn="prod #1 2 3"/>
                <v:f eqn="prod #1 4 3"/>
                <v:f eqn="prod #1 2 1"/>
                <v:f eqn="sum 21600 0 @15"/>
                <v:f eqn="sum 21600 0 @16"/>
                <v:f eqn="sum 21600 0 @17"/>
                <v:f eqn="if @7 @14 0"/>
                <v:f eqn="if @7 @13 @15"/>
                <v:f eqn="if @7 @12 @16"/>
                <v:f eqn="if @7 21600 @17"/>
                <v:f eqn="if @7 0 @20"/>
                <v:f eqn="if @7 @9 @19"/>
                <v:f eqn="if @7 @10 @18"/>
                <v:f eqn="if @7 @11 21600"/>
                <v:f eqn="sum @24 0 @21"/>
                <v:f eqn="sum @4 0 @0"/>
                <v:f eqn="max @21 @25"/>
                <v:f eqn="min @24 @28"/>
                <v:f eqn="prod @0 2 1"/>
                <v:f eqn="sum 21600 0 @33"/>
                <v:f eqn="mid @26 @27"/>
                <v:f eqn="mid @24 @28"/>
                <v:f eqn="mid @22 @23"/>
                <v:f eqn="mid @21 @25"/>
              </v:formulas>
              <v:path o:connecttype="custom" o:connectlocs="@35,@0;@38,10800;@37,@4;@36,10800" o:connectangles="270,180,90,0" textboxrect="@31,@33,@32,@34"/>
              <v:handles>
                <v:h position="topLeft,#0" yrange="0,4459"/>
                <v:h position="#1,bottomRight" xrange="8640,12960"/>
              </v:handles>
            </v:shapetype>
            <v:shape id="AutoShape 4" o:spid="_x0000_s1026" type="#_x0000_t64" style="position:absolute;margin-left:-399.85pt;margin-top:-86.7pt;width:1129.6pt;height:378pt;z-index:-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" fillcolor="#00004c" strokecolor="#f90" strokeweight="3pt">
              <v:fill color2="navy" rotate="t" angle="45" focus="100%" type="gradient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08EC" w:rsidRDefault="001708EC">
      <w:r>
        <w:separator/>
      </w:r>
    </w:p>
  </w:footnote>
  <w:footnote w:type="continuationSeparator" w:id="0">
    <w:p w:rsidR="001708EC" w:rsidRDefault="001708E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08EC" w:rsidRPr="00186B0B" w:rsidRDefault="001708EC" w:rsidP="00186B0B">
    <w:pPr>
      <w:rPr>
        <w:rFonts w:ascii="Arial" w:hAnsi="Arial" w:cs="Arial"/>
        <w:color w:val="666666"/>
        <w:sz w:val="15"/>
        <w:szCs w:val="15"/>
      </w:rPr>
    </w:pPr>
    <w:r>
      <w:rPr>
        <w:rFonts w:ascii="Arial" w:hAnsi="Arial" w:cs="Arial"/>
        <w:noProof/>
        <w:color w:val="666666"/>
        <w:sz w:val="15"/>
        <w:szCs w:val="15"/>
        <w:lang w:eastAsia="fr-FR" w:bidi="ar-SA"/>
      </w:rPr>
      <w:drawing>
        <wp:inline distT="0" distB="0" distL="0" distR="0" wp14:anchorId="5E1080C6" wp14:editId="3A290F23">
          <wp:extent cx="952500" cy="790575"/>
          <wp:effectExtent l="0" t="0" r="0" b="9525"/>
          <wp:docPr id="11" name="Image 21" descr="logo1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1" descr="logo10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790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1708EC" w:rsidRDefault="001708EC" w:rsidP="00703952">
    <w:pPr>
      <w:pStyle w:val="Style9ptJustifiGauche19cmAvant6pt"/>
      <w:tabs>
        <w:tab w:val="left" w:pos="8400"/>
        <w:tab w:val="right" w:pos="9638"/>
      </w:tabs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08EC" w:rsidRDefault="001708EC">
    <w:pPr>
      <w:pStyle w:val="En-tte"/>
    </w:pPr>
    <w:r>
      <w:rPr>
        <w:noProof/>
        <w:lang w:eastAsia="fr-FR" w:bidi="ar-SA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E3FC0D3" wp14:editId="4ED53BF0">
              <wp:simplePos x="0" y="0"/>
              <wp:positionH relativeFrom="column">
                <wp:posOffset>-424815</wp:posOffset>
              </wp:positionH>
              <wp:positionV relativeFrom="paragraph">
                <wp:posOffset>502285</wp:posOffset>
              </wp:positionV>
              <wp:extent cx="7019925" cy="1125855"/>
              <wp:effectExtent l="0" t="0" r="0" b="0"/>
              <wp:wrapNone/>
              <wp:docPr id="14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19925" cy="11258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708EC" w:rsidRPr="008F619C" w:rsidRDefault="001708EC" w:rsidP="008F619C">
                          <w:pPr>
                            <w:pStyle w:val="LETITRE"/>
                            <w:pBdr>
                              <w:bottom w:val="single" w:sz="4" w:space="1" w:color="auto"/>
                            </w:pBdr>
                            <w:ind w:hanging="340"/>
                            <w:rPr>
                              <w:color w:val="FFFFFF"/>
                              <w:w w:val="80"/>
                            </w:rPr>
                          </w:pPr>
                          <w:r>
                            <w:rPr>
                              <w:color w:val="FFFFFF"/>
                              <w:w w:val="80"/>
                            </w:rPr>
                            <w:t>Spécification Logicielle du Projet RADOME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" o:spid="_x0000_s1122" type="#_x0000_t202" style="position:absolute;left:0;text-align:left;margin-left:-33.45pt;margin-top:39.55pt;width:552.75pt;height:88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V0tugIAAMM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" filled="f" stroked="f">
              <v:textbox>
                <w:txbxContent>
                  <w:p w:rsidR="001708EC" w:rsidRPr="008F619C" w:rsidRDefault="001708EC" w:rsidP="008F619C">
                    <w:pPr>
                      <w:pStyle w:val="LETITRE"/>
                      <w:pBdr>
                        <w:bottom w:val="single" w:sz="4" w:space="1" w:color="auto"/>
                      </w:pBdr>
                      <w:ind w:hanging="340"/>
                      <w:rPr>
                        <w:color w:val="FFFFFF"/>
                        <w:w w:val="80"/>
                      </w:rPr>
                    </w:pPr>
                    <w:r>
                      <w:rPr>
                        <w:color w:val="FFFFFF"/>
                        <w:w w:val="80"/>
                      </w:rPr>
                      <w:t>Spécification Logicielle du Projet RADOME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fr-FR" w:bidi="ar-SA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6569457F" wp14:editId="129BF4C7">
              <wp:simplePos x="0" y="0"/>
              <wp:positionH relativeFrom="column">
                <wp:posOffset>1194435</wp:posOffset>
              </wp:positionH>
              <wp:positionV relativeFrom="paragraph">
                <wp:posOffset>-173990</wp:posOffset>
              </wp:positionV>
              <wp:extent cx="3609975" cy="571500"/>
              <wp:effectExtent l="0" t="0" r="0" b="0"/>
              <wp:wrapNone/>
              <wp:docPr id="13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9975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708EC" w:rsidRPr="00596387" w:rsidRDefault="001708EC" w:rsidP="00BD4E79">
                          <w:pPr>
                            <w:jc w:val="center"/>
                            <w:rPr>
                              <w:b/>
                              <w:color w:val="000099"/>
                              <w:sz w:val="52"/>
                            </w:rPr>
                          </w:pPr>
                          <w:r w:rsidRPr="00A10B46">
                            <w:rPr>
                              <w:b/>
                              <w:color w:val="000099"/>
                              <w:sz w:val="52"/>
                            </w:rPr>
                            <w:t>MATIS</w:t>
                          </w:r>
                          <w:r>
                            <w:rPr>
                              <w:b/>
                              <w:color w:val="000099"/>
                              <w:sz w:val="52"/>
                            </w:rPr>
                            <w:t xml:space="preserve"> Technologies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" o:spid="_x0000_s1123" type="#_x0000_t202" style="position:absolute;left:0;text-align:left;margin-left:94.05pt;margin-top:-13.7pt;width:284.25pt;height:4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" filled="f" stroked="f">
              <v:textbox>
                <w:txbxContent>
                  <w:p w:rsidR="001708EC" w:rsidRPr="00596387" w:rsidRDefault="001708EC" w:rsidP="00BD4E79">
                    <w:pPr>
                      <w:jc w:val="center"/>
                      <w:rPr>
                        <w:b/>
                        <w:color w:val="000099"/>
                        <w:sz w:val="52"/>
                      </w:rPr>
                    </w:pPr>
                    <w:r w:rsidRPr="00A10B46">
                      <w:rPr>
                        <w:b/>
                        <w:color w:val="000099"/>
                        <w:sz w:val="52"/>
                      </w:rPr>
                      <w:t>MATIS</w:t>
                    </w:r>
                    <w:r>
                      <w:rPr>
                        <w:b/>
                        <w:color w:val="000099"/>
                        <w:sz w:val="52"/>
                      </w:rPr>
                      <w:t xml:space="preserve"> Technologies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fr-FR"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40A2F64" wp14:editId="15C8D28B">
              <wp:simplePos x="0" y="0"/>
              <wp:positionH relativeFrom="column">
                <wp:posOffset>-734695</wp:posOffset>
              </wp:positionH>
              <wp:positionV relativeFrom="paragraph">
                <wp:posOffset>1774825</wp:posOffset>
              </wp:positionV>
              <wp:extent cx="7658100" cy="0"/>
              <wp:effectExtent l="27305" t="22225" r="20320" b="25400"/>
              <wp:wrapNone/>
              <wp:docPr id="12" name="Line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65810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FF99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3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7.85pt,139.75pt" to="545.15pt,1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" strokecolor="#f90" strokeweight="3pt"/>
          </w:pict>
        </mc:Fallback>
      </mc:AlternateContent>
    </w:r>
    <w:r>
      <w:rPr>
        <w:noProof/>
        <w:lang w:eastAsia="fr-FR" w:bidi="ar-SA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441CF59" wp14:editId="7BBC73A7">
              <wp:simplePos x="0" y="0"/>
              <wp:positionH relativeFrom="column">
                <wp:posOffset>5894705</wp:posOffset>
              </wp:positionH>
              <wp:positionV relativeFrom="paragraph">
                <wp:posOffset>655320</wp:posOffset>
              </wp:positionV>
              <wp:extent cx="1257300" cy="1257300"/>
              <wp:effectExtent l="8255" t="17145" r="0" b="0"/>
              <wp:wrapNone/>
              <wp:docPr id="4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257300" cy="1257300"/>
                        <a:chOff x="1237" y="3937"/>
                        <a:chExt cx="12780" cy="12780"/>
                      </a:xfrm>
                    </wpg:grpSpPr>
                    <wps:wsp>
                      <wps:cNvPr id="5" name="Freeform 24"/>
                      <wps:cNvSpPr>
                        <a:spLocks/>
                      </wps:cNvSpPr>
                      <wps:spPr bwMode="auto">
                        <a:xfrm>
                          <a:off x="4837" y="7357"/>
                          <a:ext cx="5580" cy="2520"/>
                        </a:xfrm>
                        <a:custGeom>
                          <a:avLst/>
                          <a:gdLst>
                            <a:gd name="T0" fmla="*/ 0 w 5580"/>
                            <a:gd name="T1" fmla="*/ 1620 h 2520"/>
                            <a:gd name="T2" fmla="*/ 2880 w 5580"/>
                            <a:gd name="T3" fmla="*/ 0 h 2520"/>
                            <a:gd name="T4" fmla="*/ 5580 w 5580"/>
                            <a:gd name="T5" fmla="*/ 1620 h 2520"/>
                            <a:gd name="T6" fmla="*/ 4140 w 5580"/>
                            <a:gd name="T7" fmla="*/ 2520 h 2520"/>
                            <a:gd name="T8" fmla="*/ 2700 w 5580"/>
                            <a:gd name="T9" fmla="*/ 1620 h 2520"/>
                            <a:gd name="T10" fmla="*/ 1260 w 5580"/>
                            <a:gd name="T11" fmla="*/ 2520 h 2520"/>
                            <a:gd name="T12" fmla="*/ 0 w 5580"/>
                            <a:gd name="T13" fmla="*/ 1620 h 25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5580" h="2520">
                              <a:moveTo>
                                <a:pt x="0" y="1620"/>
                              </a:moveTo>
                              <a:lnTo>
                                <a:pt x="2880" y="0"/>
                              </a:lnTo>
                              <a:lnTo>
                                <a:pt x="5580" y="1620"/>
                              </a:lnTo>
                              <a:lnTo>
                                <a:pt x="4140" y="2520"/>
                              </a:lnTo>
                              <a:lnTo>
                                <a:pt x="2700" y="1620"/>
                              </a:lnTo>
                              <a:lnTo>
                                <a:pt x="1260" y="2520"/>
                              </a:lnTo>
                              <a:lnTo>
                                <a:pt x="0" y="162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Freeform 25"/>
                      <wps:cNvSpPr>
                        <a:spLocks/>
                      </wps:cNvSpPr>
                      <wps:spPr bwMode="auto">
                        <a:xfrm>
                          <a:off x="6097" y="8977"/>
                          <a:ext cx="1440" cy="2340"/>
                        </a:xfrm>
                        <a:custGeom>
                          <a:avLst/>
                          <a:gdLst>
                            <a:gd name="T0" fmla="*/ 0 w 1440"/>
                            <a:gd name="T1" fmla="*/ 900 h 2340"/>
                            <a:gd name="T2" fmla="*/ 0 w 1440"/>
                            <a:gd name="T3" fmla="*/ 2340 h 2340"/>
                            <a:gd name="T4" fmla="*/ 1440 w 1440"/>
                            <a:gd name="T5" fmla="*/ 1440 h 2340"/>
                            <a:gd name="T6" fmla="*/ 1440 w 1440"/>
                            <a:gd name="T7" fmla="*/ 0 h 2340"/>
                            <a:gd name="T8" fmla="*/ 0 w 1440"/>
                            <a:gd name="T9" fmla="*/ 900 h 23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440" h="2340">
                              <a:moveTo>
                                <a:pt x="0" y="900"/>
                              </a:moveTo>
                              <a:lnTo>
                                <a:pt x="0" y="2340"/>
                              </a:lnTo>
                              <a:lnTo>
                                <a:pt x="1440" y="1440"/>
                              </a:lnTo>
                              <a:lnTo>
                                <a:pt x="1440" y="0"/>
                              </a:lnTo>
                              <a:lnTo>
                                <a:pt x="0" y="9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Freeform 26"/>
                      <wps:cNvSpPr>
                        <a:spLocks/>
                      </wps:cNvSpPr>
                      <wps:spPr bwMode="auto">
                        <a:xfrm>
                          <a:off x="7537" y="8977"/>
                          <a:ext cx="1440" cy="2340"/>
                        </a:xfrm>
                        <a:custGeom>
                          <a:avLst/>
                          <a:gdLst>
                            <a:gd name="T0" fmla="*/ 0 w 1440"/>
                            <a:gd name="T1" fmla="*/ 0 h 2340"/>
                            <a:gd name="T2" fmla="*/ 0 w 1440"/>
                            <a:gd name="T3" fmla="*/ 1440 h 2340"/>
                            <a:gd name="T4" fmla="*/ 1440 w 1440"/>
                            <a:gd name="T5" fmla="*/ 2340 h 2340"/>
                            <a:gd name="T6" fmla="*/ 1440 w 1440"/>
                            <a:gd name="T7" fmla="*/ 900 h 2340"/>
                            <a:gd name="T8" fmla="*/ 0 w 1440"/>
                            <a:gd name="T9" fmla="*/ 0 h 23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440" h="2340">
                              <a:moveTo>
                                <a:pt x="0" y="0"/>
                              </a:moveTo>
                              <a:lnTo>
                                <a:pt x="0" y="1440"/>
                              </a:lnTo>
                              <a:lnTo>
                                <a:pt x="1440" y="2340"/>
                              </a:lnTo>
                              <a:lnTo>
                                <a:pt x="1440" y="9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reeform 27"/>
                      <wps:cNvSpPr>
                        <a:spLocks/>
                      </wps:cNvSpPr>
                      <wps:spPr bwMode="auto">
                        <a:xfrm>
                          <a:off x="4837" y="8977"/>
                          <a:ext cx="2700" cy="4860"/>
                        </a:xfrm>
                        <a:custGeom>
                          <a:avLst/>
                          <a:gdLst>
                            <a:gd name="T0" fmla="*/ 0 w 2700"/>
                            <a:gd name="T1" fmla="*/ 0 h 4860"/>
                            <a:gd name="T2" fmla="*/ 0 w 2700"/>
                            <a:gd name="T3" fmla="*/ 3240 h 4860"/>
                            <a:gd name="T4" fmla="*/ 2700 w 2700"/>
                            <a:gd name="T5" fmla="*/ 4860 h 4860"/>
                            <a:gd name="T6" fmla="*/ 2700 w 2700"/>
                            <a:gd name="T7" fmla="*/ 3240 h 4860"/>
                            <a:gd name="T8" fmla="*/ 1260 w 2700"/>
                            <a:gd name="T9" fmla="*/ 2340 h 4860"/>
                            <a:gd name="T10" fmla="*/ 1260 w 2700"/>
                            <a:gd name="T11" fmla="*/ 900 h 4860"/>
                            <a:gd name="T12" fmla="*/ 0 w 2700"/>
                            <a:gd name="T13" fmla="*/ 0 h 486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2700" h="4860">
                              <a:moveTo>
                                <a:pt x="0" y="0"/>
                              </a:moveTo>
                              <a:lnTo>
                                <a:pt x="0" y="3240"/>
                              </a:lnTo>
                              <a:lnTo>
                                <a:pt x="2700" y="4860"/>
                              </a:lnTo>
                              <a:lnTo>
                                <a:pt x="2700" y="3240"/>
                              </a:lnTo>
                              <a:lnTo>
                                <a:pt x="1260" y="2340"/>
                              </a:lnTo>
                              <a:lnTo>
                                <a:pt x="1260" y="9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reeform 28"/>
                      <wps:cNvSpPr>
                        <a:spLocks/>
                      </wps:cNvSpPr>
                      <wps:spPr bwMode="auto">
                        <a:xfrm>
                          <a:off x="6097" y="10417"/>
                          <a:ext cx="2880" cy="1800"/>
                        </a:xfrm>
                        <a:custGeom>
                          <a:avLst/>
                          <a:gdLst>
                            <a:gd name="T0" fmla="*/ 0 w 2880"/>
                            <a:gd name="T1" fmla="*/ 900 h 1800"/>
                            <a:gd name="T2" fmla="*/ 1440 w 2880"/>
                            <a:gd name="T3" fmla="*/ 1800 h 1800"/>
                            <a:gd name="T4" fmla="*/ 2880 w 2880"/>
                            <a:gd name="T5" fmla="*/ 900 h 1800"/>
                            <a:gd name="T6" fmla="*/ 1440 w 2880"/>
                            <a:gd name="T7" fmla="*/ 0 h 1800"/>
                            <a:gd name="T8" fmla="*/ 0 w 2880"/>
                            <a:gd name="T9" fmla="*/ 900 h 18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2880" h="1800">
                              <a:moveTo>
                                <a:pt x="0" y="900"/>
                              </a:moveTo>
                              <a:lnTo>
                                <a:pt x="1440" y="1800"/>
                              </a:lnTo>
                              <a:lnTo>
                                <a:pt x="2880" y="900"/>
                              </a:lnTo>
                              <a:lnTo>
                                <a:pt x="1440" y="0"/>
                              </a:lnTo>
                              <a:lnTo>
                                <a:pt x="0" y="9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AutoShape 29"/>
                      <wps:cNvSpPr>
                        <a:spLocks noChangeArrowheads="1"/>
                      </wps:cNvSpPr>
                      <wps:spPr bwMode="auto">
                        <a:xfrm rot="-2680982">
                          <a:off x="1237" y="3937"/>
                          <a:ext cx="12780" cy="12780"/>
                        </a:xfrm>
                        <a:custGeom>
                          <a:avLst/>
                          <a:gdLst>
                            <a:gd name="G0" fmla="+- 8982 0 0"/>
                            <a:gd name="G1" fmla="+- -8907962 0 0"/>
                            <a:gd name="G2" fmla="+- 0 0 -8907962"/>
                            <a:gd name="T0" fmla="*/ 0 256 1"/>
                            <a:gd name="T1" fmla="*/ 180 256 1"/>
                            <a:gd name="G3" fmla="+- -8907962 T0 T1"/>
                            <a:gd name="T2" fmla="*/ 0 256 1"/>
                            <a:gd name="T3" fmla="*/ 90 256 1"/>
                            <a:gd name="G4" fmla="+- -8907962 T2 T3"/>
                            <a:gd name="G5" fmla="*/ G4 2 1"/>
                            <a:gd name="T4" fmla="*/ 90 256 1"/>
                            <a:gd name="T5" fmla="*/ 0 256 1"/>
                            <a:gd name="G6" fmla="+- -8907962 T4 T5"/>
                            <a:gd name="G7" fmla="*/ G6 2 1"/>
                            <a:gd name="G8" fmla="abs -8907962"/>
                            <a:gd name="T6" fmla="*/ 0 256 1"/>
                            <a:gd name="T7" fmla="*/ 90 256 1"/>
                            <a:gd name="G9" fmla="+- G8 T6 T7"/>
                            <a:gd name="G10" fmla="?: G9 G7 G5"/>
                            <a:gd name="T8" fmla="*/ 0 256 1"/>
                            <a:gd name="T9" fmla="*/ 360 256 1"/>
                            <a:gd name="G11" fmla="+- G10 T8 T9"/>
                            <a:gd name="G12" fmla="?: G10 G11 G10"/>
                            <a:gd name="T10" fmla="*/ 0 256 1"/>
                            <a:gd name="T11" fmla="*/ 360 256 1"/>
                            <a:gd name="G13" fmla="+- G12 T10 T11"/>
                            <a:gd name="G14" fmla="?: G12 G13 G12"/>
                            <a:gd name="G15" fmla="+- 0 0 G14"/>
                            <a:gd name="G16" fmla="+- 10800 0 0"/>
                            <a:gd name="G17" fmla="+- 10800 0 8982"/>
                            <a:gd name="G18" fmla="*/ 8982 1 2"/>
                            <a:gd name="G19" fmla="+- G18 5400 0"/>
                            <a:gd name="G20" fmla="cos G19 -8907962"/>
                            <a:gd name="G21" fmla="sin G19 -8907962"/>
                            <a:gd name="G22" fmla="+- G20 10800 0"/>
                            <a:gd name="G23" fmla="+- G21 10800 0"/>
                            <a:gd name="G24" fmla="+- 10800 0 G20"/>
                            <a:gd name="G25" fmla="+- 8982 10800 0"/>
                            <a:gd name="G26" fmla="?: G9 G17 G25"/>
                            <a:gd name="G27" fmla="?: G9 0 21600"/>
                            <a:gd name="G28" fmla="cos 10800 -8907962"/>
                            <a:gd name="G29" fmla="sin 10800 -8907962"/>
                            <a:gd name="G30" fmla="sin 8982 -8907962"/>
                            <a:gd name="G31" fmla="+- G28 10800 0"/>
                            <a:gd name="G32" fmla="+- G29 10800 0"/>
                            <a:gd name="G33" fmla="+- G30 10800 0"/>
                            <a:gd name="G34" fmla="?: G4 0 G31"/>
                            <a:gd name="G35" fmla="?: -8907962 G34 0"/>
                            <a:gd name="G36" fmla="?: G6 G35 G31"/>
                            <a:gd name="G37" fmla="+- 21600 0 G36"/>
                            <a:gd name="G38" fmla="?: G4 0 G33"/>
                            <a:gd name="G39" fmla="?: -8907962 G38 G32"/>
                            <a:gd name="G40" fmla="?: G6 G39 0"/>
                            <a:gd name="G41" fmla="?: G4 G32 21600"/>
                            <a:gd name="G42" fmla="?: G6 G41 G33"/>
                            <a:gd name="T12" fmla="*/ 10800 w 21600"/>
                            <a:gd name="T13" fmla="*/ 0 h 21600"/>
                            <a:gd name="T14" fmla="*/ 3694 w 21600"/>
                            <a:gd name="T15" fmla="*/ 3919 h 21600"/>
                            <a:gd name="T16" fmla="*/ 10800 w 21600"/>
                            <a:gd name="T17" fmla="*/ 1818 h 21600"/>
                            <a:gd name="T18" fmla="*/ 17906 w 21600"/>
                            <a:gd name="T19" fmla="*/ 3919 h 21600"/>
                            <a:gd name="T20" fmla="*/ G36 w 21600"/>
                            <a:gd name="T21" fmla="*/ G40 h 21600"/>
                            <a:gd name="T22" fmla="*/ G37 w 21600"/>
                            <a:gd name="T23" fmla="*/ G42 h 21600"/>
                          </a:gdLst>
                          <a:ahLst/>
                          <a:cxnLst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T20" t="T21" r="T22" b="T23"/>
                          <a:pathLst>
                            <a:path w="21600" h="21600">
                              <a:moveTo>
                                <a:pt x="4347" y="4552"/>
                              </a:moveTo>
                              <a:cubicBezTo>
                                <a:pt x="6039" y="2804"/>
                                <a:pt x="8367" y="1817"/>
                                <a:pt x="10800" y="1818"/>
                              </a:cubicBezTo>
                              <a:cubicBezTo>
                                <a:pt x="13232" y="1818"/>
                                <a:pt x="15560" y="2804"/>
                                <a:pt x="17252" y="4552"/>
                              </a:cubicBezTo>
                              <a:lnTo>
                                <a:pt x="18559" y="3287"/>
                              </a:lnTo>
                              <a:cubicBezTo>
                                <a:pt x="16524" y="1186"/>
                                <a:pt x="13724" y="-1"/>
                                <a:pt x="10799" y="0"/>
                              </a:cubicBezTo>
                              <a:cubicBezTo>
                                <a:pt x="7875" y="0"/>
                                <a:pt x="5075" y="1186"/>
                                <a:pt x="3040" y="3287"/>
                              </a:cubicBez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3" o:spid="_x0000_s1026" style="position:absolute;margin-left:464.15pt;margin-top:51.6pt;width:99pt;height:99pt;z-index:251657216" coordorigin="1237,3937" coordsize="12780,12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">
              <v:shape id="Freeform 24" o:spid="_x0000_s1027" style="position:absolute;left:4837;top:7357;width:5580;height:2520;visibility:visible;mso-wrap-style:square;v-text-anchor:top" coordsize="5580,2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RA3sQA&#10;AADaAAAADwAAAGRycy9kb3ducmV2LnhtbESPQWvCQBSE74X+h+UVvBTdKCglugmlEBBPakuLt2f2&#10;mUSzb+PuatJ/3y0Uehxm5htmlQ+mFXdyvrGsYDpJQBCXVjdcKfh4L8YvIHxA1thaJgXf5CHPHh9W&#10;mGrb847u+1CJCGGfooI6hC6V0pc1GfQT2xFH72SdwRClq6R22Ee4aeUsSRbSYMNxocaO3moqL/ub&#10;UVAWh23/tSiun8ezNevKX58vbqPU6Gl4XYIINIT/8F97rRXM4fdKvAEy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UQN7EAAAA2gAAAA8AAAAAAAAAAAAAAAAAmAIAAGRycy9k&#10;b3ducmV2LnhtbFBLBQYAAAAABAAEAPUAAACJAwAAAAA=&#10;" path="m,1620l2880,,5580,1620,4140,2520,2700,1620,1260,2520,,1620xe" filled="f" strokecolor="silver">
                <v:path arrowok="t" o:connecttype="custom" o:connectlocs="0,1620;2880,0;5580,1620;4140,2520;2700,1620;1260,2520;0,1620" o:connectangles="0,0,0,0,0,0,0"/>
              </v:shape>
              <v:shape id="Freeform 25" o:spid="_x0000_s1028" style="position:absolute;left:6097;top:8977;width:1440;height:2340;visibility:visible;mso-wrap-style:square;v-text-anchor:top" coordsize="1440,2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QB28IA&#10;AADaAAAADwAAAGRycy9kb3ducmV2LnhtbESPQYvCMBSE74L/IbwFL7KmKyhuNYoIgqAiVqHXR/Ns&#10;yzYvpclq9dcbQfA4zMw3zGzRmkpcqXGlZQU/gwgEcWZ1ybmC82n9PQHhPLLGyjIpuJODxbzbmWGs&#10;7Y2PdE18LgKEXYwKCu/rWEqXFWTQDWxNHLyLbQz6IJtc6gZvAW4qOYyisTRYclgosKZVQdlf8m8U&#10;7NLUHNaPXX//2P5u+nJkk3Rplep9tcspCE+t/4Tf7Y1WMIbXlXAD5P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tAHbwgAAANoAAAAPAAAAAAAAAAAAAAAAAJgCAABkcnMvZG93&#10;bnJldi54bWxQSwUGAAAAAAQABAD1AAAAhwMAAAAA&#10;" path="m,900l,2340,1440,1440,1440,,,900xe" filled="f" strokecolor="silver">
                <v:path arrowok="t" o:connecttype="custom" o:connectlocs="0,900;0,2340;1440,1440;1440,0;0,900" o:connectangles="0,0,0,0,0"/>
              </v:shape>
              <v:shape id="Freeform 26" o:spid="_x0000_s1029" style="position:absolute;left:7537;top:8977;width:1440;height:2340;visibility:visible;mso-wrap-style:square;v-text-anchor:top" coordsize="1440,2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ikQMUA&#10;AADaAAAADwAAAGRycy9kb3ducmV2LnhtbESPQWvCQBSE7wX/w/KEXoLZWKjV1FWkIAhNEVMh10f2&#10;NQlm34bsNqb++m5B6HGYmW+Y9XY0rRiod41lBfM4AUFcWt1wpeD8uZ8tQTiPrLG1TAp+yMF2M3lY&#10;Y6rtlU805L4SAcIuRQW1910qpStrMuhi2xEH78v2Bn2QfSV1j9cAN618SpKFNNhwWKixo7eaykv+&#10;bRRkRWGO+1sWfdzeV4dIPtu82FmlHqfj7hWEp9H/h+/tg1bwAn9Xwg2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+KRAxQAAANoAAAAPAAAAAAAAAAAAAAAAAJgCAABkcnMv&#10;ZG93bnJldi54bWxQSwUGAAAAAAQABAD1AAAAigMAAAAA&#10;" path="m,l,1440r1440,900l1440,900,,xe" filled="f" strokecolor="silver">
                <v:path arrowok="t" o:connecttype="custom" o:connectlocs="0,0;0,1440;1440,2340;1440,900;0,0" o:connectangles="0,0,0,0,0"/>
              </v:shape>
              <v:shape id="Freeform 27" o:spid="_x0000_s1030" style="position:absolute;left:4837;top:8977;width:2700;height:4860;visibility:visible;mso-wrap-style:square;v-text-anchor:top" coordsize="2700,4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jDE7wA&#10;AADaAAAADwAAAGRycy9kb3ducmV2LnhtbERPzQ7BQBC+S7zDZiRubAlCWSJE4uCiSBxHd7SN7mzT&#10;XdTb24PE8cv3v1g1phQvql1hWcGgH4EgTq0uOFNwPu16UxDOI2ssLZOCDzlYLdutBcbavvlIr8Rn&#10;IoSwi1FB7n0VS+nSnAy6vq2IA3e3tUEfYJ1JXeM7hJtSDqNoIg0WHBpyrGiTU/pInkbBab3Nxp/D&#10;5TqTl9vI7cpr4jcjpbqdZj0H4anxf/HPvdcKwtZwJd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9qMMTvAAAANoAAAAPAAAAAAAAAAAAAAAAAJgCAABkcnMvZG93bnJldi54&#10;bWxQSwUGAAAAAAQABAD1AAAAgQMAAAAA&#10;" path="m,l,3240,2700,4860r,-1620l1260,2340r,-1440l,xe" filled="f" strokecolor="silver">
                <v:path arrowok="t" o:connecttype="custom" o:connectlocs="0,0;0,3240;2700,4860;2700,3240;1260,2340;1260,900;0,0" o:connectangles="0,0,0,0,0,0,0"/>
              </v:shape>
              <v:shape id="Freeform 28" o:spid="_x0000_s1031" style="position:absolute;left:6097;top:10417;width:2880;height:1800;visibility:visible;mso-wrap-style:square;v-text-anchor:top" coordsize="2880,1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NcC8MA&#10;AADaAAAADwAAAGRycy9kb3ducmV2LnhtbESPQWvCQBSE7wX/w/KE3upGwVajq9iC4KWCMRdvj+wz&#10;G82+jdlV03/vCgWPw8x8w8yXna3FjVpfOVYwHCQgiAunKy4V5Pv1xwSED8gaa8ek4I88LBe9tzmm&#10;2t15R7cslCJC2KeowITQpFL6wpBFP3ANcfSOrrUYomxLqVu8R7it5ShJPqXFiuOCwYZ+DBXn7GoV&#10;7K7fIc+a7WU8PW2/zOE334xWZ6Xe+91qBiJQF17h//ZGK5jC80q8AX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FNcC8MAAADaAAAADwAAAAAAAAAAAAAAAACYAgAAZHJzL2Rv&#10;d25yZXYueG1sUEsFBgAAAAAEAAQA9QAAAIgDAAAAAA==&#10;" path="m,900r1440,900l2880,900,1440,,,900xe" filled="f" strokecolor="silver">
                <v:path arrowok="t" o:connecttype="custom" o:connectlocs="0,900;1440,1800;2880,900;1440,0;0,900" o:connectangles="0,0,0,0,0"/>
              </v:shape>
              <v:shape id="AutoShape 29" o:spid="_x0000_s1032" style="position:absolute;left:1237;top:3937;width:12780;height:12780;rotation:-2928347fd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xfO8MA&#10;AADbAAAADwAAAGRycy9kb3ducmV2LnhtbESPQWsCMRCF7wX/QxjBW822UpGtUVQoSC+lq/Y8bKbZ&#10;ZTeTJYm6/fedQ6G3Gd6b975Zb0ffqxvF1AY28DQvQBHXwbbsDJxPb48rUCkjW+wDk4EfSrDdTB7W&#10;WNpw50+6VdkpCeFUooEm56HUOtUNeUzzMBCL9h2ixyxrdNpGvEu47/VzUSy1x5alocGBDg3VXXX1&#10;Br4Wl5fu1O2Pvov6vbp+oNu5pTGz6bh7BZVpzP/mv+ujFXyhl19kAL3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xfO8MAAADbAAAADwAAAAAAAAAAAAAAAACYAgAAZHJzL2Rv&#10;d25yZXYueG1sUEsFBgAAAAAEAAQA9QAAAIgDAAAAAA==&#10;" path="m4347,4552c6039,2804,8367,1817,10800,1818v2432,,4760,986,6452,2734l18559,3287c16524,1186,13724,-1,10799,,7875,,5075,1186,3040,3287l4347,4552xe" filled="f" strokecolor="silver">
                <v:stroke joinstyle="miter"/>
                <v:path o:connecttype="custom" o:connectlocs="6390,0;2186,2319;6390,1076;10594,2319" o:connectangles="0,0,0,0" textboxrect="1595,0,20005,6103"/>
              </v:shape>
            </v:group>
          </w:pict>
        </mc:Fallback>
      </mc:AlternateContent>
    </w:r>
    <w:r>
      <w:rPr>
        <w:noProof/>
        <w:lang w:eastAsia="fr-FR" w:bidi="ar-SA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07ADC435" wp14:editId="304CE685">
              <wp:simplePos x="0" y="0"/>
              <wp:positionH relativeFrom="column">
                <wp:posOffset>-734695</wp:posOffset>
              </wp:positionH>
              <wp:positionV relativeFrom="paragraph">
                <wp:posOffset>402590</wp:posOffset>
              </wp:positionV>
              <wp:extent cx="9192895" cy="1366520"/>
              <wp:effectExtent l="8255" t="2540" r="0" b="2540"/>
              <wp:wrapNone/>
              <wp:docPr id="3" name="AutoShap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92895" cy="1366520"/>
                      </a:xfrm>
                      <a:prstGeom prst="roundRect">
                        <a:avLst>
                          <a:gd name="adj" fmla="val 0"/>
                        </a:avLst>
                      </a:prstGeom>
                      <a:gradFill rotWithShape="1">
                        <a:gsLst>
                          <a:gs pos="0">
                            <a:srgbClr val="000080"/>
                          </a:gs>
                          <a:gs pos="100000">
                            <a:srgbClr val="000000"/>
                          </a:gs>
                        </a:gsLst>
                        <a:lin ang="27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id="AutoShape 22" o:spid="_x0000_s1026" style="position:absolute;margin-left:-57.85pt;margin-top:31.7pt;width:723.85pt;height:107.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" fillcolor="navy" stroked="f">
              <v:fill color2="black" rotate="t" angle="45" focus="100%" type="gradient"/>
            </v:roundrect>
          </w:pict>
        </mc:Fallback>
      </mc:AlternateContent>
    </w:r>
    <w:r>
      <w:rPr>
        <w:noProof/>
        <w:sz w:val="20"/>
        <w:lang w:eastAsia="fr-FR" w:bidi="ar-SA"/>
      </w:rPr>
      <w:drawing>
        <wp:anchor distT="0" distB="0" distL="114300" distR="114300" simplePos="0" relativeHeight="251655168" behindDoc="0" locked="0" layoutInCell="1" allowOverlap="1" wp14:anchorId="113437D0" wp14:editId="1B4DE295">
          <wp:simplePos x="0" y="0"/>
          <wp:positionH relativeFrom="column">
            <wp:posOffset>-508635</wp:posOffset>
          </wp:positionH>
          <wp:positionV relativeFrom="paragraph">
            <wp:posOffset>-270510</wp:posOffset>
          </wp:positionV>
          <wp:extent cx="803275" cy="668020"/>
          <wp:effectExtent l="0" t="0" r="0" b="0"/>
          <wp:wrapNone/>
          <wp:docPr id="45" name="Image 21" descr="MATIS Tech -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1" descr="MATIS Tech -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3275" cy="668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08EC" w:rsidRDefault="001708EC">
    <w:pPr>
      <w:pStyle w:val="En-tte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08EC" w:rsidRDefault="001708EC" w:rsidP="006A6B9E">
    <w:pPr>
      <w:pBdr>
        <w:bottom w:val="double" w:sz="4" w:space="1" w:color="auto"/>
      </w:pBdr>
      <w:tabs>
        <w:tab w:val="left" w:pos="3969"/>
        <w:tab w:val="left" w:pos="8222"/>
      </w:tabs>
      <w:jc w:val="left"/>
      <w:rPr>
        <w:b/>
        <w:sz w:val="20"/>
        <w:szCs w:val="20"/>
      </w:rPr>
    </w:pPr>
    <w:r w:rsidRPr="0048186A">
      <w:rPr>
        <w:b/>
        <w:sz w:val="20"/>
        <w:szCs w:val="20"/>
      </w:rPr>
      <w:t>MATIS TECHNOLOGIES</w:t>
    </w:r>
    <w:r w:rsidRPr="0048186A">
      <w:rPr>
        <w:b/>
        <w:sz w:val="20"/>
        <w:szCs w:val="20"/>
      </w:rPr>
      <w:tab/>
    </w:r>
    <w:r>
      <w:rPr>
        <w:b/>
        <w:sz w:val="20"/>
        <w:szCs w:val="20"/>
      </w:rPr>
      <w:t xml:space="preserve">                                Spécification Logicielle</w:t>
    </w:r>
  </w:p>
  <w:p w:rsidR="001708EC" w:rsidRDefault="001708EC" w:rsidP="00BC32D5">
    <w:pPr>
      <w:pBdr>
        <w:bottom w:val="double" w:sz="4" w:space="1" w:color="auto"/>
      </w:pBdr>
      <w:tabs>
        <w:tab w:val="left" w:pos="3969"/>
        <w:tab w:val="left" w:pos="8222"/>
      </w:tabs>
      <w:jc w:val="right"/>
      <w:rPr>
        <w:b/>
        <w:sz w:val="20"/>
        <w:szCs w:val="20"/>
      </w:rPr>
    </w:pPr>
  </w:p>
  <w:p w:rsidR="001708EC" w:rsidRPr="002B5B51" w:rsidRDefault="001708EC" w:rsidP="00BC32D5">
    <w:pPr>
      <w:pBdr>
        <w:bottom w:val="double" w:sz="4" w:space="1" w:color="auto"/>
      </w:pBdr>
      <w:tabs>
        <w:tab w:val="left" w:pos="3969"/>
        <w:tab w:val="left" w:pos="8222"/>
      </w:tabs>
      <w:jc w:val="right"/>
      <w:rPr>
        <w:b/>
        <w:sz w:val="20"/>
        <w:szCs w:val="20"/>
      </w:rPr>
    </w:pPr>
    <w:r w:rsidRPr="0048186A">
      <w:rPr>
        <w:sz w:val="20"/>
        <w:szCs w:val="20"/>
      </w:rPr>
      <w:t xml:space="preserve">Page </w:t>
    </w:r>
    <w:r w:rsidRPr="000F0BF3">
      <w:rPr>
        <w:sz w:val="20"/>
        <w:szCs w:val="20"/>
      </w:rPr>
      <w:fldChar w:fldCharType="begin"/>
    </w:r>
    <w:r w:rsidRPr="0048186A">
      <w:rPr>
        <w:sz w:val="20"/>
        <w:szCs w:val="20"/>
      </w:rPr>
      <w:instrText xml:space="preserve"> PAGE </w:instrText>
    </w:r>
    <w:r w:rsidRPr="000F0BF3">
      <w:rPr>
        <w:sz w:val="20"/>
        <w:szCs w:val="20"/>
      </w:rPr>
      <w:fldChar w:fldCharType="separate"/>
    </w:r>
    <w:r w:rsidR="003140B4">
      <w:rPr>
        <w:noProof/>
        <w:sz w:val="20"/>
        <w:szCs w:val="20"/>
      </w:rPr>
      <w:t>26</w:t>
    </w:r>
    <w:r w:rsidRPr="000F0BF3">
      <w:rPr>
        <w:sz w:val="20"/>
        <w:szCs w:val="20"/>
      </w:rPr>
      <w:fldChar w:fldCharType="end"/>
    </w:r>
    <w:r w:rsidRPr="0048186A">
      <w:rPr>
        <w:sz w:val="20"/>
        <w:szCs w:val="20"/>
      </w:rPr>
      <w:t xml:space="preserve"> sur </w:t>
    </w:r>
    <w:r w:rsidRPr="000F0BF3">
      <w:rPr>
        <w:sz w:val="20"/>
        <w:szCs w:val="20"/>
      </w:rPr>
      <w:fldChar w:fldCharType="begin"/>
    </w:r>
    <w:r w:rsidRPr="0048186A">
      <w:rPr>
        <w:sz w:val="20"/>
        <w:szCs w:val="20"/>
      </w:rPr>
      <w:instrText xml:space="preserve"> NUMPAGES  </w:instrText>
    </w:r>
    <w:r w:rsidRPr="000F0BF3">
      <w:rPr>
        <w:sz w:val="20"/>
        <w:szCs w:val="20"/>
      </w:rPr>
      <w:fldChar w:fldCharType="separate"/>
    </w:r>
    <w:r w:rsidR="003140B4">
      <w:rPr>
        <w:noProof/>
        <w:sz w:val="20"/>
        <w:szCs w:val="20"/>
      </w:rPr>
      <w:t>27</w:t>
    </w:r>
    <w:r w:rsidRPr="000F0BF3">
      <w:rPr>
        <w:sz w:val="20"/>
        <w:szCs w:val="20"/>
      </w:rPr>
      <w:fldChar w:fldCharType="end"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08EC" w:rsidRDefault="001708EC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34990"/>
    <w:multiLevelType w:val="hybridMultilevel"/>
    <w:tmpl w:val="98521B2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0C17D6"/>
    <w:multiLevelType w:val="multilevel"/>
    <w:tmpl w:val="2EE8D68C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NIV2"/>
      <w:lvlText w:val="2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">
    <w:nsid w:val="0EFE676E"/>
    <w:multiLevelType w:val="hybridMultilevel"/>
    <w:tmpl w:val="7DE06CE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1367BB"/>
    <w:multiLevelType w:val="multilevel"/>
    <w:tmpl w:val="E65ACF84"/>
    <w:styleLink w:val="Corp"/>
    <w:lvl w:ilvl="0">
      <w:start w:val="1"/>
      <w:numFmt w:val="bullet"/>
      <w:lvlText w:val=""/>
      <w:lvlJc w:val="left"/>
      <w:pPr>
        <w:tabs>
          <w:tab w:val="num" w:pos="2234"/>
        </w:tabs>
        <w:ind w:left="2234" w:hanging="360"/>
      </w:pPr>
      <w:rPr>
        <w:rFonts w:ascii="Wingdings" w:hAnsi="Wingdings"/>
        <w:sz w:val="16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35976D5"/>
    <w:multiLevelType w:val="hybridMultilevel"/>
    <w:tmpl w:val="8A7A0A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333932"/>
    <w:multiLevelType w:val="hybridMultilevel"/>
    <w:tmpl w:val="06B81DEC"/>
    <w:lvl w:ilvl="0" w:tplc="040C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6">
    <w:nsid w:val="27EA07ED"/>
    <w:multiLevelType w:val="hybridMultilevel"/>
    <w:tmpl w:val="9C04E04E"/>
    <w:lvl w:ilvl="0" w:tplc="376A26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80D24DB"/>
    <w:multiLevelType w:val="hybridMultilevel"/>
    <w:tmpl w:val="DC425A6C"/>
    <w:lvl w:ilvl="0" w:tplc="DC72834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CA6EF8"/>
    <w:multiLevelType w:val="hybridMultilevel"/>
    <w:tmpl w:val="FC7CC73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7587287"/>
    <w:multiLevelType w:val="hybridMultilevel"/>
    <w:tmpl w:val="E1EA8482"/>
    <w:lvl w:ilvl="0" w:tplc="040C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0">
    <w:nsid w:val="380D7B86"/>
    <w:multiLevelType w:val="hybridMultilevel"/>
    <w:tmpl w:val="1BCCBF64"/>
    <w:lvl w:ilvl="0" w:tplc="040C0001">
      <w:start w:val="1"/>
      <w:numFmt w:val="bullet"/>
      <w:lvlText w:val=""/>
      <w:lvlJc w:val="left"/>
      <w:pPr>
        <w:ind w:left="115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10" w:hanging="360"/>
      </w:pPr>
      <w:rPr>
        <w:rFonts w:ascii="Wingdings" w:hAnsi="Wingdings" w:hint="default"/>
      </w:rPr>
    </w:lvl>
  </w:abstractNum>
  <w:abstractNum w:abstractNumId="11">
    <w:nsid w:val="39B523FF"/>
    <w:multiLevelType w:val="hybridMultilevel"/>
    <w:tmpl w:val="56A213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EE4B99"/>
    <w:multiLevelType w:val="hybridMultilevel"/>
    <w:tmpl w:val="4824F266"/>
    <w:lvl w:ilvl="0" w:tplc="040C000D">
      <w:start w:val="1"/>
      <w:numFmt w:val="bullet"/>
      <w:lvlText w:val=""/>
      <w:lvlJc w:val="left"/>
      <w:pPr>
        <w:ind w:left="79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3">
    <w:nsid w:val="3FE626D0"/>
    <w:multiLevelType w:val="hybridMultilevel"/>
    <w:tmpl w:val="654C72D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1DF57C1"/>
    <w:multiLevelType w:val="hybridMultilevel"/>
    <w:tmpl w:val="B886865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7C108B2"/>
    <w:multiLevelType w:val="hybridMultilevel"/>
    <w:tmpl w:val="8F866E9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9684C22"/>
    <w:multiLevelType w:val="hybridMultilevel"/>
    <w:tmpl w:val="F21EF7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BC469C0"/>
    <w:multiLevelType w:val="hybridMultilevel"/>
    <w:tmpl w:val="61464CE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EDE65BE"/>
    <w:multiLevelType w:val="hybridMultilevel"/>
    <w:tmpl w:val="2FC6406C"/>
    <w:lvl w:ilvl="0" w:tplc="040C000D">
      <w:start w:val="1"/>
      <w:numFmt w:val="bullet"/>
      <w:lvlText w:val=""/>
      <w:lvlJc w:val="left"/>
      <w:pPr>
        <w:ind w:left="79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9">
    <w:nsid w:val="522923A6"/>
    <w:multiLevelType w:val="hybridMultilevel"/>
    <w:tmpl w:val="3E500B9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4ED47AE"/>
    <w:multiLevelType w:val="hybridMultilevel"/>
    <w:tmpl w:val="22D6D1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65847D0"/>
    <w:multiLevelType w:val="hybridMultilevel"/>
    <w:tmpl w:val="5F12A67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7FE7AB6"/>
    <w:multiLevelType w:val="hybridMultilevel"/>
    <w:tmpl w:val="C052A0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DAF45B2"/>
    <w:multiLevelType w:val="hybridMultilevel"/>
    <w:tmpl w:val="1F0C59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9315951"/>
    <w:multiLevelType w:val="hybridMultilevel"/>
    <w:tmpl w:val="76E220F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F085B73"/>
    <w:multiLevelType w:val="hybridMultilevel"/>
    <w:tmpl w:val="84AC442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F4B653C"/>
    <w:multiLevelType w:val="hybridMultilevel"/>
    <w:tmpl w:val="E83E320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FC1190F"/>
    <w:multiLevelType w:val="hybridMultilevel"/>
    <w:tmpl w:val="FCCA60A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6711EFA"/>
    <w:multiLevelType w:val="hybridMultilevel"/>
    <w:tmpl w:val="10085D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7803189"/>
    <w:multiLevelType w:val="hybridMultilevel"/>
    <w:tmpl w:val="39D2BB6E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77DA4307"/>
    <w:multiLevelType w:val="hybridMultilevel"/>
    <w:tmpl w:val="500075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AD465D5"/>
    <w:multiLevelType w:val="hybridMultilevel"/>
    <w:tmpl w:val="C82CC97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B820FB9"/>
    <w:multiLevelType w:val="multilevel"/>
    <w:tmpl w:val="5100E6E6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3">
    <w:nsid w:val="7FB35199"/>
    <w:multiLevelType w:val="hybridMultilevel"/>
    <w:tmpl w:val="3EC0AF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32"/>
  </w:num>
  <w:num w:numId="4">
    <w:abstractNumId w:val="7"/>
  </w:num>
  <w:num w:numId="5">
    <w:abstractNumId w:val="6"/>
  </w:num>
  <w:num w:numId="6">
    <w:abstractNumId w:val="30"/>
  </w:num>
  <w:num w:numId="7">
    <w:abstractNumId w:val="20"/>
  </w:num>
  <w:num w:numId="8">
    <w:abstractNumId w:val="4"/>
  </w:num>
  <w:num w:numId="9">
    <w:abstractNumId w:val="17"/>
  </w:num>
  <w:num w:numId="10">
    <w:abstractNumId w:val="27"/>
  </w:num>
  <w:num w:numId="11">
    <w:abstractNumId w:val="19"/>
  </w:num>
  <w:num w:numId="12">
    <w:abstractNumId w:val="13"/>
  </w:num>
  <w:num w:numId="13">
    <w:abstractNumId w:val="18"/>
  </w:num>
  <w:num w:numId="14">
    <w:abstractNumId w:val="15"/>
  </w:num>
  <w:num w:numId="15">
    <w:abstractNumId w:val="12"/>
  </w:num>
  <w:num w:numId="16">
    <w:abstractNumId w:val="25"/>
  </w:num>
  <w:num w:numId="17">
    <w:abstractNumId w:val="8"/>
  </w:num>
  <w:num w:numId="18">
    <w:abstractNumId w:val="24"/>
  </w:num>
  <w:num w:numId="19">
    <w:abstractNumId w:val="26"/>
  </w:num>
  <w:num w:numId="20">
    <w:abstractNumId w:val="0"/>
  </w:num>
  <w:num w:numId="21">
    <w:abstractNumId w:val="31"/>
  </w:num>
  <w:num w:numId="22">
    <w:abstractNumId w:val="21"/>
  </w:num>
  <w:num w:numId="23">
    <w:abstractNumId w:val="14"/>
  </w:num>
  <w:num w:numId="24">
    <w:abstractNumId w:val="2"/>
  </w:num>
  <w:num w:numId="25">
    <w:abstractNumId w:val="29"/>
  </w:num>
  <w:num w:numId="26">
    <w:abstractNumId w:val="16"/>
  </w:num>
  <w:num w:numId="27">
    <w:abstractNumId w:val="33"/>
  </w:num>
  <w:num w:numId="28">
    <w:abstractNumId w:val="22"/>
  </w:num>
  <w:num w:numId="29">
    <w:abstractNumId w:val="10"/>
  </w:num>
  <w:num w:numId="30">
    <w:abstractNumId w:val="28"/>
  </w:num>
  <w:num w:numId="31">
    <w:abstractNumId w:val="23"/>
  </w:num>
  <w:num w:numId="32">
    <w:abstractNumId w:val="5"/>
  </w:num>
  <w:num w:numId="33">
    <w:abstractNumId w:val="9"/>
  </w:num>
  <w:num w:numId="34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/>
  <w:activeWritingStyle w:appName="MSWord" w:lang="fr-FR" w:vendorID="64" w:dllVersion="131078" w:nlCheck="1" w:checkStyle="1"/>
  <w:activeWritingStyle w:appName="MSWord" w:lang="en-GB" w:vendorID="64" w:dllVersion="131078" w:nlCheck="1" w:checkStyle="1"/>
  <w:activeWritingStyle w:appName="MSWord" w:lang="de-DE" w:vendorID="64" w:dllVersion="131078" w:nlCheck="1" w:checkStyle="1"/>
  <w:activeWritingStyle w:appName="MSWord" w:lang="en-US" w:vendorID="64" w:dllVersion="131078" w:nlCheck="1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70"/>
  <w:drawingGridVerticalSpacing w:val="170"/>
  <w:characterSpacingControl w:val="doNotCompress"/>
  <w:hdrShapeDefaults>
    <o:shapedefaults v:ext="edit" spidmax="8193" style="mso-wrap-style:none;v-text-anchor:middle" o:bwmode="highContrast" fillcolor="silver">
      <v:fill color="silver"/>
      <v:textbox inset="7.25pt,1.2788mm,7.25pt,1.2788mm"/>
      <o:colormru v:ext="edit" colors="#ffc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7AA0"/>
    <w:rsid w:val="000004F0"/>
    <w:rsid w:val="00000619"/>
    <w:rsid w:val="000028B9"/>
    <w:rsid w:val="00003F65"/>
    <w:rsid w:val="00004731"/>
    <w:rsid w:val="0000562B"/>
    <w:rsid w:val="00010FB4"/>
    <w:rsid w:val="0001164A"/>
    <w:rsid w:val="0001321E"/>
    <w:rsid w:val="00014835"/>
    <w:rsid w:val="00014C5B"/>
    <w:rsid w:val="00014CF6"/>
    <w:rsid w:val="0002046E"/>
    <w:rsid w:val="000215BE"/>
    <w:rsid w:val="00022B14"/>
    <w:rsid w:val="00027A6F"/>
    <w:rsid w:val="0003051E"/>
    <w:rsid w:val="000310B1"/>
    <w:rsid w:val="00031EFA"/>
    <w:rsid w:val="00035760"/>
    <w:rsid w:val="00035A31"/>
    <w:rsid w:val="00037064"/>
    <w:rsid w:val="00037399"/>
    <w:rsid w:val="00037ACE"/>
    <w:rsid w:val="000405D5"/>
    <w:rsid w:val="00040D9D"/>
    <w:rsid w:val="0004284B"/>
    <w:rsid w:val="00042908"/>
    <w:rsid w:val="00043EBD"/>
    <w:rsid w:val="00044FAB"/>
    <w:rsid w:val="000454A9"/>
    <w:rsid w:val="000456F9"/>
    <w:rsid w:val="00045A41"/>
    <w:rsid w:val="00045C7E"/>
    <w:rsid w:val="00047E10"/>
    <w:rsid w:val="000507D9"/>
    <w:rsid w:val="00050CCF"/>
    <w:rsid w:val="00053D2A"/>
    <w:rsid w:val="00053E2E"/>
    <w:rsid w:val="000570B0"/>
    <w:rsid w:val="00057DC9"/>
    <w:rsid w:val="000609ED"/>
    <w:rsid w:val="00060F6D"/>
    <w:rsid w:val="00062B6A"/>
    <w:rsid w:val="000633E6"/>
    <w:rsid w:val="00063C4B"/>
    <w:rsid w:val="00065211"/>
    <w:rsid w:val="000704EC"/>
    <w:rsid w:val="00075406"/>
    <w:rsid w:val="00076F04"/>
    <w:rsid w:val="00077730"/>
    <w:rsid w:val="00077CB3"/>
    <w:rsid w:val="00080E27"/>
    <w:rsid w:val="00082303"/>
    <w:rsid w:val="000828A8"/>
    <w:rsid w:val="00084822"/>
    <w:rsid w:val="0008601C"/>
    <w:rsid w:val="000921F1"/>
    <w:rsid w:val="0009317E"/>
    <w:rsid w:val="00094156"/>
    <w:rsid w:val="00095378"/>
    <w:rsid w:val="000A0196"/>
    <w:rsid w:val="000A2579"/>
    <w:rsid w:val="000A2819"/>
    <w:rsid w:val="000A6103"/>
    <w:rsid w:val="000A622D"/>
    <w:rsid w:val="000A744E"/>
    <w:rsid w:val="000A78A2"/>
    <w:rsid w:val="000B0B6A"/>
    <w:rsid w:val="000B1482"/>
    <w:rsid w:val="000B14A6"/>
    <w:rsid w:val="000B1D00"/>
    <w:rsid w:val="000B1EC9"/>
    <w:rsid w:val="000B2359"/>
    <w:rsid w:val="000B3241"/>
    <w:rsid w:val="000B58AA"/>
    <w:rsid w:val="000B687A"/>
    <w:rsid w:val="000C0405"/>
    <w:rsid w:val="000C3698"/>
    <w:rsid w:val="000C5091"/>
    <w:rsid w:val="000C6EBC"/>
    <w:rsid w:val="000C706C"/>
    <w:rsid w:val="000C7D3B"/>
    <w:rsid w:val="000D07EA"/>
    <w:rsid w:val="000D6A38"/>
    <w:rsid w:val="000E0145"/>
    <w:rsid w:val="000E1905"/>
    <w:rsid w:val="000E5108"/>
    <w:rsid w:val="000F0BF3"/>
    <w:rsid w:val="000F1DAC"/>
    <w:rsid w:val="000F25F4"/>
    <w:rsid w:val="000F291E"/>
    <w:rsid w:val="000F3337"/>
    <w:rsid w:val="000F421D"/>
    <w:rsid w:val="0010005E"/>
    <w:rsid w:val="001011DD"/>
    <w:rsid w:val="001014AA"/>
    <w:rsid w:val="001018AC"/>
    <w:rsid w:val="0010192A"/>
    <w:rsid w:val="00102703"/>
    <w:rsid w:val="00102C27"/>
    <w:rsid w:val="00103FFC"/>
    <w:rsid w:val="00104852"/>
    <w:rsid w:val="00105428"/>
    <w:rsid w:val="00105AF3"/>
    <w:rsid w:val="00110C65"/>
    <w:rsid w:val="001117C3"/>
    <w:rsid w:val="0011390E"/>
    <w:rsid w:val="00113A55"/>
    <w:rsid w:val="00113E1D"/>
    <w:rsid w:val="0011425E"/>
    <w:rsid w:val="00114B66"/>
    <w:rsid w:val="00116E84"/>
    <w:rsid w:val="00117708"/>
    <w:rsid w:val="001177E7"/>
    <w:rsid w:val="001219CE"/>
    <w:rsid w:val="00122DA5"/>
    <w:rsid w:val="00123318"/>
    <w:rsid w:val="001233BC"/>
    <w:rsid w:val="001234FE"/>
    <w:rsid w:val="001243A9"/>
    <w:rsid w:val="0012794B"/>
    <w:rsid w:val="00127C11"/>
    <w:rsid w:val="001335A5"/>
    <w:rsid w:val="001342C7"/>
    <w:rsid w:val="00134939"/>
    <w:rsid w:val="00134DB5"/>
    <w:rsid w:val="001364B0"/>
    <w:rsid w:val="00136629"/>
    <w:rsid w:val="00144061"/>
    <w:rsid w:val="00144DA1"/>
    <w:rsid w:val="00146CA9"/>
    <w:rsid w:val="00146D3E"/>
    <w:rsid w:val="00147910"/>
    <w:rsid w:val="00147F75"/>
    <w:rsid w:val="00154F81"/>
    <w:rsid w:val="00155890"/>
    <w:rsid w:val="0015736F"/>
    <w:rsid w:val="00157C6B"/>
    <w:rsid w:val="00157CDB"/>
    <w:rsid w:val="001630BA"/>
    <w:rsid w:val="001632B9"/>
    <w:rsid w:val="00164454"/>
    <w:rsid w:val="0016459B"/>
    <w:rsid w:val="001648BF"/>
    <w:rsid w:val="00170677"/>
    <w:rsid w:val="001708EC"/>
    <w:rsid w:val="00173587"/>
    <w:rsid w:val="00173B42"/>
    <w:rsid w:val="0017469D"/>
    <w:rsid w:val="00177B36"/>
    <w:rsid w:val="00181DDE"/>
    <w:rsid w:val="00182060"/>
    <w:rsid w:val="001842CA"/>
    <w:rsid w:val="0018559F"/>
    <w:rsid w:val="00185905"/>
    <w:rsid w:val="001859DF"/>
    <w:rsid w:val="00185F0A"/>
    <w:rsid w:val="00186B0B"/>
    <w:rsid w:val="00191106"/>
    <w:rsid w:val="00191991"/>
    <w:rsid w:val="00192C36"/>
    <w:rsid w:val="00195040"/>
    <w:rsid w:val="00195EE4"/>
    <w:rsid w:val="001964E0"/>
    <w:rsid w:val="0019754F"/>
    <w:rsid w:val="00197830"/>
    <w:rsid w:val="001A0FDD"/>
    <w:rsid w:val="001A1DDD"/>
    <w:rsid w:val="001A20B9"/>
    <w:rsid w:val="001A4AB2"/>
    <w:rsid w:val="001A5B8A"/>
    <w:rsid w:val="001A7AB4"/>
    <w:rsid w:val="001B2E69"/>
    <w:rsid w:val="001B3949"/>
    <w:rsid w:val="001B4801"/>
    <w:rsid w:val="001B67F4"/>
    <w:rsid w:val="001B7DFF"/>
    <w:rsid w:val="001C1647"/>
    <w:rsid w:val="001C199E"/>
    <w:rsid w:val="001C5125"/>
    <w:rsid w:val="001C604C"/>
    <w:rsid w:val="001D066F"/>
    <w:rsid w:val="001D1D94"/>
    <w:rsid w:val="001D2F8C"/>
    <w:rsid w:val="001D3790"/>
    <w:rsid w:val="001D41B0"/>
    <w:rsid w:val="001D4351"/>
    <w:rsid w:val="001D4EBE"/>
    <w:rsid w:val="001D64F3"/>
    <w:rsid w:val="001D6ADC"/>
    <w:rsid w:val="001D77B5"/>
    <w:rsid w:val="001E227E"/>
    <w:rsid w:val="001E43AA"/>
    <w:rsid w:val="001E5453"/>
    <w:rsid w:val="001E598D"/>
    <w:rsid w:val="001E599E"/>
    <w:rsid w:val="001E64E1"/>
    <w:rsid w:val="001E6925"/>
    <w:rsid w:val="001E737D"/>
    <w:rsid w:val="001F1BFB"/>
    <w:rsid w:val="001F1C25"/>
    <w:rsid w:val="001F1D00"/>
    <w:rsid w:val="001F22AE"/>
    <w:rsid w:val="001F27F0"/>
    <w:rsid w:val="001F39A3"/>
    <w:rsid w:val="001F3ABF"/>
    <w:rsid w:val="001F3B1D"/>
    <w:rsid w:val="001F53CC"/>
    <w:rsid w:val="0020041A"/>
    <w:rsid w:val="00204431"/>
    <w:rsid w:val="00204FB2"/>
    <w:rsid w:val="0020520E"/>
    <w:rsid w:val="00207E94"/>
    <w:rsid w:val="002102E2"/>
    <w:rsid w:val="002104D1"/>
    <w:rsid w:val="00211BB5"/>
    <w:rsid w:val="0021347D"/>
    <w:rsid w:val="002137C9"/>
    <w:rsid w:val="002138A8"/>
    <w:rsid w:val="00215EC2"/>
    <w:rsid w:val="00215F9D"/>
    <w:rsid w:val="00217A12"/>
    <w:rsid w:val="002207F0"/>
    <w:rsid w:val="00221F6D"/>
    <w:rsid w:val="00222EC4"/>
    <w:rsid w:val="00224B7C"/>
    <w:rsid w:val="002266FC"/>
    <w:rsid w:val="00227AAD"/>
    <w:rsid w:val="00233EDC"/>
    <w:rsid w:val="00233F3F"/>
    <w:rsid w:val="00234E12"/>
    <w:rsid w:val="00236516"/>
    <w:rsid w:val="00237F4D"/>
    <w:rsid w:val="00242C39"/>
    <w:rsid w:val="00242E2E"/>
    <w:rsid w:val="00242EBB"/>
    <w:rsid w:val="00244121"/>
    <w:rsid w:val="00244637"/>
    <w:rsid w:val="002451C4"/>
    <w:rsid w:val="002456AC"/>
    <w:rsid w:val="002458E8"/>
    <w:rsid w:val="00251911"/>
    <w:rsid w:val="0025235F"/>
    <w:rsid w:val="00255924"/>
    <w:rsid w:val="0025709A"/>
    <w:rsid w:val="002600A5"/>
    <w:rsid w:val="00260E23"/>
    <w:rsid w:val="00261849"/>
    <w:rsid w:val="002622F3"/>
    <w:rsid w:val="002624F0"/>
    <w:rsid w:val="00263820"/>
    <w:rsid w:val="0026392C"/>
    <w:rsid w:val="00264199"/>
    <w:rsid w:val="002659DD"/>
    <w:rsid w:val="00265C88"/>
    <w:rsid w:val="0026643E"/>
    <w:rsid w:val="00267B12"/>
    <w:rsid w:val="002712A0"/>
    <w:rsid w:val="00271CB3"/>
    <w:rsid w:val="002743A6"/>
    <w:rsid w:val="00275146"/>
    <w:rsid w:val="00275380"/>
    <w:rsid w:val="002759D3"/>
    <w:rsid w:val="00275B5F"/>
    <w:rsid w:val="00284436"/>
    <w:rsid w:val="00284E05"/>
    <w:rsid w:val="0028653E"/>
    <w:rsid w:val="00286740"/>
    <w:rsid w:val="00287708"/>
    <w:rsid w:val="00291CBC"/>
    <w:rsid w:val="002926FE"/>
    <w:rsid w:val="0029333F"/>
    <w:rsid w:val="00293501"/>
    <w:rsid w:val="00293ED0"/>
    <w:rsid w:val="00294404"/>
    <w:rsid w:val="002947D4"/>
    <w:rsid w:val="00295327"/>
    <w:rsid w:val="00295E68"/>
    <w:rsid w:val="0029762C"/>
    <w:rsid w:val="0029773D"/>
    <w:rsid w:val="002978E1"/>
    <w:rsid w:val="002A0350"/>
    <w:rsid w:val="002A042F"/>
    <w:rsid w:val="002A3798"/>
    <w:rsid w:val="002A457A"/>
    <w:rsid w:val="002A52A8"/>
    <w:rsid w:val="002A55C8"/>
    <w:rsid w:val="002A6771"/>
    <w:rsid w:val="002B0718"/>
    <w:rsid w:val="002B0F25"/>
    <w:rsid w:val="002B30C5"/>
    <w:rsid w:val="002B43E2"/>
    <w:rsid w:val="002B4F5A"/>
    <w:rsid w:val="002B552B"/>
    <w:rsid w:val="002B5B51"/>
    <w:rsid w:val="002B7F4C"/>
    <w:rsid w:val="002C5DDB"/>
    <w:rsid w:val="002C5F57"/>
    <w:rsid w:val="002C64A5"/>
    <w:rsid w:val="002C787B"/>
    <w:rsid w:val="002D04C6"/>
    <w:rsid w:val="002D19EC"/>
    <w:rsid w:val="002D1D8F"/>
    <w:rsid w:val="002D5C06"/>
    <w:rsid w:val="002E0299"/>
    <w:rsid w:val="002E131B"/>
    <w:rsid w:val="002E1BD4"/>
    <w:rsid w:val="002E4DB3"/>
    <w:rsid w:val="002E771E"/>
    <w:rsid w:val="002F0FAE"/>
    <w:rsid w:val="002F36B6"/>
    <w:rsid w:val="002F447B"/>
    <w:rsid w:val="002F4968"/>
    <w:rsid w:val="002F521E"/>
    <w:rsid w:val="002F7488"/>
    <w:rsid w:val="002F7B40"/>
    <w:rsid w:val="00300101"/>
    <w:rsid w:val="00300C49"/>
    <w:rsid w:val="00302EA7"/>
    <w:rsid w:val="00305465"/>
    <w:rsid w:val="00310CE7"/>
    <w:rsid w:val="00310EE8"/>
    <w:rsid w:val="00311C57"/>
    <w:rsid w:val="003140B4"/>
    <w:rsid w:val="003157F5"/>
    <w:rsid w:val="003167BE"/>
    <w:rsid w:val="00321CDE"/>
    <w:rsid w:val="003227E4"/>
    <w:rsid w:val="00322E60"/>
    <w:rsid w:val="00325294"/>
    <w:rsid w:val="003258DA"/>
    <w:rsid w:val="00325F89"/>
    <w:rsid w:val="00326773"/>
    <w:rsid w:val="00327A18"/>
    <w:rsid w:val="00330245"/>
    <w:rsid w:val="0033065A"/>
    <w:rsid w:val="003308D1"/>
    <w:rsid w:val="0033131D"/>
    <w:rsid w:val="0033183B"/>
    <w:rsid w:val="003337C7"/>
    <w:rsid w:val="0034263F"/>
    <w:rsid w:val="00343705"/>
    <w:rsid w:val="00343F87"/>
    <w:rsid w:val="003440E1"/>
    <w:rsid w:val="0034452F"/>
    <w:rsid w:val="00347053"/>
    <w:rsid w:val="00350D46"/>
    <w:rsid w:val="00351EF2"/>
    <w:rsid w:val="00354DE3"/>
    <w:rsid w:val="00356350"/>
    <w:rsid w:val="00360082"/>
    <w:rsid w:val="003606AC"/>
    <w:rsid w:val="00362E54"/>
    <w:rsid w:val="00363570"/>
    <w:rsid w:val="0036556F"/>
    <w:rsid w:val="00366383"/>
    <w:rsid w:val="00367064"/>
    <w:rsid w:val="003674FC"/>
    <w:rsid w:val="003675CB"/>
    <w:rsid w:val="00367A6A"/>
    <w:rsid w:val="00372708"/>
    <w:rsid w:val="00372A08"/>
    <w:rsid w:val="00373FBA"/>
    <w:rsid w:val="003740A6"/>
    <w:rsid w:val="0037562D"/>
    <w:rsid w:val="00375D5D"/>
    <w:rsid w:val="00375E8D"/>
    <w:rsid w:val="003807F6"/>
    <w:rsid w:val="0038105F"/>
    <w:rsid w:val="0038288E"/>
    <w:rsid w:val="00385DDA"/>
    <w:rsid w:val="00385DF2"/>
    <w:rsid w:val="00385F93"/>
    <w:rsid w:val="00390F4F"/>
    <w:rsid w:val="003922AB"/>
    <w:rsid w:val="0039305C"/>
    <w:rsid w:val="00395E5D"/>
    <w:rsid w:val="0039601C"/>
    <w:rsid w:val="00397830"/>
    <w:rsid w:val="003A1A36"/>
    <w:rsid w:val="003A5B48"/>
    <w:rsid w:val="003A5DB1"/>
    <w:rsid w:val="003A6846"/>
    <w:rsid w:val="003B1A76"/>
    <w:rsid w:val="003B2709"/>
    <w:rsid w:val="003B4492"/>
    <w:rsid w:val="003B54A3"/>
    <w:rsid w:val="003B5920"/>
    <w:rsid w:val="003B5B7C"/>
    <w:rsid w:val="003B7246"/>
    <w:rsid w:val="003C0AB4"/>
    <w:rsid w:val="003C0AEA"/>
    <w:rsid w:val="003C3CCA"/>
    <w:rsid w:val="003C526D"/>
    <w:rsid w:val="003C7561"/>
    <w:rsid w:val="003D0D32"/>
    <w:rsid w:val="003D1352"/>
    <w:rsid w:val="003D19E3"/>
    <w:rsid w:val="003D1D01"/>
    <w:rsid w:val="003D4313"/>
    <w:rsid w:val="003D55A3"/>
    <w:rsid w:val="003D5D73"/>
    <w:rsid w:val="003D6DAC"/>
    <w:rsid w:val="003E0157"/>
    <w:rsid w:val="003E2416"/>
    <w:rsid w:val="003E35AE"/>
    <w:rsid w:val="003E4375"/>
    <w:rsid w:val="003E6F67"/>
    <w:rsid w:val="003E7680"/>
    <w:rsid w:val="003E78ED"/>
    <w:rsid w:val="003F33ED"/>
    <w:rsid w:val="003F7111"/>
    <w:rsid w:val="003F7C10"/>
    <w:rsid w:val="0040051E"/>
    <w:rsid w:val="00404118"/>
    <w:rsid w:val="0040486C"/>
    <w:rsid w:val="0040592E"/>
    <w:rsid w:val="00405A7B"/>
    <w:rsid w:val="00405EC2"/>
    <w:rsid w:val="00406456"/>
    <w:rsid w:val="00406560"/>
    <w:rsid w:val="004072BB"/>
    <w:rsid w:val="0040789C"/>
    <w:rsid w:val="0041019E"/>
    <w:rsid w:val="00411699"/>
    <w:rsid w:val="004126A8"/>
    <w:rsid w:val="0041482A"/>
    <w:rsid w:val="004148F5"/>
    <w:rsid w:val="004156AF"/>
    <w:rsid w:val="00416820"/>
    <w:rsid w:val="00417A8D"/>
    <w:rsid w:val="00420072"/>
    <w:rsid w:val="004213C8"/>
    <w:rsid w:val="00422F39"/>
    <w:rsid w:val="00423A85"/>
    <w:rsid w:val="00423B9E"/>
    <w:rsid w:val="0042563E"/>
    <w:rsid w:val="00426307"/>
    <w:rsid w:val="004335B2"/>
    <w:rsid w:val="00433C88"/>
    <w:rsid w:val="00440CBD"/>
    <w:rsid w:val="0044149D"/>
    <w:rsid w:val="004414BD"/>
    <w:rsid w:val="00442862"/>
    <w:rsid w:val="00443E7D"/>
    <w:rsid w:val="00444C8B"/>
    <w:rsid w:val="00447E76"/>
    <w:rsid w:val="00450588"/>
    <w:rsid w:val="00450747"/>
    <w:rsid w:val="00452424"/>
    <w:rsid w:val="004525CA"/>
    <w:rsid w:val="0045489C"/>
    <w:rsid w:val="0045629A"/>
    <w:rsid w:val="00456D59"/>
    <w:rsid w:val="0045747C"/>
    <w:rsid w:val="00461F88"/>
    <w:rsid w:val="00463880"/>
    <w:rsid w:val="0047087C"/>
    <w:rsid w:val="004724CC"/>
    <w:rsid w:val="00473B0D"/>
    <w:rsid w:val="00474D99"/>
    <w:rsid w:val="004752EC"/>
    <w:rsid w:val="00476756"/>
    <w:rsid w:val="0047695E"/>
    <w:rsid w:val="0047773C"/>
    <w:rsid w:val="00480DE2"/>
    <w:rsid w:val="00480DE5"/>
    <w:rsid w:val="0048186A"/>
    <w:rsid w:val="0048587F"/>
    <w:rsid w:val="004865C0"/>
    <w:rsid w:val="00487446"/>
    <w:rsid w:val="00490FB4"/>
    <w:rsid w:val="004911E6"/>
    <w:rsid w:val="00492EE0"/>
    <w:rsid w:val="004963FC"/>
    <w:rsid w:val="004A051E"/>
    <w:rsid w:val="004A191C"/>
    <w:rsid w:val="004A3AA3"/>
    <w:rsid w:val="004A3F1C"/>
    <w:rsid w:val="004A4C95"/>
    <w:rsid w:val="004A633F"/>
    <w:rsid w:val="004A69DE"/>
    <w:rsid w:val="004B037B"/>
    <w:rsid w:val="004B3046"/>
    <w:rsid w:val="004B5B88"/>
    <w:rsid w:val="004B5FE1"/>
    <w:rsid w:val="004C0AC4"/>
    <w:rsid w:val="004C1047"/>
    <w:rsid w:val="004C180A"/>
    <w:rsid w:val="004C2127"/>
    <w:rsid w:val="004C3BF6"/>
    <w:rsid w:val="004C3FC1"/>
    <w:rsid w:val="004C52B3"/>
    <w:rsid w:val="004C6AC7"/>
    <w:rsid w:val="004C6E54"/>
    <w:rsid w:val="004C715D"/>
    <w:rsid w:val="004C7BAB"/>
    <w:rsid w:val="004C7C7F"/>
    <w:rsid w:val="004D21B2"/>
    <w:rsid w:val="004D565C"/>
    <w:rsid w:val="004D7F3D"/>
    <w:rsid w:val="004E200E"/>
    <w:rsid w:val="004E2D47"/>
    <w:rsid w:val="004E4647"/>
    <w:rsid w:val="004E49B7"/>
    <w:rsid w:val="004E527B"/>
    <w:rsid w:val="004E58CA"/>
    <w:rsid w:val="004F1B3B"/>
    <w:rsid w:val="004F225F"/>
    <w:rsid w:val="004F2654"/>
    <w:rsid w:val="004F592A"/>
    <w:rsid w:val="004F7652"/>
    <w:rsid w:val="004F79A6"/>
    <w:rsid w:val="005044AD"/>
    <w:rsid w:val="005066CC"/>
    <w:rsid w:val="00507A89"/>
    <w:rsid w:val="00510262"/>
    <w:rsid w:val="00510911"/>
    <w:rsid w:val="00510C1E"/>
    <w:rsid w:val="00510D51"/>
    <w:rsid w:val="00511FE1"/>
    <w:rsid w:val="00512294"/>
    <w:rsid w:val="00515086"/>
    <w:rsid w:val="00515B83"/>
    <w:rsid w:val="00523887"/>
    <w:rsid w:val="00523935"/>
    <w:rsid w:val="005244F0"/>
    <w:rsid w:val="0052643D"/>
    <w:rsid w:val="0052648A"/>
    <w:rsid w:val="00530C99"/>
    <w:rsid w:val="005333F3"/>
    <w:rsid w:val="005352EB"/>
    <w:rsid w:val="00540461"/>
    <w:rsid w:val="00540947"/>
    <w:rsid w:val="005417F4"/>
    <w:rsid w:val="005470AA"/>
    <w:rsid w:val="005517E1"/>
    <w:rsid w:val="00552190"/>
    <w:rsid w:val="00552235"/>
    <w:rsid w:val="00552F7B"/>
    <w:rsid w:val="0055408D"/>
    <w:rsid w:val="00555C9D"/>
    <w:rsid w:val="00556E9C"/>
    <w:rsid w:val="00557310"/>
    <w:rsid w:val="00557F92"/>
    <w:rsid w:val="00560F7E"/>
    <w:rsid w:val="005723E2"/>
    <w:rsid w:val="005734E4"/>
    <w:rsid w:val="0057687E"/>
    <w:rsid w:val="005779E1"/>
    <w:rsid w:val="00580F89"/>
    <w:rsid w:val="005812A3"/>
    <w:rsid w:val="00581C51"/>
    <w:rsid w:val="00582651"/>
    <w:rsid w:val="00582852"/>
    <w:rsid w:val="0058414C"/>
    <w:rsid w:val="00584B00"/>
    <w:rsid w:val="005850FA"/>
    <w:rsid w:val="00587B19"/>
    <w:rsid w:val="00587B96"/>
    <w:rsid w:val="0059024E"/>
    <w:rsid w:val="0059086B"/>
    <w:rsid w:val="00593220"/>
    <w:rsid w:val="005939FD"/>
    <w:rsid w:val="005945BC"/>
    <w:rsid w:val="005975F4"/>
    <w:rsid w:val="005979E9"/>
    <w:rsid w:val="005A4F92"/>
    <w:rsid w:val="005A6338"/>
    <w:rsid w:val="005A7EBD"/>
    <w:rsid w:val="005B0B88"/>
    <w:rsid w:val="005B17EE"/>
    <w:rsid w:val="005B2754"/>
    <w:rsid w:val="005B302D"/>
    <w:rsid w:val="005B3427"/>
    <w:rsid w:val="005B528E"/>
    <w:rsid w:val="005B5826"/>
    <w:rsid w:val="005B5F5F"/>
    <w:rsid w:val="005B6566"/>
    <w:rsid w:val="005B6DCF"/>
    <w:rsid w:val="005C08E2"/>
    <w:rsid w:val="005C1EA7"/>
    <w:rsid w:val="005C2743"/>
    <w:rsid w:val="005C34F4"/>
    <w:rsid w:val="005C3786"/>
    <w:rsid w:val="005C5BBB"/>
    <w:rsid w:val="005C71D2"/>
    <w:rsid w:val="005C7225"/>
    <w:rsid w:val="005D0CB3"/>
    <w:rsid w:val="005D1725"/>
    <w:rsid w:val="005D3F43"/>
    <w:rsid w:val="005D6E5D"/>
    <w:rsid w:val="005D755A"/>
    <w:rsid w:val="005E056B"/>
    <w:rsid w:val="005E0EF5"/>
    <w:rsid w:val="005E4E2C"/>
    <w:rsid w:val="005E7FAE"/>
    <w:rsid w:val="005F1D9F"/>
    <w:rsid w:val="005F2E5B"/>
    <w:rsid w:val="005F541A"/>
    <w:rsid w:val="005F721E"/>
    <w:rsid w:val="005F737A"/>
    <w:rsid w:val="005F7AC6"/>
    <w:rsid w:val="006017F8"/>
    <w:rsid w:val="00604178"/>
    <w:rsid w:val="006052C6"/>
    <w:rsid w:val="006053E8"/>
    <w:rsid w:val="00605731"/>
    <w:rsid w:val="00611DC2"/>
    <w:rsid w:val="006121F9"/>
    <w:rsid w:val="006125C2"/>
    <w:rsid w:val="006132CE"/>
    <w:rsid w:val="00613418"/>
    <w:rsid w:val="006138C8"/>
    <w:rsid w:val="006149ED"/>
    <w:rsid w:val="00615D06"/>
    <w:rsid w:val="00616CEC"/>
    <w:rsid w:val="00617E99"/>
    <w:rsid w:val="00617EAC"/>
    <w:rsid w:val="0062032E"/>
    <w:rsid w:val="006225CA"/>
    <w:rsid w:val="00623E6C"/>
    <w:rsid w:val="0063173C"/>
    <w:rsid w:val="00633A38"/>
    <w:rsid w:val="006341A6"/>
    <w:rsid w:val="006362FD"/>
    <w:rsid w:val="00636B30"/>
    <w:rsid w:val="00636E2B"/>
    <w:rsid w:val="0064396F"/>
    <w:rsid w:val="006439FD"/>
    <w:rsid w:val="006441E6"/>
    <w:rsid w:val="00644F10"/>
    <w:rsid w:val="00645E02"/>
    <w:rsid w:val="00655ADE"/>
    <w:rsid w:val="00657541"/>
    <w:rsid w:val="00657DFC"/>
    <w:rsid w:val="006601A4"/>
    <w:rsid w:val="0066190A"/>
    <w:rsid w:val="00661C7F"/>
    <w:rsid w:val="00661F85"/>
    <w:rsid w:val="00662184"/>
    <w:rsid w:val="006641A3"/>
    <w:rsid w:val="00664416"/>
    <w:rsid w:val="00666AD7"/>
    <w:rsid w:val="00667364"/>
    <w:rsid w:val="00670318"/>
    <w:rsid w:val="0067157B"/>
    <w:rsid w:val="0067190E"/>
    <w:rsid w:val="00672D41"/>
    <w:rsid w:val="00680740"/>
    <w:rsid w:val="006826B3"/>
    <w:rsid w:val="00683587"/>
    <w:rsid w:val="00683BB6"/>
    <w:rsid w:val="00686346"/>
    <w:rsid w:val="00687C7D"/>
    <w:rsid w:val="00687DD3"/>
    <w:rsid w:val="00691726"/>
    <w:rsid w:val="00692252"/>
    <w:rsid w:val="0069266F"/>
    <w:rsid w:val="00694CED"/>
    <w:rsid w:val="0069589F"/>
    <w:rsid w:val="00696317"/>
    <w:rsid w:val="00697AA0"/>
    <w:rsid w:val="006A0AE8"/>
    <w:rsid w:val="006A0E07"/>
    <w:rsid w:val="006A1259"/>
    <w:rsid w:val="006A1AC2"/>
    <w:rsid w:val="006A527C"/>
    <w:rsid w:val="006A5927"/>
    <w:rsid w:val="006A6B9E"/>
    <w:rsid w:val="006A71D1"/>
    <w:rsid w:val="006A7452"/>
    <w:rsid w:val="006B01FB"/>
    <w:rsid w:val="006B2933"/>
    <w:rsid w:val="006B2F93"/>
    <w:rsid w:val="006B3045"/>
    <w:rsid w:val="006B382D"/>
    <w:rsid w:val="006B3FA6"/>
    <w:rsid w:val="006B6CEE"/>
    <w:rsid w:val="006B71D5"/>
    <w:rsid w:val="006B7E8E"/>
    <w:rsid w:val="006C2888"/>
    <w:rsid w:val="006C485E"/>
    <w:rsid w:val="006C74D8"/>
    <w:rsid w:val="006D02C1"/>
    <w:rsid w:val="006D0A9B"/>
    <w:rsid w:val="006D118A"/>
    <w:rsid w:val="006D128A"/>
    <w:rsid w:val="006D15FE"/>
    <w:rsid w:val="006D1891"/>
    <w:rsid w:val="006D1A17"/>
    <w:rsid w:val="006D1D5C"/>
    <w:rsid w:val="006D445F"/>
    <w:rsid w:val="006D77D2"/>
    <w:rsid w:val="006E127B"/>
    <w:rsid w:val="006E2C75"/>
    <w:rsid w:val="006E2CDA"/>
    <w:rsid w:val="006E2CFC"/>
    <w:rsid w:val="006E2E3A"/>
    <w:rsid w:val="006E3610"/>
    <w:rsid w:val="006E69B9"/>
    <w:rsid w:val="006E7152"/>
    <w:rsid w:val="006F00BA"/>
    <w:rsid w:val="006F2BEC"/>
    <w:rsid w:val="006F41F2"/>
    <w:rsid w:val="006F4B35"/>
    <w:rsid w:val="00700418"/>
    <w:rsid w:val="007009AD"/>
    <w:rsid w:val="0070323B"/>
    <w:rsid w:val="0070329C"/>
    <w:rsid w:val="007038C2"/>
    <w:rsid w:val="00703952"/>
    <w:rsid w:val="00705879"/>
    <w:rsid w:val="00707011"/>
    <w:rsid w:val="00707A4B"/>
    <w:rsid w:val="007108B6"/>
    <w:rsid w:val="00710C71"/>
    <w:rsid w:val="00711980"/>
    <w:rsid w:val="0071349E"/>
    <w:rsid w:val="0071349F"/>
    <w:rsid w:val="007172B9"/>
    <w:rsid w:val="00717AA4"/>
    <w:rsid w:val="00720677"/>
    <w:rsid w:val="007209A4"/>
    <w:rsid w:val="00721708"/>
    <w:rsid w:val="0072286C"/>
    <w:rsid w:val="00722A40"/>
    <w:rsid w:val="0072309A"/>
    <w:rsid w:val="0072543A"/>
    <w:rsid w:val="00725AB1"/>
    <w:rsid w:val="00725F2E"/>
    <w:rsid w:val="007260A1"/>
    <w:rsid w:val="00726D8C"/>
    <w:rsid w:val="0072707E"/>
    <w:rsid w:val="00727FE3"/>
    <w:rsid w:val="00732A7F"/>
    <w:rsid w:val="00733457"/>
    <w:rsid w:val="007362B3"/>
    <w:rsid w:val="0073695F"/>
    <w:rsid w:val="00737B00"/>
    <w:rsid w:val="00740119"/>
    <w:rsid w:val="00743107"/>
    <w:rsid w:val="0074391B"/>
    <w:rsid w:val="00744C9D"/>
    <w:rsid w:val="00745A06"/>
    <w:rsid w:val="007474A1"/>
    <w:rsid w:val="00750171"/>
    <w:rsid w:val="00750B3F"/>
    <w:rsid w:val="00751461"/>
    <w:rsid w:val="0075236F"/>
    <w:rsid w:val="007539CF"/>
    <w:rsid w:val="00753E53"/>
    <w:rsid w:val="00753F8F"/>
    <w:rsid w:val="00755567"/>
    <w:rsid w:val="0075636D"/>
    <w:rsid w:val="007572A0"/>
    <w:rsid w:val="007609A5"/>
    <w:rsid w:val="00761419"/>
    <w:rsid w:val="0076158B"/>
    <w:rsid w:val="00765F87"/>
    <w:rsid w:val="007700ED"/>
    <w:rsid w:val="00770155"/>
    <w:rsid w:val="007711A1"/>
    <w:rsid w:val="0077230E"/>
    <w:rsid w:val="00772AD0"/>
    <w:rsid w:val="007731C0"/>
    <w:rsid w:val="00774557"/>
    <w:rsid w:val="007762A1"/>
    <w:rsid w:val="00780C49"/>
    <w:rsid w:val="007816DA"/>
    <w:rsid w:val="007826E2"/>
    <w:rsid w:val="00783A06"/>
    <w:rsid w:val="00785C89"/>
    <w:rsid w:val="00787A6D"/>
    <w:rsid w:val="00790593"/>
    <w:rsid w:val="007907B9"/>
    <w:rsid w:val="00793664"/>
    <w:rsid w:val="00793E39"/>
    <w:rsid w:val="00795DE5"/>
    <w:rsid w:val="00796D50"/>
    <w:rsid w:val="007976DC"/>
    <w:rsid w:val="007A0E14"/>
    <w:rsid w:val="007A1B27"/>
    <w:rsid w:val="007A1FB9"/>
    <w:rsid w:val="007A2BF9"/>
    <w:rsid w:val="007A45AA"/>
    <w:rsid w:val="007A516E"/>
    <w:rsid w:val="007A568E"/>
    <w:rsid w:val="007A6A0F"/>
    <w:rsid w:val="007A6BB4"/>
    <w:rsid w:val="007B1868"/>
    <w:rsid w:val="007B2152"/>
    <w:rsid w:val="007B2E58"/>
    <w:rsid w:val="007B2EF9"/>
    <w:rsid w:val="007B4143"/>
    <w:rsid w:val="007B48B6"/>
    <w:rsid w:val="007B6AA5"/>
    <w:rsid w:val="007B7354"/>
    <w:rsid w:val="007C0E2C"/>
    <w:rsid w:val="007C1017"/>
    <w:rsid w:val="007C190A"/>
    <w:rsid w:val="007C248A"/>
    <w:rsid w:val="007C6698"/>
    <w:rsid w:val="007C691D"/>
    <w:rsid w:val="007C73D1"/>
    <w:rsid w:val="007D0609"/>
    <w:rsid w:val="007D26CD"/>
    <w:rsid w:val="007D517C"/>
    <w:rsid w:val="007D7BFC"/>
    <w:rsid w:val="007E085B"/>
    <w:rsid w:val="007E1A81"/>
    <w:rsid w:val="007E32E3"/>
    <w:rsid w:val="007E34F1"/>
    <w:rsid w:val="007E5943"/>
    <w:rsid w:val="007E7B50"/>
    <w:rsid w:val="007E7C77"/>
    <w:rsid w:val="007F2737"/>
    <w:rsid w:val="007F2BAE"/>
    <w:rsid w:val="007F2C4A"/>
    <w:rsid w:val="007F4022"/>
    <w:rsid w:val="007F4D1B"/>
    <w:rsid w:val="007F5995"/>
    <w:rsid w:val="007F5B7F"/>
    <w:rsid w:val="007F669C"/>
    <w:rsid w:val="007F66AC"/>
    <w:rsid w:val="007F6C8E"/>
    <w:rsid w:val="007F764F"/>
    <w:rsid w:val="008011D2"/>
    <w:rsid w:val="00801365"/>
    <w:rsid w:val="008018B5"/>
    <w:rsid w:val="0080352B"/>
    <w:rsid w:val="00803541"/>
    <w:rsid w:val="008100FD"/>
    <w:rsid w:val="00810B8D"/>
    <w:rsid w:val="00812007"/>
    <w:rsid w:val="00814C20"/>
    <w:rsid w:val="00817197"/>
    <w:rsid w:val="00820AE8"/>
    <w:rsid w:val="00822953"/>
    <w:rsid w:val="008235A9"/>
    <w:rsid w:val="00823FD7"/>
    <w:rsid w:val="00824575"/>
    <w:rsid w:val="00824A51"/>
    <w:rsid w:val="00824F52"/>
    <w:rsid w:val="008254DD"/>
    <w:rsid w:val="00825E4C"/>
    <w:rsid w:val="00827165"/>
    <w:rsid w:val="00827773"/>
    <w:rsid w:val="00827A5C"/>
    <w:rsid w:val="008302D6"/>
    <w:rsid w:val="00831A2C"/>
    <w:rsid w:val="00832001"/>
    <w:rsid w:val="00835D11"/>
    <w:rsid w:val="008367C9"/>
    <w:rsid w:val="00840849"/>
    <w:rsid w:val="00840E42"/>
    <w:rsid w:val="008411E4"/>
    <w:rsid w:val="0084551B"/>
    <w:rsid w:val="008464AB"/>
    <w:rsid w:val="00846C3B"/>
    <w:rsid w:val="0085110F"/>
    <w:rsid w:val="00851B27"/>
    <w:rsid w:val="0085302A"/>
    <w:rsid w:val="008570F0"/>
    <w:rsid w:val="00860949"/>
    <w:rsid w:val="00860B7E"/>
    <w:rsid w:val="00862D62"/>
    <w:rsid w:val="008651A3"/>
    <w:rsid w:val="0087083F"/>
    <w:rsid w:val="00870F13"/>
    <w:rsid w:val="00872A27"/>
    <w:rsid w:val="00873956"/>
    <w:rsid w:val="00874B0E"/>
    <w:rsid w:val="008750AC"/>
    <w:rsid w:val="00877320"/>
    <w:rsid w:val="00880442"/>
    <w:rsid w:val="00882760"/>
    <w:rsid w:val="0088307D"/>
    <w:rsid w:val="00883D18"/>
    <w:rsid w:val="00884EE3"/>
    <w:rsid w:val="0088674B"/>
    <w:rsid w:val="00886C57"/>
    <w:rsid w:val="00890CD7"/>
    <w:rsid w:val="00891738"/>
    <w:rsid w:val="008923AB"/>
    <w:rsid w:val="00892AA6"/>
    <w:rsid w:val="008935BB"/>
    <w:rsid w:val="00897055"/>
    <w:rsid w:val="008A0A30"/>
    <w:rsid w:val="008A4853"/>
    <w:rsid w:val="008A73B3"/>
    <w:rsid w:val="008B14CC"/>
    <w:rsid w:val="008B1C09"/>
    <w:rsid w:val="008B1EAA"/>
    <w:rsid w:val="008B215A"/>
    <w:rsid w:val="008B2D8D"/>
    <w:rsid w:val="008B4598"/>
    <w:rsid w:val="008B5A40"/>
    <w:rsid w:val="008B760A"/>
    <w:rsid w:val="008C0072"/>
    <w:rsid w:val="008C2E2A"/>
    <w:rsid w:val="008C3185"/>
    <w:rsid w:val="008C43AB"/>
    <w:rsid w:val="008C5281"/>
    <w:rsid w:val="008C53BC"/>
    <w:rsid w:val="008C6590"/>
    <w:rsid w:val="008C7ADB"/>
    <w:rsid w:val="008D086C"/>
    <w:rsid w:val="008D25BD"/>
    <w:rsid w:val="008D29CC"/>
    <w:rsid w:val="008D2FDF"/>
    <w:rsid w:val="008D5C39"/>
    <w:rsid w:val="008D7140"/>
    <w:rsid w:val="008D7575"/>
    <w:rsid w:val="008D7938"/>
    <w:rsid w:val="008E0150"/>
    <w:rsid w:val="008E057A"/>
    <w:rsid w:val="008E0ABD"/>
    <w:rsid w:val="008E1299"/>
    <w:rsid w:val="008E1BB9"/>
    <w:rsid w:val="008E1E70"/>
    <w:rsid w:val="008E2353"/>
    <w:rsid w:val="008E28BB"/>
    <w:rsid w:val="008E2F07"/>
    <w:rsid w:val="008E4C8B"/>
    <w:rsid w:val="008E5929"/>
    <w:rsid w:val="008E7186"/>
    <w:rsid w:val="008E7E93"/>
    <w:rsid w:val="008F58BA"/>
    <w:rsid w:val="008F619C"/>
    <w:rsid w:val="008F671F"/>
    <w:rsid w:val="008F7138"/>
    <w:rsid w:val="008F75CD"/>
    <w:rsid w:val="008F771A"/>
    <w:rsid w:val="0090015D"/>
    <w:rsid w:val="00901638"/>
    <w:rsid w:val="00902EE8"/>
    <w:rsid w:val="0090313F"/>
    <w:rsid w:val="00904779"/>
    <w:rsid w:val="00904E00"/>
    <w:rsid w:val="00907E1C"/>
    <w:rsid w:val="0091040E"/>
    <w:rsid w:val="009104D4"/>
    <w:rsid w:val="009108A4"/>
    <w:rsid w:val="00910946"/>
    <w:rsid w:val="00910B08"/>
    <w:rsid w:val="00910BA8"/>
    <w:rsid w:val="00910BED"/>
    <w:rsid w:val="00910ECD"/>
    <w:rsid w:val="0091689B"/>
    <w:rsid w:val="00917C83"/>
    <w:rsid w:val="00921269"/>
    <w:rsid w:val="009245E4"/>
    <w:rsid w:val="009249CA"/>
    <w:rsid w:val="00924CBB"/>
    <w:rsid w:val="00925DE4"/>
    <w:rsid w:val="00926943"/>
    <w:rsid w:val="00927E47"/>
    <w:rsid w:val="00935F81"/>
    <w:rsid w:val="00936C16"/>
    <w:rsid w:val="00936FF4"/>
    <w:rsid w:val="009372F8"/>
    <w:rsid w:val="009377A1"/>
    <w:rsid w:val="0094019B"/>
    <w:rsid w:val="00941114"/>
    <w:rsid w:val="00941897"/>
    <w:rsid w:val="00942BE5"/>
    <w:rsid w:val="00942E34"/>
    <w:rsid w:val="009430D4"/>
    <w:rsid w:val="00943A7F"/>
    <w:rsid w:val="00945247"/>
    <w:rsid w:val="0095191F"/>
    <w:rsid w:val="00951D32"/>
    <w:rsid w:val="00952EDD"/>
    <w:rsid w:val="00953791"/>
    <w:rsid w:val="00954ADA"/>
    <w:rsid w:val="00963B45"/>
    <w:rsid w:val="009642B2"/>
    <w:rsid w:val="00965DF2"/>
    <w:rsid w:val="009665C5"/>
    <w:rsid w:val="0096715D"/>
    <w:rsid w:val="009671F3"/>
    <w:rsid w:val="00971AC3"/>
    <w:rsid w:val="00972E39"/>
    <w:rsid w:val="00975274"/>
    <w:rsid w:val="00976BFB"/>
    <w:rsid w:val="00982A2A"/>
    <w:rsid w:val="00992435"/>
    <w:rsid w:val="00992539"/>
    <w:rsid w:val="009941FA"/>
    <w:rsid w:val="00994D22"/>
    <w:rsid w:val="00996635"/>
    <w:rsid w:val="009972D8"/>
    <w:rsid w:val="009A09A4"/>
    <w:rsid w:val="009A370B"/>
    <w:rsid w:val="009A383C"/>
    <w:rsid w:val="009A41BC"/>
    <w:rsid w:val="009A4306"/>
    <w:rsid w:val="009A53CA"/>
    <w:rsid w:val="009A53E7"/>
    <w:rsid w:val="009A5785"/>
    <w:rsid w:val="009A602C"/>
    <w:rsid w:val="009A7725"/>
    <w:rsid w:val="009B0C2C"/>
    <w:rsid w:val="009B0D4A"/>
    <w:rsid w:val="009B0FF2"/>
    <w:rsid w:val="009B3009"/>
    <w:rsid w:val="009B33D8"/>
    <w:rsid w:val="009B4A12"/>
    <w:rsid w:val="009B5580"/>
    <w:rsid w:val="009B58A9"/>
    <w:rsid w:val="009C18EF"/>
    <w:rsid w:val="009C4F47"/>
    <w:rsid w:val="009C631F"/>
    <w:rsid w:val="009C683B"/>
    <w:rsid w:val="009C6C1E"/>
    <w:rsid w:val="009C6FA1"/>
    <w:rsid w:val="009D0487"/>
    <w:rsid w:val="009D1FFA"/>
    <w:rsid w:val="009D263C"/>
    <w:rsid w:val="009D2E45"/>
    <w:rsid w:val="009E19AD"/>
    <w:rsid w:val="009E3011"/>
    <w:rsid w:val="009E5EED"/>
    <w:rsid w:val="009E61FD"/>
    <w:rsid w:val="009E643A"/>
    <w:rsid w:val="009E64C9"/>
    <w:rsid w:val="009E7C13"/>
    <w:rsid w:val="009F0D91"/>
    <w:rsid w:val="009F16C1"/>
    <w:rsid w:val="009F28D0"/>
    <w:rsid w:val="009F3563"/>
    <w:rsid w:val="009F5FCF"/>
    <w:rsid w:val="009F75B7"/>
    <w:rsid w:val="009F79F0"/>
    <w:rsid w:val="009F7E71"/>
    <w:rsid w:val="00A023D9"/>
    <w:rsid w:val="00A029A5"/>
    <w:rsid w:val="00A02A56"/>
    <w:rsid w:val="00A04032"/>
    <w:rsid w:val="00A0630E"/>
    <w:rsid w:val="00A0635A"/>
    <w:rsid w:val="00A1044D"/>
    <w:rsid w:val="00A1057B"/>
    <w:rsid w:val="00A116CA"/>
    <w:rsid w:val="00A12524"/>
    <w:rsid w:val="00A12903"/>
    <w:rsid w:val="00A13046"/>
    <w:rsid w:val="00A134E9"/>
    <w:rsid w:val="00A14F5A"/>
    <w:rsid w:val="00A166A3"/>
    <w:rsid w:val="00A20391"/>
    <w:rsid w:val="00A21ABE"/>
    <w:rsid w:val="00A22D6E"/>
    <w:rsid w:val="00A236FA"/>
    <w:rsid w:val="00A23F37"/>
    <w:rsid w:val="00A244DF"/>
    <w:rsid w:val="00A25495"/>
    <w:rsid w:val="00A25BDD"/>
    <w:rsid w:val="00A25F2B"/>
    <w:rsid w:val="00A265C1"/>
    <w:rsid w:val="00A274E7"/>
    <w:rsid w:val="00A30996"/>
    <w:rsid w:val="00A3285E"/>
    <w:rsid w:val="00A32882"/>
    <w:rsid w:val="00A32F33"/>
    <w:rsid w:val="00A346F9"/>
    <w:rsid w:val="00A34C9E"/>
    <w:rsid w:val="00A3521A"/>
    <w:rsid w:val="00A36901"/>
    <w:rsid w:val="00A37A7A"/>
    <w:rsid w:val="00A41015"/>
    <w:rsid w:val="00A46A1B"/>
    <w:rsid w:val="00A47CBE"/>
    <w:rsid w:val="00A50431"/>
    <w:rsid w:val="00A510B6"/>
    <w:rsid w:val="00A52177"/>
    <w:rsid w:val="00A54CC6"/>
    <w:rsid w:val="00A55124"/>
    <w:rsid w:val="00A551BA"/>
    <w:rsid w:val="00A5670B"/>
    <w:rsid w:val="00A5731A"/>
    <w:rsid w:val="00A61E9B"/>
    <w:rsid w:val="00A62006"/>
    <w:rsid w:val="00A63AEE"/>
    <w:rsid w:val="00A63CE0"/>
    <w:rsid w:val="00A64D5F"/>
    <w:rsid w:val="00A65C5B"/>
    <w:rsid w:val="00A65E8D"/>
    <w:rsid w:val="00A7411A"/>
    <w:rsid w:val="00A76733"/>
    <w:rsid w:val="00A768CD"/>
    <w:rsid w:val="00A775DA"/>
    <w:rsid w:val="00A80074"/>
    <w:rsid w:val="00A80215"/>
    <w:rsid w:val="00A8098D"/>
    <w:rsid w:val="00A81C8D"/>
    <w:rsid w:val="00A8281F"/>
    <w:rsid w:val="00A8430D"/>
    <w:rsid w:val="00A84C55"/>
    <w:rsid w:val="00A91F8C"/>
    <w:rsid w:val="00A9398B"/>
    <w:rsid w:val="00A94B2B"/>
    <w:rsid w:val="00A94D32"/>
    <w:rsid w:val="00A952F6"/>
    <w:rsid w:val="00A95897"/>
    <w:rsid w:val="00A958C6"/>
    <w:rsid w:val="00A958F1"/>
    <w:rsid w:val="00A96E65"/>
    <w:rsid w:val="00AA02AD"/>
    <w:rsid w:val="00AA070C"/>
    <w:rsid w:val="00AA09E1"/>
    <w:rsid w:val="00AA17BA"/>
    <w:rsid w:val="00AA64F6"/>
    <w:rsid w:val="00AA676F"/>
    <w:rsid w:val="00AA7017"/>
    <w:rsid w:val="00AB177D"/>
    <w:rsid w:val="00AB2EB5"/>
    <w:rsid w:val="00AB6F52"/>
    <w:rsid w:val="00AB78EB"/>
    <w:rsid w:val="00AB7E71"/>
    <w:rsid w:val="00AC188B"/>
    <w:rsid w:val="00AC28F1"/>
    <w:rsid w:val="00AC72AC"/>
    <w:rsid w:val="00AC7D7B"/>
    <w:rsid w:val="00AD01FA"/>
    <w:rsid w:val="00AD4494"/>
    <w:rsid w:val="00AD50B5"/>
    <w:rsid w:val="00AD56E0"/>
    <w:rsid w:val="00AD5AA0"/>
    <w:rsid w:val="00AD5C3F"/>
    <w:rsid w:val="00AD66C5"/>
    <w:rsid w:val="00AD70C9"/>
    <w:rsid w:val="00AE0FBB"/>
    <w:rsid w:val="00AE15B7"/>
    <w:rsid w:val="00AE16B0"/>
    <w:rsid w:val="00AE1F0E"/>
    <w:rsid w:val="00AE1FC4"/>
    <w:rsid w:val="00AE3D1E"/>
    <w:rsid w:val="00AE530E"/>
    <w:rsid w:val="00AE573C"/>
    <w:rsid w:val="00AE59E3"/>
    <w:rsid w:val="00AE5CA4"/>
    <w:rsid w:val="00AE64F1"/>
    <w:rsid w:val="00AF2BEF"/>
    <w:rsid w:val="00AF3E2C"/>
    <w:rsid w:val="00AF4133"/>
    <w:rsid w:val="00AF419C"/>
    <w:rsid w:val="00AF4C3B"/>
    <w:rsid w:val="00AF4E13"/>
    <w:rsid w:val="00AF6B90"/>
    <w:rsid w:val="00B00865"/>
    <w:rsid w:val="00B00F63"/>
    <w:rsid w:val="00B01050"/>
    <w:rsid w:val="00B01473"/>
    <w:rsid w:val="00B03544"/>
    <w:rsid w:val="00B047BB"/>
    <w:rsid w:val="00B04C08"/>
    <w:rsid w:val="00B051C5"/>
    <w:rsid w:val="00B05C54"/>
    <w:rsid w:val="00B05D09"/>
    <w:rsid w:val="00B05E49"/>
    <w:rsid w:val="00B06F6B"/>
    <w:rsid w:val="00B079CA"/>
    <w:rsid w:val="00B07D22"/>
    <w:rsid w:val="00B07EDB"/>
    <w:rsid w:val="00B10151"/>
    <w:rsid w:val="00B105D3"/>
    <w:rsid w:val="00B108F5"/>
    <w:rsid w:val="00B12E81"/>
    <w:rsid w:val="00B146D4"/>
    <w:rsid w:val="00B14A90"/>
    <w:rsid w:val="00B16AB2"/>
    <w:rsid w:val="00B179F2"/>
    <w:rsid w:val="00B204B5"/>
    <w:rsid w:val="00B2062B"/>
    <w:rsid w:val="00B2264B"/>
    <w:rsid w:val="00B23347"/>
    <w:rsid w:val="00B26881"/>
    <w:rsid w:val="00B33985"/>
    <w:rsid w:val="00B3418D"/>
    <w:rsid w:val="00B369E1"/>
    <w:rsid w:val="00B37437"/>
    <w:rsid w:val="00B4035E"/>
    <w:rsid w:val="00B41A45"/>
    <w:rsid w:val="00B445BB"/>
    <w:rsid w:val="00B4476D"/>
    <w:rsid w:val="00B45046"/>
    <w:rsid w:val="00B4506D"/>
    <w:rsid w:val="00B46629"/>
    <w:rsid w:val="00B47F71"/>
    <w:rsid w:val="00B5035B"/>
    <w:rsid w:val="00B511EE"/>
    <w:rsid w:val="00B51CBD"/>
    <w:rsid w:val="00B57930"/>
    <w:rsid w:val="00B601A4"/>
    <w:rsid w:val="00B60FB5"/>
    <w:rsid w:val="00B61B10"/>
    <w:rsid w:val="00B61D75"/>
    <w:rsid w:val="00B623F6"/>
    <w:rsid w:val="00B7183B"/>
    <w:rsid w:val="00B7214A"/>
    <w:rsid w:val="00B741A4"/>
    <w:rsid w:val="00B74610"/>
    <w:rsid w:val="00B74836"/>
    <w:rsid w:val="00B74A52"/>
    <w:rsid w:val="00B75000"/>
    <w:rsid w:val="00B76282"/>
    <w:rsid w:val="00B766E8"/>
    <w:rsid w:val="00B778FF"/>
    <w:rsid w:val="00B77946"/>
    <w:rsid w:val="00B80C7E"/>
    <w:rsid w:val="00B8214F"/>
    <w:rsid w:val="00B82938"/>
    <w:rsid w:val="00B82EE4"/>
    <w:rsid w:val="00B82FF1"/>
    <w:rsid w:val="00B84672"/>
    <w:rsid w:val="00B8473C"/>
    <w:rsid w:val="00B86B6D"/>
    <w:rsid w:val="00B8776C"/>
    <w:rsid w:val="00B87D6A"/>
    <w:rsid w:val="00B87EDF"/>
    <w:rsid w:val="00B912C0"/>
    <w:rsid w:val="00B9392A"/>
    <w:rsid w:val="00B95D19"/>
    <w:rsid w:val="00B963CF"/>
    <w:rsid w:val="00B9750C"/>
    <w:rsid w:val="00BA1449"/>
    <w:rsid w:val="00BA3B28"/>
    <w:rsid w:val="00BA441B"/>
    <w:rsid w:val="00BA51DC"/>
    <w:rsid w:val="00BA6EA8"/>
    <w:rsid w:val="00BB0F02"/>
    <w:rsid w:val="00BB142E"/>
    <w:rsid w:val="00BB1CCD"/>
    <w:rsid w:val="00BB332E"/>
    <w:rsid w:val="00BB4BDC"/>
    <w:rsid w:val="00BB4C5E"/>
    <w:rsid w:val="00BB5CA9"/>
    <w:rsid w:val="00BB61C2"/>
    <w:rsid w:val="00BB64C0"/>
    <w:rsid w:val="00BB6620"/>
    <w:rsid w:val="00BB6637"/>
    <w:rsid w:val="00BB6ABD"/>
    <w:rsid w:val="00BB7173"/>
    <w:rsid w:val="00BB7CEC"/>
    <w:rsid w:val="00BC05B3"/>
    <w:rsid w:val="00BC092B"/>
    <w:rsid w:val="00BC1AD7"/>
    <w:rsid w:val="00BC32D5"/>
    <w:rsid w:val="00BC3DA9"/>
    <w:rsid w:val="00BC428F"/>
    <w:rsid w:val="00BC4F7D"/>
    <w:rsid w:val="00BC5410"/>
    <w:rsid w:val="00BC62B7"/>
    <w:rsid w:val="00BC7B20"/>
    <w:rsid w:val="00BD071F"/>
    <w:rsid w:val="00BD0F5D"/>
    <w:rsid w:val="00BD15DA"/>
    <w:rsid w:val="00BD1EC9"/>
    <w:rsid w:val="00BD391A"/>
    <w:rsid w:val="00BD4E79"/>
    <w:rsid w:val="00BD7660"/>
    <w:rsid w:val="00BE0238"/>
    <w:rsid w:val="00BE02DF"/>
    <w:rsid w:val="00BE0A7D"/>
    <w:rsid w:val="00BE165D"/>
    <w:rsid w:val="00BE18F3"/>
    <w:rsid w:val="00BE4227"/>
    <w:rsid w:val="00BE5A0F"/>
    <w:rsid w:val="00BE7883"/>
    <w:rsid w:val="00BF0DDC"/>
    <w:rsid w:val="00BF1797"/>
    <w:rsid w:val="00BF24B1"/>
    <w:rsid w:val="00BF2EE0"/>
    <w:rsid w:val="00BF33E8"/>
    <w:rsid w:val="00BF3ED0"/>
    <w:rsid w:val="00BF564B"/>
    <w:rsid w:val="00BF7D2A"/>
    <w:rsid w:val="00C00D2C"/>
    <w:rsid w:val="00C0333A"/>
    <w:rsid w:val="00C05290"/>
    <w:rsid w:val="00C07566"/>
    <w:rsid w:val="00C07D4D"/>
    <w:rsid w:val="00C13758"/>
    <w:rsid w:val="00C14167"/>
    <w:rsid w:val="00C16C5C"/>
    <w:rsid w:val="00C2181C"/>
    <w:rsid w:val="00C23693"/>
    <w:rsid w:val="00C238D0"/>
    <w:rsid w:val="00C2473A"/>
    <w:rsid w:val="00C30EBE"/>
    <w:rsid w:val="00C31BB3"/>
    <w:rsid w:val="00C31D6E"/>
    <w:rsid w:val="00C31FBF"/>
    <w:rsid w:val="00C33DD9"/>
    <w:rsid w:val="00C364E0"/>
    <w:rsid w:val="00C3717F"/>
    <w:rsid w:val="00C42F71"/>
    <w:rsid w:val="00C43589"/>
    <w:rsid w:val="00C438E5"/>
    <w:rsid w:val="00C446CE"/>
    <w:rsid w:val="00C46B60"/>
    <w:rsid w:val="00C46B6B"/>
    <w:rsid w:val="00C4705B"/>
    <w:rsid w:val="00C55090"/>
    <w:rsid w:val="00C55701"/>
    <w:rsid w:val="00C600A8"/>
    <w:rsid w:val="00C605B3"/>
    <w:rsid w:val="00C61ADF"/>
    <w:rsid w:val="00C63798"/>
    <w:rsid w:val="00C63ABE"/>
    <w:rsid w:val="00C63B1D"/>
    <w:rsid w:val="00C640A5"/>
    <w:rsid w:val="00C674EA"/>
    <w:rsid w:val="00C674F0"/>
    <w:rsid w:val="00C703DC"/>
    <w:rsid w:val="00C75D5D"/>
    <w:rsid w:val="00C75F47"/>
    <w:rsid w:val="00C80185"/>
    <w:rsid w:val="00C83DEA"/>
    <w:rsid w:val="00C841BB"/>
    <w:rsid w:val="00C85080"/>
    <w:rsid w:val="00C85DAB"/>
    <w:rsid w:val="00C87223"/>
    <w:rsid w:val="00C87E29"/>
    <w:rsid w:val="00C901AE"/>
    <w:rsid w:val="00C91F85"/>
    <w:rsid w:val="00C92D86"/>
    <w:rsid w:val="00C94DAF"/>
    <w:rsid w:val="00C95F02"/>
    <w:rsid w:val="00C978C1"/>
    <w:rsid w:val="00CA11C8"/>
    <w:rsid w:val="00CA16C6"/>
    <w:rsid w:val="00CA22A7"/>
    <w:rsid w:val="00CA2346"/>
    <w:rsid w:val="00CA357B"/>
    <w:rsid w:val="00CB01CF"/>
    <w:rsid w:val="00CB036D"/>
    <w:rsid w:val="00CB13A4"/>
    <w:rsid w:val="00CB234C"/>
    <w:rsid w:val="00CB334E"/>
    <w:rsid w:val="00CB35E2"/>
    <w:rsid w:val="00CB3FD5"/>
    <w:rsid w:val="00CB4251"/>
    <w:rsid w:val="00CB52F6"/>
    <w:rsid w:val="00CB5E23"/>
    <w:rsid w:val="00CB679C"/>
    <w:rsid w:val="00CB684F"/>
    <w:rsid w:val="00CC011F"/>
    <w:rsid w:val="00CC0B5A"/>
    <w:rsid w:val="00CC1E2C"/>
    <w:rsid w:val="00CC360C"/>
    <w:rsid w:val="00CC4599"/>
    <w:rsid w:val="00CC578C"/>
    <w:rsid w:val="00CC5CFC"/>
    <w:rsid w:val="00CD0C39"/>
    <w:rsid w:val="00CD2B37"/>
    <w:rsid w:val="00CD5166"/>
    <w:rsid w:val="00CD51BE"/>
    <w:rsid w:val="00CE0D6C"/>
    <w:rsid w:val="00CE123E"/>
    <w:rsid w:val="00CE1F8E"/>
    <w:rsid w:val="00CE2451"/>
    <w:rsid w:val="00CE2727"/>
    <w:rsid w:val="00CE2BED"/>
    <w:rsid w:val="00CE5A07"/>
    <w:rsid w:val="00CE6351"/>
    <w:rsid w:val="00CE6CD2"/>
    <w:rsid w:val="00CE7C0C"/>
    <w:rsid w:val="00CF0831"/>
    <w:rsid w:val="00CF1B06"/>
    <w:rsid w:val="00CF23F1"/>
    <w:rsid w:val="00CF2A28"/>
    <w:rsid w:val="00CF2DAA"/>
    <w:rsid w:val="00CF344B"/>
    <w:rsid w:val="00CF3810"/>
    <w:rsid w:val="00CF5170"/>
    <w:rsid w:val="00CF5632"/>
    <w:rsid w:val="00CF5B64"/>
    <w:rsid w:val="00CF77E0"/>
    <w:rsid w:val="00CF7F59"/>
    <w:rsid w:val="00D00120"/>
    <w:rsid w:val="00D00A14"/>
    <w:rsid w:val="00D02C1E"/>
    <w:rsid w:val="00D031F8"/>
    <w:rsid w:val="00D03F7A"/>
    <w:rsid w:val="00D0427A"/>
    <w:rsid w:val="00D05743"/>
    <w:rsid w:val="00D07056"/>
    <w:rsid w:val="00D07563"/>
    <w:rsid w:val="00D117CA"/>
    <w:rsid w:val="00D118AC"/>
    <w:rsid w:val="00D12889"/>
    <w:rsid w:val="00D15EF9"/>
    <w:rsid w:val="00D161E3"/>
    <w:rsid w:val="00D17501"/>
    <w:rsid w:val="00D17A51"/>
    <w:rsid w:val="00D17F22"/>
    <w:rsid w:val="00D208EE"/>
    <w:rsid w:val="00D209BA"/>
    <w:rsid w:val="00D21B71"/>
    <w:rsid w:val="00D22495"/>
    <w:rsid w:val="00D25F44"/>
    <w:rsid w:val="00D30255"/>
    <w:rsid w:val="00D31415"/>
    <w:rsid w:val="00D31978"/>
    <w:rsid w:val="00D31CAC"/>
    <w:rsid w:val="00D33730"/>
    <w:rsid w:val="00D3477D"/>
    <w:rsid w:val="00D36E25"/>
    <w:rsid w:val="00D36F23"/>
    <w:rsid w:val="00D37A7D"/>
    <w:rsid w:val="00D409B1"/>
    <w:rsid w:val="00D42BEF"/>
    <w:rsid w:val="00D4300B"/>
    <w:rsid w:val="00D4303C"/>
    <w:rsid w:val="00D44333"/>
    <w:rsid w:val="00D46758"/>
    <w:rsid w:val="00D4682D"/>
    <w:rsid w:val="00D46AAA"/>
    <w:rsid w:val="00D52AA7"/>
    <w:rsid w:val="00D52FCD"/>
    <w:rsid w:val="00D53266"/>
    <w:rsid w:val="00D536C3"/>
    <w:rsid w:val="00D5422B"/>
    <w:rsid w:val="00D5423D"/>
    <w:rsid w:val="00D5450E"/>
    <w:rsid w:val="00D549BB"/>
    <w:rsid w:val="00D566F9"/>
    <w:rsid w:val="00D600EB"/>
    <w:rsid w:val="00D62467"/>
    <w:rsid w:val="00D63794"/>
    <w:rsid w:val="00D720E0"/>
    <w:rsid w:val="00D74602"/>
    <w:rsid w:val="00D75A45"/>
    <w:rsid w:val="00D76DB8"/>
    <w:rsid w:val="00D801D1"/>
    <w:rsid w:val="00D820F6"/>
    <w:rsid w:val="00D82816"/>
    <w:rsid w:val="00D849CA"/>
    <w:rsid w:val="00D9027D"/>
    <w:rsid w:val="00D913AC"/>
    <w:rsid w:val="00D91B50"/>
    <w:rsid w:val="00D921AD"/>
    <w:rsid w:val="00D923B8"/>
    <w:rsid w:val="00D92EA5"/>
    <w:rsid w:val="00D93D1F"/>
    <w:rsid w:val="00D94E97"/>
    <w:rsid w:val="00D95028"/>
    <w:rsid w:val="00D95672"/>
    <w:rsid w:val="00D971FC"/>
    <w:rsid w:val="00D97B01"/>
    <w:rsid w:val="00DA5386"/>
    <w:rsid w:val="00DA61CA"/>
    <w:rsid w:val="00DB1994"/>
    <w:rsid w:val="00DB2EFC"/>
    <w:rsid w:val="00DB65F6"/>
    <w:rsid w:val="00DB7348"/>
    <w:rsid w:val="00DC1303"/>
    <w:rsid w:val="00DC62CB"/>
    <w:rsid w:val="00DD0A44"/>
    <w:rsid w:val="00DD0AC4"/>
    <w:rsid w:val="00DD123C"/>
    <w:rsid w:val="00DD16D7"/>
    <w:rsid w:val="00DD2B1A"/>
    <w:rsid w:val="00DD3CD2"/>
    <w:rsid w:val="00DD3E80"/>
    <w:rsid w:val="00DD7355"/>
    <w:rsid w:val="00DD7968"/>
    <w:rsid w:val="00DE1DA6"/>
    <w:rsid w:val="00DE3109"/>
    <w:rsid w:val="00DE3AB2"/>
    <w:rsid w:val="00DE45BE"/>
    <w:rsid w:val="00DE62C0"/>
    <w:rsid w:val="00DE6B87"/>
    <w:rsid w:val="00DE6D52"/>
    <w:rsid w:val="00DE756A"/>
    <w:rsid w:val="00DF0F78"/>
    <w:rsid w:val="00DF1308"/>
    <w:rsid w:val="00DF13EA"/>
    <w:rsid w:val="00DF2AC2"/>
    <w:rsid w:val="00DF5382"/>
    <w:rsid w:val="00DF5A21"/>
    <w:rsid w:val="00DF661D"/>
    <w:rsid w:val="00DF7AA3"/>
    <w:rsid w:val="00E001B3"/>
    <w:rsid w:val="00E00710"/>
    <w:rsid w:val="00E02560"/>
    <w:rsid w:val="00E05B63"/>
    <w:rsid w:val="00E129E7"/>
    <w:rsid w:val="00E136EA"/>
    <w:rsid w:val="00E149B2"/>
    <w:rsid w:val="00E14B19"/>
    <w:rsid w:val="00E1523F"/>
    <w:rsid w:val="00E1694B"/>
    <w:rsid w:val="00E169DB"/>
    <w:rsid w:val="00E23239"/>
    <w:rsid w:val="00E23C13"/>
    <w:rsid w:val="00E24BA7"/>
    <w:rsid w:val="00E266D1"/>
    <w:rsid w:val="00E271F4"/>
    <w:rsid w:val="00E3214B"/>
    <w:rsid w:val="00E32365"/>
    <w:rsid w:val="00E3321D"/>
    <w:rsid w:val="00E363FA"/>
    <w:rsid w:val="00E36CB0"/>
    <w:rsid w:val="00E377EF"/>
    <w:rsid w:val="00E379DD"/>
    <w:rsid w:val="00E41EEC"/>
    <w:rsid w:val="00E42BAD"/>
    <w:rsid w:val="00E44A43"/>
    <w:rsid w:val="00E4635D"/>
    <w:rsid w:val="00E515D0"/>
    <w:rsid w:val="00E54D56"/>
    <w:rsid w:val="00E55A13"/>
    <w:rsid w:val="00E55AE1"/>
    <w:rsid w:val="00E56F3E"/>
    <w:rsid w:val="00E60E69"/>
    <w:rsid w:val="00E61B13"/>
    <w:rsid w:val="00E61FC1"/>
    <w:rsid w:val="00E633B9"/>
    <w:rsid w:val="00E637ED"/>
    <w:rsid w:val="00E6488F"/>
    <w:rsid w:val="00E64CD6"/>
    <w:rsid w:val="00E6685E"/>
    <w:rsid w:val="00E70638"/>
    <w:rsid w:val="00E70F74"/>
    <w:rsid w:val="00E715FA"/>
    <w:rsid w:val="00E71A6C"/>
    <w:rsid w:val="00E71FA0"/>
    <w:rsid w:val="00E734F6"/>
    <w:rsid w:val="00E738B1"/>
    <w:rsid w:val="00E74E91"/>
    <w:rsid w:val="00E75094"/>
    <w:rsid w:val="00E75564"/>
    <w:rsid w:val="00E75C4C"/>
    <w:rsid w:val="00E7696F"/>
    <w:rsid w:val="00E769E4"/>
    <w:rsid w:val="00E779AF"/>
    <w:rsid w:val="00E8266B"/>
    <w:rsid w:val="00E829F3"/>
    <w:rsid w:val="00E84610"/>
    <w:rsid w:val="00E87699"/>
    <w:rsid w:val="00E906C2"/>
    <w:rsid w:val="00E90D00"/>
    <w:rsid w:val="00E91121"/>
    <w:rsid w:val="00E91F6E"/>
    <w:rsid w:val="00E92AB2"/>
    <w:rsid w:val="00E92AC5"/>
    <w:rsid w:val="00E9476E"/>
    <w:rsid w:val="00E95187"/>
    <w:rsid w:val="00E96207"/>
    <w:rsid w:val="00E964F3"/>
    <w:rsid w:val="00E96911"/>
    <w:rsid w:val="00E96F2E"/>
    <w:rsid w:val="00E977E8"/>
    <w:rsid w:val="00E97E02"/>
    <w:rsid w:val="00EA3F10"/>
    <w:rsid w:val="00EA543C"/>
    <w:rsid w:val="00EA6B3E"/>
    <w:rsid w:val="00EB0B6B"/>
    <w:rsid w:val="00EB6037"/>
    <w:rsid w:val="00EC1C42"/>
    <w:rsid w:val="00EC272E"/>
    <w:rsid w:val="00EC4469"/>
    <w:rsid w:val="00EC6E33"/>
    <w:rsid w:val="00EC7D7E"/>
    <w:rsid w:val="00ED0AAC"/>
    <w:rsid w:val="00ED0CB8"/>
    <w:rsid w:val="00ED415C"/>
    <w:rsid w:val="00ED51E5"/>
    <w:rsid w:val="00ED6F95"/>
    <w:rsid w:val="00EE230A"/>
    <w:rsid w:val="00EE5334"/>
    <w:rsid w:val="00EE5996"/>
    <w:rsid w:val="00EE6CEE"/>
    <w:rsid w:val="00EE7824"/>
    <w:rsid w:val="00EF0BD1"/>
    <w:rsid w:val="00EF3C0A"/>
    <w:rsid w:val="00EF3EE5"/>
    <w:rsid w:val="00EF49DE"/>
    <w:rsid w:val="00EF7908"/>
    <w:rsid w:val="00EF7DD0"/>
    <w:rsid w:val="00F00B76"/>
    <w:rsid w:val="00F02B76"/>
    <w:rsid w:val="00F04771"/>
    <w:rsid w:val="00F047D4"/>
    <w:rsid w:val="00F0500B"/>
    <w:rsid w:val="00F0549C"/>
    <w:rsid w:val="00F06875"/>
    <w:rsid w:val="00F11290"/>
    <w:rsid w:val="00F1199E"/>
    <w:rsid w:val="00F1279A"/>
    <w:rsid w:val="00F12E96"/>
    <w:rsid w:val="00F1411E"/>
    <w:rsid w:val="00F16A35"/>
    <w:rsid w:val="00F20066"/>
    <w:rsid w:val="00F20095"/>
    <w:rsid w:val="00F20A3C"/>
    <w:rsid w:val="00F20EFE"/>
    <w:rsid w:val="00F21A17"/>
    <w:rsid w:val="00F22949"/>
    <w:rsid w:val="00F22965"/>
    <w:rsid w:val="00F25DD6"/>
    <w:rsid w:val="00F262DD"/>
    <w:rsid w:val="00F263F0"/>
    <w:rsid w:val="00F26842"/>
    <w:rsid w:val="00F31732"/>
    <w:rsid w:val="00F33574"/>
    <w:rsid w:val="00F344BD"/>
    <w:rsid w:val="00F3477F"/>
    <w:rsid w:val="00F34874"/>
    <w:rsid w:val="00F378AC"/>
    <w:rsid w:val="00F40130"/>
    <w:rsid w:val="00F4056C"/>
    <w:rsid w:val="00F40767"/>
    <w:rsid w:val="00F40BA6"/>
    <w:rsid w:val="00F42A3D"/>
    <w:rsid w:val="00F43AFB"/>
    <w:rsid w:val="00F444DD"/>
    <w:rsid w:val="00F4461F"/>
    <w:rsid w:val="00F44737"/>
    <w:rsid w:val="00F44889"/>
    <w:rsid w:val="00F45203"/>
    <w:rsid w:val="00F454C1"/>
    <w:rsid w:val="00F45856"/>
    <w:rsid w:val="00F463E6"/>
    <w:rsid w:val="00F46C61"/>
    <w:rsid w:val="00F5036E"/>
    <w:rsid w:val="00F50937"/>
    <w:rsid w:val="00F5095F"/>
    <w:rsid w:val="00F50E50"/>
    <w:rsid w:val="00F51BE1"/>
    <w:rsid w:val="00F52125"/>
    <w:rsid w:val="00F53BFB"/>
    <w:rsid w:val="00F55A94"/>
    <w:rsid w:val="00F55E82"/>
    <w:rsid w:val="00F56017"/>
    <w:rsid w:val="00F56141"/>
    <w:rsid w:val="00F57C11"/>
    <w:rsid w:val="00F6092C"/>
    <w:rsid w:val="00F66A5A"/>
    <w:rsid w:val="00F672C2"/>
    <w:rsid w:val="00F6793C"/>
    <w:rsid w:val="00F67CFF"/>
    <w:rsid w:val="00F72C75"/>
    <w:rsid w:val="00F73F35"/>
    <w:rsid w:val="00F8089A"/>
    <w:rsid w:val="00F8156D"/>
    <w:rsid w:val="00F82337"/>
    <w:rsid w:val="00F8407B"/>
    <w:rsid w:val="00F9043C"/>
    <w:rsid w:val="00F90ABB"/>
    <w:rsid w:val="00F9311B"/>
    <w:rsid w:val="00F94EED"/>
    <w:rsid w:val="00F97EA6"/>
    <w:rsid w:val="00FA0C91"/>
    <w:rsid w:val="00FA1219"/>
    <w:rsid w:val="00FA1FC3"/>
    <w:rsid w:val="00FA225A"/>
    <w:rsid w:val="00FA5C6F"/>
    <w:rsid w:val="00FA65BC"/>
    <w:rsid w:val="00FA7BF7"/>
    <w:rsid w:val="00FB0020"/>
    <w:rsid w:val="00FB1170"/>
    <w:rsid w:val="00FB21E0"/>
    <w:rsid w:val="00FB2C89"/>
    <w:rsid w:val="00FB3F89"/>
    <w:rsid w:val="00FB47A6"/>
    <w:rsid w:val="00FC04E2"/>
    <w:rsid w:val="00FC096B"/>
    <w:rsid w:val="00FC2156"/>
    <w:rsid w:val="00FC244F"/>
    <w:rsid w:val="00FC2825"/>
    <w:rsid w:val="00FC3FDB"/>
    <w:rsid w:val="00FC47A1"/>
    <w:rsid w:val="00FC5638"/>
    <w:rsid w:val="00FD18C2"/>
    <w:rsid w:val="00FD227F"/>
    <w:rsid w:val="00FD2DDF"/>
    <w:rsid w:val="00FD5378"/>
    <w:rsid w:val="00FD5649"/>
    <w:rsid w:val="00FD6BA4"/>
    <w:rsid w:val="00FD7DB8"/>
    <w:rsid w:val="00FE1436"/>
    <w:rsid w:val="00FE353D"/>
    <w:rsid w:val="00FE3A55"/>
    <w:rsid w:val="00FE42E1"/>
    <w:rsid w:val="00FE743E"/>
    <w:rsid w:val="00FE788B"/>
    <w:rsid w:val="00FF0475"/>
    <w:rsid w:val="00FF093F"/>
    <w:rsid w:val="00FF1C93"/>
    <w:rsid w:val="00FF22B8"/>
    <w:rsid w:val="00FF29D5"/>
    <w:rsid w:val="00FF30CB"/>
    <w:rsid w:val="00FF409B"/>
    <w:rsid w:val="00FF5034"/>
    <w:rsid w:val="00FF53BA"/>
    <w:rsid w:val="00FF782E"/>
    <w:rsid w:val="00FF7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 style="mso-wrap-style:none;v-text-anchor:middle" o:bwmode="highContrast" fillcolor="silver">
      <v:fill color="silver"/>
      <v:textbox inset="7.25pt,1.2788mm,7.25pt,1.2788mm"/>
      <o:colormru v:ext="edit" colors="#ffc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header" w:uiPriority="99"/>
    <w:lsdException w:name="caption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Normal">
    <w:name w:val="Normal"/>
    <w:qFormat/>
    <w:rsid w:val="00144061"/>
    <w:pPr>
      <w:jc w:val="both"/>
    </w:pPr>
    <w:rPr>
      <w:rFonts w:ascii="Trebuchet MS" w:hAnsi="Trebuchet MS"/>
      <w:sz w:val="24"/>
      <w:szCs w:val="24"/>
      <w:lang w:eastAsia="en-US" w:bidi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3B4492"/>
    <w:pPr>
      <w:keepNext/>
      <w:numPr>
        <w:numId w:val="3"/>
      </w:numPr>
      <w:spacing w:before="480" w:after="24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qFormat/>
    <w:rsid w:val="00E769E4"/>
    <w:pPr>
      <w:keepNext/>
      <w:numPr>
        <w:ilvl w:val="1"/>
      </w:numPr>
      <w:tabs>
        <w:tab w:val="num" w:pos="576"/>
      </w:tabs>
      <w:spacing w:before="480" w:after="240"/>
      <w:ind w:left="576" w:hanging="576"/>
      <w:outlineLvl w:val="1"/>
    </w:pPr>
    <w:rPr>
      <w:rFonts w:ascii="Arial" w:hAnsi="Arial"/>
      <w:b/>
      <w:bCs/>
      <w:iC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qFormat/>
    <w:rsid w:val="000F0BF3"/>
    <w:pPr>
      <w:keepNext/>
      <w:numPr>
        <w:ilvl w:val="2"/>
        <w:numId w:val="3"/>
      </w:numPr>
      <w:spacing w:before="240" w:after="60"/>
      <w:outlineLvl w:val="2"/>
    </w:pPr>
    <w:rPr>
      <w:rFonts w:ascii="Cambria" w:hAnsi="Cambria" w:cs="Arial"/>
      <w:b/>
      <w:bCs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qFormat/>
    <w:rsid w:val="000F0BF3"/>
    <w:pPr>
      <w:keepNext/>
      <w:numPr>
        <w:ilvl w:val="3"/>
        <w:numId w:val="3"/>
      </w:numPr>
      <w:spacing w:before="240" w:after="60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qFormat/>
    <w:rsid w:val="000F0BF3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link w:val="Titre6Car"/>
    <w:uiPriority w:val="9"/>
    <w:qFormat/>
    <w:rsid w:val="000F0BF3"/>
    <w:pPr>
      <w:numPr>
        <w:ilvl w:val="5"/>
        <w:numId w:val="3"/>
      </w:numPr>
      <w:spacing w:before="240" w:after="60"/>
      <w:outlineLvl w:val="5"/>
    </w:pPr>
    <w:rPr>
      <w:b/>
      <w:bCs/>
      <w:sz w:val="22"/>
      <w:szCs w:val="22"/>
    </w:rPr>
  </w:style>
  <w:style w:type="paragraph" w:styleId="Titre7">
    <w:name w:val="heading 7"/>
    <w:basedOn w:val="Normal"/>
    <w:next w:val="Normal"/>
    <w:link w:val="Titre7Car"/>
    <w:uiPriority w:val="9"/>
    <w:qFormat/>
    <w:rsid w:val="000F0BF3"/>
    <w:pPr>
      <w:numPr>
        <w:ilvl w:val="6"/>
        <w:numId w:val="3"/>
      </w:numPr>
      <w:spacing w:before="240" w:after="60"/>
      <w:outlineLvl w:val="6"/>
    </w:pPr>
  </w:style>
  <w:style w:type="paragraph" w:styleId="Titre8">
    <w:name w:val="heading 8"/>
    <w:basedOn w:val="Normal"/>
    <w:next w:val="Normal"/>
    <w:link w:val="Titre8Car"/>
    <w:uiPriority w:val="9"/>
    <w:qFormat/>
    <w:rsid w:val="000F0BF3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link w:val="Titre9Car"/>
    <w:uiPriority w:val="9"/>
    <w:qFormat/>
    <w:rsid w:val="000F0BF3"/>
    <w:pPr>
      <w:numPr>
        <w:ilvl w:val="8"/>
        <w:numId w:val="3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XPERIENCES-DatesDure">
    <w:name w:val="EXPERIENCES - Dates &amp; Durée"/>
    <w:basedOn w:val="Normal"/>
    <w:rsid w:val="000004F0"/>
    <w:pPr>
      <w:spacing w:before="240"/>
      <w:ind w:left="23"/>
      <w:jc w:val="center"/>
    </w:pPr>
    <w:rPr>
      <w:szCs w:val="20"/>
    </w:rPr>
  </w:style>
  <w:style w:type="numbering" w:customStyle="1" w:styleId="Corp">
    <w:name w:val="Corp"/>
    <w:basedOn w:val="Aucuneliste"/>
    <w:rsid w:val="000004F0"/>
    <w:pPr>
      <w:numPr>
        <w:numId w:val="1"/>
      </w:numPr>
    </w:pPr>
  </w:style>
  <w:style w:type="paragraph" w:styleId="En-tte">
    <w:name w:val="header"/>
    <w:basedOn w:val="Normal"/>
    <w:link w:val="En-tteCar"/>
    <w:uiPriority w:val="99"/>
    <w:rsid w:val="0091040E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91040E"/>
    <w:pPr>
      <w:tabs>
        <w:tab w:val="center" w:pos="4536"/>
        <w:tab w:val="right" w:pos="9072"/>
      </w:tabs>
    </w:pPr>
  </w:style>
  <w:style w:type="paragraph" w:customStyle="1" w:styleId="Style9ptJustifiGauche19cmAvant6pt">
    <w:name w:val="Style 9 pt Justifié Gauche :  19 cm Avant : 6 pt"/>
    <w:basedOn w:val="Normal"/>
    <w:rsid w:val="0091040E"/>
    <w:rPr>
      <w:sz w:val="18"/>
      <w:szCs w:val="20"/>
    </w:rPr>
  </w:style>
  <w:style w:type="paragraph" w:customStyle="1" w:styleId="LETITRE">
    <w:name w:val="LE TITRE"/>
    <w:rsid w:val="0091040E"/>
    <w:pPr>
      <w:spacing w:before="120" w:after="200" w:line="276" w:lineRule="auto"/>
      <w:jc w:val="center"/>
    </w:pPr>
    <w:rPr>
      <w:rFonts w:ascii="Trebuchet MS" w:hAnsi="Trebuchet MS"/>
      <w:b/>
      <w:spacing w:val="60"/>
      <w:sz w:val="50"/>
      <w:szCs w:val="46"/>
    </w:rPr>
  </w:style>
  <w:style w:type="paragraph" w:customStyle="1" w:styleId="LESOUSTITRE">
    <w:name w:val="LE SOUS TITRE"/>
    <w:rsid w:val="0091040E"/>
    <w:pPr>
      <w:spacing w:before="120" w:after="200" w:line="276" w:lineRule="auto"/>
      <w:jc w:val="center"/>
    </w:pPr>
    <w:rPr>
      <w:rFonts w:ascii="Trebuchet MS" w:hAnsi="Trebuchet MS"/>
      <w:bCs/>
      <w:spacing w:val="-20"/>
      <w:w w:val="80"/>
      <w:sz w:val="46"/>
      <w:szCs w:val="46"/>
    </w:rPr>
  </w:style>
  <w:style w:type="character" w:styleId="Numrodepage">
    <w:name w:val="page number"/>
    <w:basedOn w:val="Policepardfaut"/>
    <w:rsid w:val="0091040E"/>
  </w:style>
  <w:style w:type="character" w:styleId="Lienhypertexte">
    <w:name w:val="Hyperlink"/>
    <w:basedOn w:val="Policepardfaut"/>
    <w:uiPriority w:val="99"/>
    <w:rsid w:val="0091040E"/>
    <w:rPr>
      <w:color w:val="0000FF"/>
      <w:u w:val="single"/>
    </w:rPr>
  </w:style>
  <w:style w:type="paragraph" w:styleId="TM2">
    <w:name w:val="toc 2"/>
    <w:basedOn w:val="Normal"/>
    <w:next w:val="Normal"/>
    <w:autoRedefine/>
    <w:uiPriority w:val="39"/>
    <w:rsid w:val="008F771A"/>
    <w:pPr>
      <w:tabs>
        <w:tab w:val="right" w:leader="dot" w:pos="9628"/>
      </w:tabs>
      <w:ind w:left="200"/>
    </w:pPr>
    <w:rPr>
      <w:b/>
      <w:noProof/>
      <w:w w:val="80"/>
    </w:rPr>
  </w:style>
  <w:style w:type="paragraph" w:styleId="TM3">
    <w:name w:val="toc 3"/>
    <w:basedOn w:val="Normal"/>
    <w:next w:val="Normal"/>
    <w:autoRedefine/>
    <w:uiPriority w:val="39"/>
    <w:rsid w:val="008F771A"/>
    <w:pPr>
      <w:tabs>
        <w:tab w:val="left" w:pos="960"/>
        <w:tab w:val="right" w:leader="dot" w:pos="9628"/>
      </w:tabs>
      <w:ind w:left="400"/>
    </w:pPr>
    <w:rPr>
      <w:b/>
      <w:noProof/>
    </w:rPr>
  </w:style>
  <w:style w:type="paragraph" w:styleId="TM4">
    <w:name w:val="toc 4"/>
    <w:basedOn w:val="Normal"/>
    <w:next w:val="Normal"/>
    <w:autoRedefine/>
    <w:semiHidden/>
    <w:rsid w:val="008F771A"/>
    <w:pPr>
      <w:tabs>
        <w:tab w:val="left" w:pos="1200"/>
        <w:tab w:val="right" w:leader="dot" w:pos="9628"/>
      </w:tabs>
      <w:ind w:left="600"/>
    </w:pPr>
    <w:rPr>
      <w:noProof/>
      <w:szCs w:val="20"/>
    </w:rPr>
  </w:style>
  <w:style w:type="paragraph" w:styleId="Textedebulles">
    <w:name w:val="Balloon Text"/>
    <w:basedOn w:val="Normal"/>
    <w:semiHidden/>
    <w:rsid w:val="005333F3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rsid w:val="00703952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TM2Interligne15ligne">
    <w:name w:val="Style TM 2 + Interligne : 15 ligne"/>
    <w:basedOn w:val="TM2"/>
    <w:rsid w:val="00E97E02"/>
    <w:rPr>
      <w:szCs w:val="20"/>
    </w:rPr>
  </w:style>
  <w:style w:type="paragraph" w:styleId="Textebrut">
    <w:name w:val="Plain Text"/>
    <w:basedOn w:val="Normal"/>
    <w:rsid w:val="001D4351"/>
    <w:pPr>
      <w:jc w:val="left"/>
    </w:pPr>
    <w:rPr>
      <w:rFonts w:ascii="Courier New" w:hAnsi="Courier New" w:cs="Courier New"/>
      <w:szCs w:val="20"/>
    </w:rPr>
  </w:style>
  <w:style w:type="paragraph" w:styleId="TM1">
    <w:name w:val="toc 1"/>
    <w:basedOn w:val="Normal"/>
    <w:next w:val="Normal"/>
    <w:autoRedefine/>
    <w:uiPriority w:val="39"/>
    <w:rsid w:val="00B4506D"/>
    <w:pPr>
      <w:tabs>
        <w:tab w:val="left" w:pos="630"/>
        <w:tab w:val="right" w:leader="dot" w:pos="9628"/>
      </w:tabs>
    </w:pPr>
  </w:style>
  <w:style w:type="paragraph" w:styleId="TM5">
    <w:name w:val="toc 5"/>
    <w:basedOn w:val="Normal"/>
    <w:next w:val="Normal"/>
    <w:autoRedefine/>
    <w:semiHidden/>
    <w:rsid w:val="00044FAB"/>
    <w:pPr>
      <w:ind w:left="800"/>
    </w:pPr>
  </w:style>
  <w:style w:type="paragraph" w:customStyle="1" w:styleId="corps">
    <w:name w:val="corps"/>
    <w:basedOn w:val="Normal"/>
    <w:rsid w:val="00321CDE"/>
    <w:pPr>
      <w:spacing w:before="150" w:after="60" w:line="360" w:lineRule="atLeast"/>
      <w:ind w:left="300" w:right="60"/>
    </w:pPr>
    <w:rPr>
      <w:rFonts w:ascii="Arial" w:hAnsi="Arial" w:cs="Arial"/>
      <w:color w:val="000099"/>
      <w:szCs w:val="20"/>
    </w:rPr>
  </w:style>
  <w:style w:type="paragraph" w:styleId="Lgende">
    <w:name w:val="caption"/>
    <w:basedOn w:val="Normal"/>
    <w:next w:val="Normal"/>
    <w:qFormat/>
    <w:rsid w:val="004335B2"/>
    <w:rPr>
      <w:b/>
      <w:bCs/>
      <w:szCs w:val="20"/>
    </w:rPr>
  </w:style>
  <w:style w:type="paragraph" w:styleId="Retraitcorpsdetexte">
    <w:name w:val="Body Text Indent"/>
    <w:basedOn w:val="Normal"/>
    <w:rsid w:val="00CF344B"/>
    <w:pPr>
      <w:ind w:left="290"/>
      <w:jc w:val="left"/>
    </w:pPr>
    <w:rPr>
      <w:rFonts w:ascii="Times New Roman" w:hAnsi="Times New Roman"/>
    </w:rPr>
  </w:style>
  <w:style w:type="character" w:styleId="Lienhypertextesuivivisit">
    <w:name w:val="FollowedHyperlink"/>
    <w:basedOn w:val="Policepardfaut"/>
    <w:rsid w:val="008F671F"/>
    <w:rPr>
      <w:color w:val="800080"/>
      <w:u w:val="single"/>
    </w:rPr>
  </w:style>
  <w:style w:type="paragraph" w:customStyle="1" w:styleId="corps1">
    <w:name w:val="corps 1"/>
    <w:rsid w:val="008E0ABD"/>
    <w:pPr>
      <w:spacing w:before="120" w:after="200" w:line="276" w:lineRule="auto"/>
      <w:ind w:left="340"/>
    </w:pPr>
    <w:rPr>
      <w:rFonts w:ascii="Arial" w:hAnsi="Arial"/>
      <w:sz w:val="22"/>
      <w:szCs w:val="22"/>
    </w:rPr>
  </w:style>
  <w:style w:type="paragraph" w:customStyle="1" w:styleId="corps2">
    <w:name w:val="corps 2"/>
    <w:rsid w:val="00EF0BD1"/>
    <w:pPr>
      <w:spacing w:before="120" w:after="200" w:line="276" w:lineRule="auto"/>
      <w:ind w:left="510"/>
    </w:pPr>
    <w:rPr>
      <w:rFonts w:ascii="Arial" w:hAnsi="Arial"/>
      <w:sz w:val="22"/>
      <w:szCs w:val="22"/>
    </w:rPr>
  </w:style>
  <w:style w:type="character" w:customStyle="1" w:styleId="En-tteCar">
    <w:name w:val="En-tête Car"/>
    <w:basedOn w:val="Policepardfaut"/>
    <w:link w:val="En-tte"/>
    <w:uiPriority w:val="99"/>
    <w:rsid w:val="001011DD"/>
    <w:rPr>
      <w:rFonts w:ascii="Trebuchet MS" w:hAnsi="Trebuchet MS"/>
      <w:szCs w:val="24"/>
    </w:rPr>
  </w:style>
  <w:style w:type="character" w:customStyle="1" w:styleId="PieddepageCar">
    <w:name w:val="Pied de page Car"/>
    <w:basedOn w:val="Policepardfaut"/>
    <w:link w:val="Pieddepage"/>
    <w:uiPriority w:val="99"/>
    <w:rsid w:val="001011DD"/>
    <w:rPr>
      <w:rFonts w:ascii="Trebuchet MS" w:hAnsi="Trebuchet MS"/>
      <w:szCs w:val="24"/>
    </w:rPr>
  </w:style>
  <w:style w:type="paragraph" w:styleId="En-ttedetabledesmatires">
    <w:name w:val="TOC Heading"/>
    <w:basedOn w:val="Titre1"/>
    <w:next w:val="Normal"/>
    <w:uiPriority w:val="39"/>
    <w:qFormat/>
    <w:rsid w:val="000F0BF3"/>
    <w:pPr>
      <w:outlineLvl w:val="9"/>
    </w:pPr>
    <w:rPr>
      <w:rFonts w:cs="Times New Roman"/>
    </w:rPr>
  </w:style>
  <w:style w:type="paragraph" w:styleId="Citation">
    <w:name w:val="Quote"/>
    <w:basedOn w:val="Normal"/>
    <w:next w:val="Normal"/>
    <w:link w:val="CitationCar"/>
    <w:uiPriority w:val="29"/>
    <w:qFormat/>
    <w:rsid w:val="000F0BF3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0F0BF3"/>
    <w:rPr>
      <w:i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3B4492"/>
    <w:rPr>
      <w:rFonts w:ascii="Arial" w:hAnsi="Arial" w:cs="Arial"/>
      <w:b/>
      <w:bCs/>
      <w:kern w:val="32"/>
      <w:sz w:val="32"/>
      <w:szCs w:val="32"/>
      <w:lang w:eastAsia="en-US" w:bidi="en-US"/>
    </w:rPr>
  </w:style>
  <w:style w:type="paragraph" w:styleId="NormalWeb">
    <w:name w:val="Normal (Web)"/>
    <w:basedOn w:val="Normal"/>
    <w:uiPriority w:val="99"/>
    <w:unhideWhenUsed/>
    <w:rsid w:val="00E44A43"/>
    <w:pPr>
      <w:spacing w:before="100" w:beforeAutospacing="1" w:after="100" w:afterAutospacing="1"/>
      <w:jc w:val="left"/>
    </w:pPr>
    <w:rPr>
      <w:rFonts w:ascii="Times New Roman" w:hAnsi="Times New Roman"/>
    </w:rPr>
  </w:style>
  <w:style w:type="paragraph" w:styleId="Paragraphedeliste">
    <w:name w:val="List Paragraph"/>
    <w:basedOn w:val="Normal"/>
    <w:uiPriority w:val="34"/>
    <w:qFormat/>
    <w:rsid w:val="000F0BF3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E769E4"/>
    <w:rPr>
      <w:rFonts w:ascii="Arial" w:hAnsi="Arial"/>
      <w:b/>
      <w:bCs/>
      <w:iCs/>
      <w:sz w:val="28"/>
      <w:szCs w:val="28"/>
      <w:lang w:eastAsia="en-US" w:bidi="en-US"/>
    </w:rPr>
  </w:style>
  <w:style w:type="character" w:customStyle="1" w:styleId="Titre3Car">
    <w:name w:val="Titre 3 Car"/>
    <w:basedOn w:val="Policepardfaut"/>
    <w:link w:val="Titre3"/>
    <w:uiPriority w:val="9"/>
    <w:rsid w:val="000F0BF3"/>
    <w:rPr>
      <w:rFonts w:ascii="Cambria" w:hAnsi="Cambria" w:cs="Arial"/>
      <w:b/>
      <w:bCs/>
      <w:sz w:val="26"/>
      <w:szCs w:val="26"/>
      <w:lang w:eastAsia="en-US" w:bidi="en-US"/>
    </w:rPr>
  </w:style>
  <w:style w:type="character" w:customStyle="1" w:styleId="Titre4Car">
    <w:name w:val="Titre 4 Car"/>
    <w:basedOn w:val="Policepardfaut"/>
    <w:link w:val="Titre4"/>
    <w:uiPriority w:val="9"/>
    <w:rsid w:val="000F0BF3"/>
    <w:rPr>
      <w:rFonts w:ascii="Trebuchet MS" w:hAnsi="Trebuchet MS"/>
      <w:b/>
      <w:bCs/>
      <w:sz w:val="28"/>
      <w:szCs w:val="28"/>
      <w:lang w:eastAsia="en-US" w:bidi="en-US"/>
    </w:rPr>
  </w:style>
  <w:style w:type="character" w:customStyle="1" w:styleId="Titre5Car">
    <w:name w:val="Titre 5 Car"/>
    <w:basedOn w:val="Policepardfaut"/>
    <w:link w:val="Titre5"/>
    <w:uiPriority w:val="9"/>
    <w:rsid w:val="000F0BF3"/>
    <w:rPr>
      <w:rFonts w:ascii="Trebuchet MS" w:hAnsi="Trebuchet MS"/>
      <w:b/>
      <w:bCs/>
      <w:i/>
      <w:iCs/>
      <w:sz w:val="26"/>
      <w:szCs w:val="26"/>
      <w:lang w:eastAsia="en-US" w:bidi="en-US"/>
    </w:rPr>
  </w:style>
  <w:style w:type="character" w:customStyle="1" w:styleId="Titre6Car">
    <w:name w:val="Titre 6 Car"/>
    <w:basedOn w:val="Policepardfaut"/>
    <w:link w:val="Titre6"/>
    <w:uiPriority w:val="9"/>
    <w:rsid w:val="000F0BF3"/>
    <w:rPr>
      <w:rFonts w:ascii="Trebuchet MS" w:hAnsi="Trebuchet MS"/>
      <w:b/>
      <w:bCs/>
      <w:sz w:val="22"/>
      <w:szCs w:val="22"/>
      <w:lang w:eastAsia="en-US" w:bidi="en-US"/>
    </w:rPr>
  </w:style>
  <w:style w:type="character" w:customStyle="1" w:styleId="Titre7Car">
    <w:name w:val="Titre 7 Car"/>
    <w:basedOn w:val="Policepardfaut"/>
    <w:link w:val="Titre7"/>
    <w:uiPriority w:val="9"/>
    <w:rsid w:val="000F0BF3"/>
    <w:rPr>
      <w:rFonts w:ascii="Trebuchet MS" w:hAnsi="Trebuchet MS"/>
      <w:sz w:val="24"/>
      <w:szCs w:val="24"/>
      <w:lang w:eastAsia="en-US" w:bidi="en-US"/>
    </w:rPr>
  </w:style>
  <w:style w:type="character" w:customStyle="1" w:styleId="Titre8Car">
    <w:name w:val="Titre 8 Car"/>
    <w:basedOn w:val="Policepardfaut"/>
    <w:link w:val="Titre8"/>
    <w:uiPriority w:val="9"/>
    <w:rsid w:val="000F0BF3"/>
    <w:rPr>
      <w:rFonts w:ascii="Trebuchet MS" w:hAnsi="Trebuchet MS"/>
      <w:i/>
      <w:iCs/>
      <w:sz w:val="24"/>
      <w:szCs w:val="24"/>
      <w:lang w:eastAsia="en-US" w:bidi="en-US"/>
    </w:rPr>
  </w:style>
  <w:style w:type="character" w:customStyle="1" w:styleId="Titre9Car">
    <w:name w:val="Titre 9 Car"/>
    <w:basedOn w:val="Policepardfaut"/>
    <w:link w:val="Titre9"/>
    <w:uiPriority w:val="9"/>
    <w:rsid w:val="000F0BF3"/>
    <w:rPr>
      <w:rFonts w:ascii="Cambria" w:hAnsi="Cambria"/>
      <w:sz w:val="22"/>
      <w:szCs w:val="22"/>
      <w:lang w:eastAsia="en-US" w:bidi="en-US"/>
    </w:rPr>
  </w:style>
  <w:style w:type="paragraph" w:styleId="Titre">
    <w:name w:val="Title"/>
    <w:basedOn w:val="Normal"/>
    <w:next w:val="Normal"/>
    <w:link w:val="TitreCar"/>
    <w:uiPriority w:val="10"/>
    <w:qFormat/>
    <w:rsid w:val="000F0BF3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reCar">
    <w:name w:val="Titre Car"/>
    <w:basedOn w:val="Policepardfaut"/>
    <w:link w:val="Titre"/>
    <w:uiPriority w:val="10"/>
    <w:rsid w:val="000F0BF3"/>
    <w:rPr>
      <w:rFonts w:ascii="Cambria" w:eastAsia="Times New Roman" w:hAnsi="Cambria"/>
      <w:b/>
      <w:bCs/>
      <w:kern w:val="28"/>
      <w:sz w:val="32"/>
      <w:szCs w:val="3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F0BF3"/>
    <w:pPr>
      <w:spacing w:after="60"/>
      <w:jc w:val="center"/>
      <w:outlineLvl w:val="1"/>
    </w:pPr>
    <w:rPr>
      <w:rFonts w:ascii="Cambria" w:hAnsi="Cambria"/>
    </w:rPr>
  </w:style>
  <w:style w:type="character" w:customStyle="1" w:styleId="Sous-titreCar">
    <w:name w:val="Sous-titre Car"/>
    <w:basedOn w:val="Policepardfaut"/>
    <w:link w:val="Sous-titre"/>
    <w:uiPriority w:val="11"/>
    <w:rsid w:val="000F0BF3"/>
    <w:rPr>
      <w:rFonts w:ascii="Cambria" w:eastAsia="Times New Roman" w:hAnsi="Cambria"/>
      <w:sz w:val="24"/>
      <w:szCs w:val="24"/>
    </w:rPr>
  </w:style>
  <w:style w:type="character" w:styleId="lev">
    <w:name w:val="Strong"/>
    <w:basedOn w:val="Policepardfaut"/>
    <w:uiPriority w:val="22"/>
    <w:qFormat/>
    <w:rsid w:val="000F0BF3"/>
    <w:rPr>
      <w:b/>
      <w:bCs/>
    </w:rPr>
  </w:style>
  <w:style w:type="character" w:styleId="Accentuation">
    <w:name w:val="Emphasis"/>
    <w:basedOn w:val="Policepardfaut"/>
    <w:uiPriority w:val="20"/>
    <w:qFormat/>
    <w:rsid w:val="000F0BF3"/>
    <w:rPr>
      <w:rFonts w:ascii="Calibri" w:hAnsi="Calibri"/>
      <w:b/>
      <w:i/>
      <w:iCs/>
    </w:rPr>
  </w:style>
  <w:style w:type="paragraph" w:styleId="Sansinterligne">
    <w:name w:val="No Spacing"/>
    <w:basedOn w:val="Normal"/>
    <w:uiPriority w:val="1"/>
    <w:qFormat/>
    <w:rsid w:val="000F0BF3"/>
    <w:rPr>
      <w:szCs w:val="32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F0BF3"/>
    <w:pPr>
      <w:ind w:left="720" w:right="720"/>
    </w:pPr>
    <w:rPr>
      <w:b/>
      <w:i/>
      <w:szCs w:val="2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F0BF3"/>
    <w:rPr>
      <w:b/>
      <w:i/>
      <w:sz w:val="24"/>
    </w:rPr>
  </w:style>
  <w:style w:type="character" w:styleId="Emphaseple">
    <w:name w:val="Subtle Emphasis"/>
    <w:uiPriority w:val="19"/>
    <w:qFormat/>
    <w:rsid w:val="000F0BF3"/>
    <w:rPr>
      <w:i/>
      <w:color w:val="5A5A5A"/>
    </w:rPr>
  </w:style>
  <w:style w:type="character" w:styleId="Emphaseintense">
    <w:name w:val="Intense Emphasis"/>
    <w:basedOn w:val="Policepardfaut"/>
    <w:uiPriority w:val="21"/>
    <w:qFormat/>
    <w:rsid w:val="000F0BF3"/>
    <w:rPr>
      <w:b/>
      <w:i/>
      <w:sz w:val="24"/>
      <w:szCs w:val="24"/>
      <w:u w:val="single"/>
    </w:rPr>
  </w:style>
  <w:style w:type="character" w:styleId="Rfrenceple">
    <w:name w:val="Subtle Reference"/>
    <w:basedOn w:val="Policepardfaut"/>
    <w:uiPriority w:val="31"/>
    <w:qFormat/>
    <w:rsid w:val="000F0BF3"/>
    <w:rPr>
      <w:sz w:val="24"/>
      <w:szCs w:val="24"/>
      <w:u w:val="single"/>
    </w:rPr>
  </w:style>
  <w:style w:type="character" w:styleId="Rfrenceintense">
    <w:name w:val="Intense Reference"/>
    <w:basedOn w:val="Policepardfaut"/>
    <w:uiPriority w:val="32"/>
    <w:qFormat/>
    <w:rsid w:val="000F0BF3"/>
    <w:rPr>
      <w:b/>
      <w:sz w:val="24"/>
      <w:u w:val="single"/>
    </w:rPr>
  </w:style>
  <w:style w:type="character" w:styleId="Titredulivre">
    <w:name w:val="Book Title"/>
    <w:basedOn w:val="Policepardfaut"/>
    <w:uiPriority w:val="33"/>
    <w:qFormat/>
    <w:rsid w:val="000F0BF3"/>
    <w:rPr>
      <w:rFonts w:ascii="Cambria" w:eastAsia="Times New Roman" w:hAnsi="Cambria"/>
      <w:b/>
      <w:i/>
      <w:sz w:val="24"/>
      <w:szCs w:val="24"/>
    </w:rPr>
  </w:style>
  <w:style w:type="paragraph" w:styleId="Corpsdetexte">
    <w:name w:val="Body Text"/>
    <w:basedOn w:val="Normal"/>
    <w:rsid w:val="0039305C"/>
    <w:pPr>
      <w:spacing w:after="120"/>
    </w:pPr>
  </w:style>
  <w:style w:type="paragraph" w:styleId="Explorateurdedocuments">
    <w:name w:val="Document Map"/>
    <w:basedOn w:val="Normal"/>
    <w:semiHidden/>
    <w:rsid w:val="00557F92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NIV2">
    <w:name w:val="NIV2"/>
    <w:basedOn w:val="Normal"/>
    <w:rsid w:val="00A134E9"/>
    <w:pPr>
      <w:numPr>
        <w:ilvl w:val="1"/>
        <w:numId w:val="2"/>
      </w:numPr>
    </w:pPr>
  </w:style>
  <w:style w:type="character" w:customStyle="1" w:styleId="lang-de">
    <w:name w:val="lang-de"/>
    <w:basedOn w:val="Policepardfaut"/>
    <w:rsid w:val="00004731"/>
  </w:style>
  <w:style w:type="character" w:customStyle="1" w:styleId="apple-converted-space">
    <w:name w:val="apple-converted-space"/>
    <w:basedOn w:val="Policepardfaut"/>
    <w:rsid w:val="00DE3109"/>
  </w:style>
  <w:style w:type="paragraph" w:customStyle="1" w:styleId="Tableau1">
    <w:name w:val="Tableau1"/>
    <w:basedOn w:val="Normal"/>
    <w:rsid w:val="007C73D1"/>
    <w:pPr>
      <w:widowControl w:val="0"/>
      <w:spacing w:before="60" w:after="60"/>
    </w:pPr>
    <w:rPr>
      <w:rFonts w:ascii="Times New Roman" w:hAnsi="Times New Roman"/>
      <w:b/>
      <w:bCs/>
      <w:sz w:val="20"/>
      <w:szCs w:val="20"/>
      <w:lang w:val="en-GB" w:eastAsia="fr-FR" w:bidi="ar-SA"/>
    </w:rPr>
  </w:style>
  <w:style w:type="paragraph" w:customStyle="1" w:styleId="Tableau2">
    <w:name w:val="Tableau2"/>
    <w:basedOn w:val="Tableau1"/>
    <w:rsid w:val="007C73D1"/>
    <w:pPr>
      <w:tabs>
        <w:tab w:val="left" w:pos="214"/>
      </w:tabs>
      <w:ind w:left="284"/>
    </w:pPr>
    <w:rPr>
      <w:b w:val="0"/>
      <w:bCs w:val="0"/>
    </w:rPr>
  </w:style>
  <w:style w:type="paragraph" w:customStyle="1" w:styleId="Tableau3">
    <w:name w:val="Tableau3"/>
    <w:basedOn w:val="Tableau2"/>
    <w:rsid w:val="007C73D1"/>
    <w:pPr>
      <w:ind w:left="567"/>
    </w:pPr>
  </w:style>
  <w:style w:type="character" w:styleId="Marquedecommentaire">
    <w:name w:val="annotation reference"/>
    <w:basedOn w:val="Policepardfaut"/>
    <w:rsid w:val="00452424"/>
    <w:rPr>
      <w:sz w:val="16"/>
      <w:szCs w:val="16"/>
    </w:rPr>
  </w:style>
  <w:style w:type="paragraph" w:styleId="Commentaire">
    <w:name w:val="annotation text"/>
    <w:basedOn w:val="Normal"/>
    <w:link w:val="CommentaireCar"/>
    <w:rsid w:val="00452424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rsid w:val="00452424"/>
    <w:rPr>
      <w:rFonts w:ascii="Trebuchet MS" w:hAnsi="Trebuchet MS"/>
      <w:lang w:eastAsia="en-US" w:bidi="en-US"/>
    </w:rPr>
  </w:style>
  <w:style w:type="paragraph" w:styleId="Objetducommentaire">
    <w:name w:val="annotation subject"/>
    <w:basedOn w:val="Commentaire"/>
    <w:next w:val="Commentaire"/>
    <w:link w:val="ObjetducommentaireCar"/>
    <w:rsid w:val="0045242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rsid w:val="00452424"/>
    <w:rPr>
      <w:rFonts w:ascii="Trebuchet MS" w:hAnsi="Trebuchet MS"/>
      <w:b/>
      <w:bCs/>
      <w:lang w:eastAsia="en-US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header" w:uiPriority="99"/>
    <w:lsdException w:name="caption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Normal">
    <w:name w:val="Normal"/>
    <w:qFormat/>
    <w:rsid w:val="00144061"/>
    <w:pPr>
      <w:jc w:val="both"/>
    </w:pPr>
    <w:rPr>
      <w:rFonts w:ascii="Trebuchet MS" w:hAnsi="Trebuchet MS"/>
      <w:sz w:val="24"/>
      <w:szCs w:val="24"/>
      <w:lang w:eastAsia="en-US" w:bidi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3B4492"/>
    <w:pPr>
      <w:keepNext/>
      <w:numPr>
        <w:numId w:val="3"/>
      </w:numPr>
      <w:spacing w:before="480" w:after="24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qFormat/>
    <w:rsid w:val="00E769E4"/>
    <w:pPr>
      <w:keepNext/>
      <w:numPr>
        <w:ilvl w:val="1"/>
      </w:numPr>
      <w:tabs>
        <w:tab w:val="num" w:pos="576"/>
      </w:tabs>
      <w:spacing w:before="480" w:after="240"/>
      <w:ind w:left="576" w:hanging="576"/>
      <w:outlineLvl w:val="1"/>
    </w:pPr>
    <w:rPr>
      <w:rFonts w:ascii="Arial" w:hAnsi="Arial"/>
      <w:b/>
      <w:bCs/>
      <w:iC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qFormat/>
    <w:rsid w:val="000F0BF3"/>
    <w:pPr>
      <w:keepNext/>
      <w:numPr>
        <w:ilvl w:val="2"/>
        <w:numId w:val="3"/>
      </w:numPr>
      <w:spacing w:before="240" w:after="60"/>
      <w:outlineLvl w:val="2"/>
    </w:pPr>
    <w:rPr>
      <w:rFonts w:ascii="Cambria" w:hAnsi="Cambria" w:cs="Arial"/>
      <w:b/>
      <w:bCs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qFormat/>
    <w:rsid w:val="000F0BF3"/>
    <w:pPr>
      <w:keepNext/>
      <w:numPr>
        <w:ilvl w:val="3"/>
        <w:numId w:val="3"/>
      </w:numPr>
      <w:spacing w:before="240" w:after="60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qFormat/>
    <w:rsid w:val="000F0BF3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link w:val="Titre6Car"/>
    <w:uiPriority w:val="9"/>
    <w:qFormat/>
    <w:rsid w:val="000F0BF3"/>
    <w:pPr>
      <w:numPr>
        <w:ilvl w:val="5"/>
        <w:numId w:val="3"/>
      </w:numPr>
      <w:spacing w:before="240" w:after="60"/>
      <w:outlineLvl w:val="5"/>
    </w:pPr>
    <w:rPr>
      <w:b/>
      <w:bCs/>
      <w:sz w:val="22"/>
      <w:szCs w:val="22"/>
    </w:rPr>
  </w:style>
  <w:style w:type="paragraph" w:styleId="Titre7">
    <w:name w:val="heading 7"/>
    <w:basedOn w:val="Normal"/>
    <w:next w:val="Normal"/>
    <w:link w:val="Titre7Car"/>
    <w:uiPriority w:val="9"/>
    <w:qFormat/>
    <w:rsid w:val="000F0BF3"/>
    <w:pPr>
      <w:numPr>
        <w:ilvl w:val="6"/>
        <w:numId w:val="3"/>
      </w:numPr>
      <w:spacing w:before="240" w:after="60"/>
      <w:outlineLvl w:val="6"/>
    </w:pPr>
  </w:style>
  <w:style w:type="paragraph" w:styleId="Titre8">
    <w:name w:val="heading 8"/>
    <w:basedOn w:val="Normal"/>
    <w:next w:val="Normal"/>
    <w:link w:val="Titre8Car"/>
    <w:uiPriority w:val="9"/>
    <w:qFormat/>
    <w:rsid w:val="000F0BF3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link w:val="Titre9Car"/>
    <w:uiPriority w:val="9"/>
    <w:qFormat/>
    <w:rsid w:val="000F0BF3"/>
    <w:pPr>
      <w:numPr>
        <w:ilvl w:val="8"/>
        <w:numId w:val="3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XPERIENCES-DatesDure">
    <w:name w:val="EXPERIENCES - Dates &amp; Durée"/>
    <w:basedOn w:val="Normal"/>
    <w:rsid w:val="000004F0"/>
    <w:pPr>
      <w:spacing w:before="240"/>
      <w:ind w:left="23"/>
      <w:jc w:val="center"/>
    </w:pPr>
    <w:rPr>
      <w:szCs w:val="20"/>
    </w:rPr>
  </w:style>
  <w:style w:type="numbering" w:customStyle="1" w:styleId="Corp">
    <w:name w:val="Corp"/>
    <w:basedOn w:val="Aucuneliste"/>
    <w:rsid w:val="000004F0"/>
    <w:pPr>
      <w:numPr>
        <w:numId w:val="1"/>
      </w:numPr>
    </w:pPr>
  </w:style>
  <w:style w:type="paragraph" w:styleId="En-tte">
    <w:name w:val="header"/>
    <w:basedOn w:val="Normal"/>
    <w:link w:val="En-tteCar"/>
    <w:uiPriority w:val="99"/>
    <w:rsid w:val="0091040E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91040E"/>
    <w:pPr>
      <w:tabs>
        <w:tab w:val="center" w:pos="4536"/>
        <w:tab w:val="right" w:pos="9072"/>
      </w:tabs>
    </w:pPr>
  </w:style>
  <w:style w:type="paragraph" w:customStyle="1" w:styleId="Style9ptJustifiGauche19cmAvant6pt">
    <w:name w:val="Style 9 pt Justifié Gauche :  19 cm Avant : 6 pt"/>
    <w:basedOn w:val="Normal"/>
    <w:rsid w:val="0091040E"/>
    <w:rPr>
      <w:sz w:val="18"/>
      <w:szCs w:val="20"/>
    </w:rPr>
  </w:style>
  <w:style w:type="paragraph" w:customStyle="1" w:styleId="LETITRE">
    <w:name w:val="LE TITRE"/>
    <w:rsid w:val="0091040E"/>
    <w:pPr>
      <w:spacing w:before="120" w:after="200" w:line="276" w:lineRule="auto"/>
      <w:jc w:val="center"/>
    </w:pPr>
    <w:rPr>
      <w:rFonts w:ascii="Trebuchet MS" w:hAnsi="Trebuchet MS"/>
      <w:b/>
      <w:spacing w:val="60"/>
      <w:sz w:val="50"/>
      <w:szCs w:val="46"/>
    </w:rPr>
  </w:style>
  <w:style w:type="paragraph" w:customStyle="1" w:styleId="LESOUSTITRE">
    <w:name w:val="LE SOUS TITRE"/>
    <w:rsid w:val="0091040E"/>
    <w:pPr>
      <w:spacing w:before="120" w:after="200" w:line="276" w:lineRule="auto"/>
      <w:jc w:val="center"/>
    </w:pPr>
    <w:rPr>
      <w:rFonts w:ascii="Trebuchet MS" w:hAnsi="Trebuchet MS"/>
      <w:bCs/>
      <w:spacing w:val="-20"/>
      <w:w w:val="80"/>
      <w:sz w:val="46"/>
      <w:szCs w:val="46"/>
    </w:rPr>
  </w:style>
  <w:style w:type="character" w:styleId="Numrodepage">
    <w:name w:val="page number"/>
    <w:basedOn w:val="Policepardfaut"/>
    <w:rsid w:val="0091040E"/>
  </w:style>
  <w:style w:type="character" w:styleId="Lienhypertexte">
    <w:name w:val="Hyperlink"/>
    <w:basedOn w:val="Policepardfaut"/>
    <w:uiPriority w:val="99"/>
    <w:rsid w:val="0091040E"/>
    <w:rPr>
      <w:color w:val="0000FF"/>
      <w:u w:val="single"/>
    </w:rPr>
  </w:style>
  <w:style w:type="paragraph" w:styleId="TM2">
    <w:name w:val="toc 2"/>
    <w:basedOn w:val="Normal"/>
    <w:next w:val="Normal"/>
    <w:autoRedefine/>
    <w:uiPriority w:val="39"/>
    <w:rsid w:val="008F771A"/>
    <w:pPr>
      <w:tabs>
        <w:tab w:val="right" w:leader="dot" w:pos="9628"/>
      </w:tabs>
      <w:ind w:left="200"/>
    </w:pPr>
    <w:rPr>
      <w:b/>
      <w:noProof/>
      <w:w w:val="80"/>
    </w:rPr>
  </w:style>
  <w:style w:type="paragraph" w:styleId="TM3">
    <w:name w:val="toc 3"/>
    <w:basedOn w:val="Normal"/>
    <w:next w:val="Normal"/>
    <w:autoRedefine/>
    <w:uiPriority w:val="39"/>
    <w:rsid w:val="008F771A"/>
    <w:pPr>
      <w:tabs>
        <w:tab w:val="left" w:pos="960"/>
        <w:tab w:val="right" w:leader="dot" w:pos="9628"/>
      </w:tabs>
      <w:ind w:left="400"/>
    </w:pPr>
    <w:rPr>
      <w:b/>
      <w:noProof/>
    </w:rPr>
  </w:style>
  <w:style w:type="paragraph" w:styleId="TM4">
    <w:name w:val="toc 4"/>
    <w:basedOn w:val="Normal"/>
    <w:next w:val="Normal"/>
    <w:autoRedefine/>
    <w:semiHidden/>
    <w:rsid w:val="008F771A"/>
    <w:pPr>
      <w:tabs>
        <w:tab w:val="left" w:pos="1200"/>
        <w:tab w:val="right" w:leader="dot" w:pos="9628"/>
      </w:tabs>
      <w:ind w:left="600"/>
    </w:pPr>
    <w:rPr>
      <w:noProof/>
      <w:szCs w:val="20"/>
    </w:rPr>
  </w:style>
  <w:style w:type="paragraph" w:styleId="Textedebulles">
    <w:name w:val="Balloon Text"/>
    <w:basedOn w:val="Normal"/>
    <w:semiHidden/>
    <w:rsid w:val="005333F3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rsid w:val="00703952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TM2Interligne15ligne">
    <w:name w:val="Style TM 2 + Interligne : 15 ligne"/>
    <w:basedOn w:val="TM2"/>
    <w:rsid w:val="00E97E02"/>
    <w:rPr>
      <w:szCs w:val="20"/>
    </w:rPr>
  </w:style>
  <w:style w:type="paragraph" w:styleId="Textebrut">
    <w:name w:val="Plain Text"/>
    <w:basedOn w:val="Normal"/>
    <w:rsid w:val="001D4351"/>
    <w:pPr>
      <w:jc w:val="left"/>
    </w:pPr>
    <w:rPr>
      <w:rFonts w:ascii="Courier New" w:hAnsi="Courier New" w:cs="Courier New"/>
      <w:szCs w:val="20"/>
    </w:rPr>
  </w:style>
  <w:style w:type="paragraph" w:styleId="TM1">
    <w:name w:val="toc 1"/>
    <w:basedOn w:val="Normal"/>
    <w:next w:val="Normal"/>
    <w:autoRedefine/>
    <w:uiPriority w:val="39"/>
    <w:rsid w:val="00B4506D"/>
    <w:pPr>
      <w:tabs>
        <w:tab w:val="left" w:pos="630"/>
        <w:tab w:val="right" w:leader="dot" w:pos="9628"/>
      </w:tabs>
    </w:pPr>
  </w:style>
  <w:style w:type="paragraph" w:styleId="TM5">
    <w:name w:val="toc 5"/>
    <w:basedOn w:val="Normal"/>
    <w:next w:val="Normal"/>
    <w:autoRedefine/>
    <w:semiHidden/>
    <w:rsid w:val="00044FAB"/>
    <w:pPr>
      <w:ind w:left="800"/>
    </w:pPr>
  </w:style>
  <w:style w:type="paragraph" w:customStyle="1" w:styleId="corps">
    <w:name w:val="corps"/>
    <w:basedOn w:val="Normal"/>
    <w:rsid w:val="00321CDE"/>
    <w:pPr>
      <w:spacing w:before="150" w:after="60" w:line="360" w:lineRule="atLeast"/>
      <w:ind w:left="300" w:right="60"/>
    </w:pPr>
    <w:rPr>
      <w:rFonts w:ascii="Arial" w:hAnsi="Arial" w:cs="Arial"/>
      <w:color w:val="000099"/>
      <w:szCs w:val="20"/>
    </w:rPr>
  </w:style>
  <w:style w:type="paragraph" w:styleId="Lgende">
    <w:name w:val="caption"/>
    <w:basedOn w:val="Normal"/>
    <w:next w:val="Normal"/>
    <w:qFormat/>
    <w:rsid w:val="004335B2"/>
    <w:rPr>
      <w:b/>
      <w:bCs/>
      <w:szCs w:val="20"/>
    </w:rPr>
  </w:style>
  <w:style w:type="paragraph" w:styleId="Retraitcorpsdetexte">
    <w:name w:val="Body Text Indent"/>
    <w:basedOn w:val="Normal"/>
    <w:rsid w:val="00CF344B"/>
    <w:pPr>
      <w:ind w:left="290"/>
      <w:jc w:val="left"/>
    </w:pPr>
    <w:rPr>
      <w:rFonts w:ascii="Times New Roman" w:hAnsi="Times New Roman"/>
    </w:rPr>
  </w:style>
  <w:style w:type="character" w:styleId="Lienhypertextesuivivisit">
    <w:name w:val="FollowedHyperlink"/>
    <w:basedOn w:val="Policepardfaut"/>
    <w:rsid w:val="008F671F"/>
    <w:rPr>
      <w:color w:val="800080"/>
      <w:u w:val="single"/>
    </w:rPr>
  </w:style>
  <w:style w:type="paragraph" w:customStyle="1" w:styleId="corps1">
    <w:name w:val="corps 1"/>
    <w:rsid w:val="008E0ABD"/>
    <w:pPr>
      <w:spacing w:before="120" w:after="200" w:line="276" w:lineRule="auto"/>
      <w:ind w:left="340"/>
    </w:pPr>
    <w:rPr>
      <w:rFonts w:ascii="Arial" w:hAnsi="Arial"/>
      <w:sz w:val="22"/>
      <w:szCs w:val="22"/>
    </w:rPr>
  </w:style>
  <w:style w:type="paragraph" w:customStyle="1" w:styleId="corps2">
    <w:name w:val="corps 2"/>
    <w:rsid w:val="00EF0BD1"/>
    <w:pPr>
      <w:spacing w:before="120" w:after="200" w:line="276" w:lineRule="auto"/>
      <w:ind w:left="510"/>
    </w:pPr>
    <w:rPr>
      <w:rFonts w:ascii="Arial" w:hAnsi="Arial"/>
      <w:sz w:val="22"/>
      <w:szCs w:val="22"/>
    </w:rPr>
  </w:style>
  <w:style w:type="character" w:customStyle="1" w:styleId="En-tteCar">
    <w:name w:val="En-tête Car"/>
    <w:basedOn w:val="Policepardfaut"/>
    <w:link w:val="En-tte"/>
    <w:uiPriority w:val="99"/>
    <w:rsid w:val="001011DD"/>
    <w:rPr>
      <w:rFonts w:ascii="Trebuchet MS" w:hAnsi="Trebuchet MS"/>
      <w:szCs w:val="24"/>
    </w:rPr>
  </w:style>
  <w:style w:type="character" w:customStyle="1" w:styleId="PieddepageCar">
    <w:name w:val="Pied de page Car"/>
    <w:basedOn w:val="Policepardfaut"/>
    <w:link w:val="Pieddepage"/>
    <w:uiPriority w:val="99"/>
    <w:rsid w:val="001011DD"/>
    <w:rPr>
      <w:rFonts w:ascii="Trebuchet MS" w:hAnsi="Trebuchet MS"/>
      <w:szCs w:val="24"/>
    </w:rPr>
  </w:style>
  <w:style w:type="paragraph" w:styleId="En-ttedetabledesmatires">
    <w:name w:val="TOC Heading"/>
    <w:basedOn w:val="Titre1"/>
    <w:next w:val="Normal"/>
    <w:uiPriority w:val="39"/>
    <w:qFormat/>
    <w:rsid w:val="000F0BF3"/>
    <w:pPr>
      <w:outlineLvl w:val="9"/>
    </w:pPr>
    <w:rPr>
      <w:rFonts w:cs="Times New Roman"/>
    </w:rPr>
  </w:style>
  <w:style w:type="paragraph" w:styleId="Citation">
    <w:name w:val="Quote"/>
    <w:basedOn w:val="Normal"/>
    <w:next w:val="Normal"/>
    <w:link w:val="CitationCar"/>
    <w:uiPriority w:val="29"/>
    <w:qFormat/>
    <w:rsid w:val="000F0BF3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0F0BF3"/>
    <w:rPr>
      <w:i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3B4492"/>
    <w:rPr>
      <w:rFonts w:ascii="Arial" w:hAnsi="Arial" w:cs="Arial"/>
      <w:b/>
      <w:bCs/>
      <w:kern w:val="32"/>
      <w:sz w:val="32"/>
      <w:szCs w:val="32"/>
      <w:lang w:eastAsia="en-US" w:bidi="en-US"/>
    </w:rPr>
  </w:style>
  <w:style w:type="paragraph" w:styleId="NormalWeb">
    <w:name w:val="Normal (Web)"/>
    <w:basedOn w:val="Normal"/>
    <w:uiPriority w:val="99"/>
    <w:unhideWhenUsed/>
    <w:rsid w:val="00E44A43"/>
    <w:pPr>
      <w:spacing w:before="100" w:beforeAutospacing="1" w:after="100" w:afterAutospacing="1"/>
      <w:jc w:val="left"/>
    </w:pPr>
    <w:rPr>
      <w:rFonts w:ascii="Times New Roman" w:hAnsi="Times New Roman"/>
    </w:rPr>
  </w:style>
  <w:style w:type="paragraph" w:styleId="Paragraphedeliste">
    <w:name w:val="List Paragraph"/>
    <w:basedOn w:val="Normal"/>
    <w:uiPriority w:val="34"/>
    <w:qFormat/>
    <w:rsid w:val="000F0BF3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E769E4"/>
    <w:rPr>
      <w:rFonts w:ascii="Arial" w:hAnsi="Arial"/>
      <w:b/>
      <w:bCs/>
      <w:iCs/>
      <w:sz w:val="28"/>
      <w:szCs w:val="28"/>
      <w:lang w:eastAsia="en-US" w:bidi="en-US"/>
    </w:rPr>
  </w:style>
  <w:style w:type="character" w:customStyle="1" w:styleId="Titre3Car">
    <w:name w:val="Titre 3 Car"/>
    <w:basedOn w:val="Policepardfaut"/>
    <w:link w:val="Titre3"/>
    <w:uiPriority w:val="9"/>
    <w:rsid w:val="000F0BF3"/>
    <w:rPr>
      <w:rFonts w:ascii="Cambria" w:hAnsi="Cambria" w:cs="Arial"/>
      <w:b/>
      <w:bCs/>
      <w:sz w:val="26"/>
      <w:szCs w:val="26"/>
      <w:lang w:eastAsia="en-US" w:bidi="en-US"/>
    </w:rPr>
  </w:style>
  <w:style w:type="character" w:customStyle="1" w:styleId="Titre4Car">
    <w:name w:val="Titre 4 Car"/>
    <w:basedOn w:val="Policepardfaut"/>
    <w:link w:val="Titre4"/>
    <w:uiPriority w:val="9"/>
    <w:rsid w:val="000F0BF3"/>
    <w:rPr>
      <w:rFonts w:ascii="Trebuchet MS" w:hAnsi="Trebuchet MS"/>
      <w:b/>
      <w:bCs/>
      <w:sz w:val="28"/>
      <w:szCs w:val="28"/>
      <w:lang w:eastAsia="en-US" w:bidi="en-US"/>
    </w:rPr>
  </w:style>
  <w:style w:type="character" w:customStyle="1" w:styleId="Titre5Car">
    <w:name w:val="Titre 5 Car"/>
    <w:basedOn w:val="Policepardfaut"/>
    <w:link w:val="Titre5"/>
    <w:uiPriority w:val="9"/>
    <w:rsid w:val="000F0BF3"/>
    <w:rPr>
      <w:rFonts w:ascii="Trebuchet MS" w:hAnsi="Trebuchet MS"/>
      <w:b/>
      <w:bCs/>
      <w:i/>
      <w:iCs/>
      <w:sz w:val="26"/>
      <w:szCs w:val="26"/>
      <w:lang w:eastAsia="en-US" w:bidi="en-US"/>
    </w:rPr>
  </w:style>
  <w:style w:type="character" w:customStyle="1" w:styleId="Titre6Car">
    <w:name w:val="Titre 6 Car"/>
    <w:basedOn w:val="Policepardfaut"/>
    <w:link w:val="Titre6"/>
    <w:uiPriority w:val="9"/>
    <w:rsid w:val="000F0BF3"/>
    <w:rPr>
      <w:rFonts w:ascii="Trebuchet MS" w:hAnsi="Trebuchet MS"/>
      <w:b/>
      <w:bCs/>
      <w:sz w:val="22"/>
      <w:szCs w:val="22"/>
      <w:lang w:eastAsia="en-US" w:bidi="en-US"/>
    </w:rPr>
  </w:style>
  <w:style w:type="character" w:customStyle="1" w:styleId="Titre7Car">
    <w:name w:val="Titre 7 Car"/>
    <w:basedOn w:val="Policepardfaut"/>
    <w:link w:val="Titre7"/>
    <w:uiPriority w:val="9"/>
    <w:rsid w:val="000F0BF3"/>
    <w:rPr>
      <w:rFonts w:ascii="Trebuchet MS" w:hAnsi="Trebuchet MS"/>
      <w:sz w:val="24"/>
      <w:szCs w:val="24"/>
      <w:lang w:eastAsia="en-US" w:bidi="en-US"/>
    </w:rPr>
  </w:style>
  <w:style w:type="character" w:customStyle="1" w:styleId="Titre8Car">
    <w:name w:val="Titre 8 Car"/>
    <w:basedOn w:val="Policepardfaut"/>
    <w:link w:val="Titre8"/>
    <w:uiPriority w:val="9"/>
    <w:rsid w:val="000F0BF3"/>
    <w:rPr>
      <w:rFonts w:ascii="Trebuchet MS" w:hAnsi="Trebuchet MS"/>
      <w:i/>
      <w:iCs/>
      <w:sz w:val="24"/>
      <w:szCs w:val="24"/>
      <w:lang w:eastAsia="en-US" w:bidi="en-US"/>
    </w:rPr>
  </w:style>
  <w:style w:type="character" w:customStyle="1" w:styleId="Titre9Car">
    <w:name w:val="Titre 9 Car"/>
    <w:basedOn w:val="Policepardfaut"/>
    <w:link w:val="Titre9"/>
    <w:uiPriority w:val="9"/>
    <w:rsid w:val="000F0BF3"/>
    <w:rPr>
      <w:rFonts w:ascii="Cambria" w:hAnsi="Cambria"/>
      <w:sz w:val="22"/>
      <w:szCs w:val="22"/>
      <w:lang w:eastAsia="en-US" w:bidi="en-US"/>
    </w:rPr>
  </w:style>
  <w:style w:type="paragraph" w:styleId="Titre">
    <w:name w:val="Title"/>
    <w:basedOn w:val="Normal"/>
    <w:next w:val="Normal"/>
    <w:link w:val="TitreCar"/>
    <w:uiPriority w:val="10"/>
    <w:qFormat/>
    <w:rsid w:val="000F0BF3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reCar">
    <w:name w:val="Titre Car"/>
    <w:basedOn w:val="Policepardfaut"/>
    <w:link w:val="Titre"/>
    <w:uiPriority w:val="10"/>
    <w:rsid w:val="000F0BF3"/>
    <w:rPr>
      <w:rFonts w:ascii="Cambria" w:eastAsia="Times New Roman" w:hAnsi="Cambria"/>
      <w:b/>
      <w:bCs/>
      <w:kern w:val="28"/>
      <w:sz w:val="32"/>
      <w:szCs w:val="3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F0BF3"/>
    <w:pPr>
      <w:spacing w:after="60"/>
      <w:jc w:val="center"/>
      <w:outlineLvl w:val="1"/>
    </w:pPr>
    <w:rPr>
      <w:rFonts w:ascii="Cambria" w:hAnsi="Cambria"/>
    </w:rPr>
  </w:style>
  <w:style w:type="character" w:customStyle="1" w:styleId="Sous-titreCar">
    <w:name w:val="Sous-titre Car"/>
    <w:basedOn w:val="Policepardfaut"/>
    <w:link w:val="Sous-titre"/>
    <w:uiPriority w:val="11"/>
    <w:rsid w:val="000F0BF3"/>
    <w:rPr>
      <w:rFonts w:ascii="Cambria" w:eastAsia="Times New Roman" w:hAnsi="Cambria"/>
      <w:sz w:val="24"/>
      <w:szCs w:val="24"/>
    </w:rPr>
  </w:style>
  <w:style w:type="character" w:styleId="lev">
    <w:name w:val="Strong"/>
    <w:basedOn w:val="Policepardfaut"/>
    <w:uiPriority w:val="22"/>
    <w:qFormat/>
    <w:rsid w:val="000F0BF3"/>
    <w:rPr>
      <w:b/>
      <w:bCs/>
    </w:rPr>
  </w:style>
  <w:style w:type="character" w:styleId="Accentuation">
    <w:name w:val="Emphasis"/>
    <w:basedOn w:val="Policepardfaut"/>
    <w:uiPriority w:val="20"/>
    <w:qFormat/>
    <w:rsid w:val="000F0BF3"/>
    <w:rPr>
      <w:rFonts w:ascii="Calibri" w:hAnsi="Calibri"/>
      <w:b/>
      <w:i/>
      <w:iCs/>
    </w:rPr>
  </w:style>
  <w:style w:type="paragraph" w:styleId="Sansinterligne">
    <w:name w:val="No Spacing"/>
    <w:basedOn w:val="Normal"/>
    <w:uiPriority w:val="1"/>
    <w:qFormat/>
    <w:rsid w:val="000F0BF3"/>
    <w:rPr>
      <w:szCs w:val="32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F0BF3"/>
    <w:pPr>
      <w:ind w:left="720" w:right="720"/>
    </w:pPr>
    <w:rPr>
      <w:b/>
      <w:i/>
      <w:szCs w:val="2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F0BF3"/>
    <w:rPr>
      <w:b/>
      <w:i/>
      <w:sz w:val="24"/>
    </w:rPr>
  </w:style>
  <w:style w:type="character" w:styleId="Emphaseple">
    <w:name w:val="Subtle Emphasis"/>
    <w:uiPriority w:val="19"/>
    <w:qFormat/>
    <w:rsid w:val="000F0BF3"/>
    <w:rPr>
      <w:i/>
      <w:color w:val="5A5A5A"/>
    </w:rPr>
  </w:style>
  <w:style w:type="character" w:styleId="Emphaseintense">
    <w:name w:val="Intense Emphasis"/>
    <w:basedOn w:val="Policepardfaut"/>
    <w:uiPriority w:val="21"/>
    <w:qFormat/>
    <w:rsid w:val="000F0BF3"/>
    <w:rPr>
      <w:b/>
      <w:i/>
      <w:sz w:val="24"/>
      <w:szCs w:val="24"/>
      <w:u w:val="single"/>
    </w:rPr>
  </w:style>
  <w:style w:type="character" w:styleId="Rfrenceple">
    <w:name w:val="Subtle Reference"/>
    <w:basedOn w:val="Policepardfaut"/>
    <w:uiPriority w:val="31"/>
    <w:qFormat/>
    <w:rsid w:val="000F0BF3"/>
    <w:rPr>
      <w:sz w:val="24"/>
      <w:szCs w:val="24"/>
      <w:u w:val="single"/>
    </w:rPr>
  </w:style>
  <w:style w:type="character" w:styleId="Rfrenceintense">
    <w:name w:val="Intense Reference"/>
    <w:basedOn w:val="Policepardfaut"/>
    <w:uiPriority w:val="32"/>
    <w:qFormat/>
    <w:rsid w:val="000F0BF3"/>
    <w:rPr>
      <w:b/>
      <w:sz w:val="24"/>
      <w:u w:val="single"/>
    </w:rPr>
  </w:style>
  <w:style w:type="character" w:styleId="Titredulivre">
    <w:name w:val="Book Title"/>
    <w:basedOn w:val="Policepardfaut"/>
    <w:uiPriority w:val="33"/>
    <w:qFormat/>
    <w:rsid w:val="000F0BF3"/>
    <w:rPr>
      <w:rFonts w:ascii="Cambria" w:eastAsia="Times New Roman" w:hAnsi="Cambria"/>
      <w:b/>
      <w:i/>
      <w:sz w:val="24"/>
      <w:szCs w:val="24"/>
    </w:rPr>
  </w:style>
  <w:style w:type="paragraph" w:styleId="Corpsdetexte">
    <w:name w:val="Body Text"/>
    <w:basedOn w:val="Normal"/>
    <w:rsid w:val="0039305C"/>
    <w:pPr>
      <w:spacing w:after="120"/>
    </w:pPr>
  </w:style>
  <w:style w:type="paragraph" w:styleId="Explorateurdedocuments">
    <w:name w:val="Document Map"/>
    <w:basedOn w:val="Normal"/>
    <w:semiHidden/>
    <w:rsid w:val="00557F92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NIV2">
    <w:name w:val="NIV2"/>
    <w:basedOn w:val="Normal"/>
    <w:rsid w:val="00A134E9"/>
    <w:pPr>
      <w:numPr>
        <w:ilvl w:val="1"/>
        <w:numId w:val="2"/>
      </w:numPr>
    </w:pPr>
  </w:style>
  <w:style w:type="character" w:customStyle="1" w:styleId="lang-de">
    <w:name w:val="lang-de"/>
    <w:basedOn w:val="Policepardfaut"/>
    <w:rsid w:val="00004731"/>
  </w:style>
  <w:style w:type="character" w:customStyle="1" w:styleId="apple-converted-space">
    <w:name w:val="apple-converted-space"/>
    <w:basedOn w:val="Policepardfaut"/>
    <w:rsid w:val="00DE3109"/>
  </w:style>
  <w:style w:type="paragraph" w:customStyle="1" w:styleId="Tableau1">
    <w:name w:val="Tableau1"/>
    <w:basedOn w:val="Normal"/>
    <w:rsid w:val="007C73D1"/>
    <w:pPr>
      <w:widowControl w:val="0"/>
      <w:spacing w:before="60" w:after="60"/>
    </w:pPr>
    <w:rPr>
      <w:rFonts w:ascii="Times New Roman" w:hAnsi="Times New Roman"/>
      <w:b/>
      <w:bCs/>
      <w:sz w:val="20"/>
      <w:szCs w:val="20"/>
      <w:lang w:val="en-GB" w:eastAsia="fr-FR" w:bidi="ar-SA"/>
    </w:rPr>
  </w:style>
  <w:style w:type="paragraph" w:customStyle="1" w:styleId="Tableau2">
    <w:name w:val="Tableau2"/>
    <w:basedOn w:val="Tableau1"/>
    <w:rsid w:val="007C73D1"/>
    <w:pPr>
      <w:tabs>
        <w:tab w:val="left" w:pos="214"/>
      </w:tabs>
      <w:ind w:left="284"/>
    </w:pPr>
    <w:rPr>
      <w:b w:val="0"/>
      <w:bCs w:val="0"/>
    </w:rPr>
  </w:style>
  <w:style w:type="paragraph" w:customStyle="1" w:styleId="Tableau3">
    <w:name w:val="Tableau3"/>
    <w:basedOn w:val="Tableau2"/>
    <w:rsid w:val="007C73D1"/>
    <w:pPr>
      <w:ind w:left="567"/>
    </w:pPr>
  </w:style>
  <w:style w:type="character" w:styleId="Marquedecommentaire">
    <w:name w:val="annotation reference"/>
    <w:basedOn w:val="Policepardfaut"/>
    <w:rsid w:val="00452424"/>
    <w:rPr>
      <w:sz w:val="16"/>
      <w:szCs w:val="16"/>
    </w:rPr>
  </w:style>
  <w:style w:type="paragraph" w:styleId="Commentaire">
    <w:name w:val="annotation text"/>
    <w:basedOn w:val="Normal"/>
    <w:link w:val="CommentaireCar"/>
    <w:rsid w:val="00452424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rsid w:val="00452424"/>
    <w:rPr>
      <w:rFonts w:ascii="Trebuchet MS" w:hAnsi="Trebuchet MS"/>
      <w:lang w:eastAsia="en-US" w:bidi="en-US"/>
    </w:rPr>
  </w:style>
  <w:style w:type="paragraph" w:styleId="Objetducommentaire">
    <w:name w:val="annotation subject"/>
    <w:basedOn w:val="Commentaire"/>
    <w:next w:val="Commentaire"/>
    <w:link w:val="ObjetducommentaireCar"/>
    <w:rsid w:val="0045242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rsid w:val="00452424"/>
    <w:rPr>
      <w:rFonts w:ascii="Trebuchet MS" w:hAnsi="Trebuchet MS"/>
      <w:b/>
      <w:bCs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51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3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5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5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35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2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8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1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6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1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35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0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2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8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8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5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5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5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8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3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1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6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3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37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9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9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9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0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1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6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6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0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7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0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7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4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93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74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9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4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\\matis-group.corp\rootdfs\ww\be\EPR\EPR4_Logiciel\ARM\AFB_RADOME_draft.docx" TargetMode="External"/><Relationship Id="rId18" Type="http://schemas.openxmlformats.org/officeDocument/2006/relationships/image" Target="http://img.phonandroid.com/2013/11/smartphone-samsung-tizen-date-de-sortie.jpg" TargetMode="External"/><Relationship Id="rId26" Type="http://schemas.openxmlformats.org/officeDocument/2006/relationships/image" Target="media/image11.jpeg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34" Type="http://schemas.openxmlformats.org/officeDocument/2006/relationships/image" Target="media/image19.jpe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jpeg"/><Relationship Id="rId25" Type="http://schemas.openxmlformats.org/officeDocument/2006/relationships/image" Target="media/image10.jpeg"/><Relationship Id="rId33" Type="http://schemas.openxmlformats.org/officeDocument/2006/relationships/image" Target="media/image18.jpeg"/><Relationship Id="rId38" Type="http://schemas.openxmlformats.org/officeDocument/2006/relationships/image" Target="media/image23.jpeg"/><Relationship Id="rId2" Type="http://schemas.openxmlformats.org/officeDocument/2006/relationships/numbering" Target="numbering.xml"/><Relationship Id="rId16" Type="http://schemas.openxmlformats.org/officeDocument/2006/relationships/image" Target="http://content.hwigroup.net/images/products/xl/164755/samsung_ativ_smart_pc_pro_xe700t1ca02nl.jpg" TargetMode="External"/><Relationship Id="rId20" Type="http://schemas.openxmlformats.org/officeDocument/2006/relationships/image" Target="http://i-cms.journaldunet.com/image_cms/original/1610939-marche-des-pc-2013-les-ventes-par-constructeur.jpg" TargetMode="External"/><Relationship Id="rId29" Type="http://schemas.openxmlformats.org/officeDocument/2006/relationships/image" Target="media/image14.jpeg"/><Relationship Id="rId41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jpeg"/><Relationship Id="rId37" Type="http://schemas.openxmlformats.org/officeDocument/2006/relationships/image" Target="media/image22.png"/><Relationship Id="rId40" Type="http://schemas.openxmlformats.org/officeDocument/2006/relationships/header" Target="header4.xm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image" Target="http://www.alten.fr/wp-content/uploads/2013/10/push_3.jpg" TargetMode="External"/><Relationship Id="rId28" Type="http://schemas.openxmlformats.org/officeDocument/2006/relationships/image" Target="media/image13.jpeg"/><Relationship Id="rId36" Type="http://schemas.openxmlformats.org/officeDocument/2006/relationships/image" Target="media/image21.jpeg"/><Relationship Id="rId10" Type="http://schemas.openxmlformats.org/officeDocument/2006/relationships/footer" Target="footer1.xml"/><Relationship Id="rId19" Type="http://schemas.openxmlformats.org/officeDocument/2006/relationships/image" Target="media/image6.jpeg"/><Relationship Id="rId31" Type="http://schemas.openxmlformats.org/officeDocument/2006/relationships/image" Target="media/image16.jpe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yperlink" Target="file:///\\matis-group.corp\rootdfs\ww\be\EPR\EPR4_Logiciel\ARM\AFT_RADOME_draft.docx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jpeg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jpeg"/><Relationship Id="rId2" Type="http://schemas.openxmlformats.org/officeDocument/2006/relationships/hyperlink" Target="http://www.matis.fr" TargetMode="External"/><Relationship Id="rId1" Type="http://schemas.openxmlformats.org/officeDocument/2006/relationships/hyperlink" Target="http://www.matis.fr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matis.fr" TargetMode="External"/><Relationship Id="rId2" Type="http://schemas.openxmlformats.org/officeDocument/2006/relationships/hyperlink" Target="http://www.matis.fr" TargetMode="External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\Documents\Travail\Matis%20Technologies\Projet%20Dassault-SVE%20(Externalis&#233;)\Normes%20-%20CDC\CDC%20Matis%20Technologies\Mod&#232;le%20CDC%20Matis%20Technologies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A63566-998D-4127-A380-0055D28472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Modèle CDC Matis Technologies.dot</Template>
  <TotalTime>15945</TotalTime>
  <Pages>27</Pages>
  <Words>2967</Words>
  <Characters>17125</Characters>
  <Application>Microsoft Office Word</Application>
  <DocSecurity>0</DocSecurity>
  <Lines>142</Lines>
  <Paragraphs>40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Proposition Technique &amp; Commerciale</vt:lpstr>
    </vt:vector>
  </TitlesOfParts>
  <Company>Hewlett-Packard Company</Company>
  <LinksUpToDate>false</LinksUpToDate>
  <CharactersWithSpaces>20052</CharactersWithSpaces>
  <SharedDoc>false</SharedDoc>
  <HLinks>
    <vt:vector size="48" baseType="variant">
      <vt:variant>
        <vt:i4>1114162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_Toc323301262</vt:lpwstr>
      </vt:variant>
      <vt:variant>
        <vt:i4>1114162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_Toc323301261</vt:lpwstr>
      </vt:variant>
      <vt:variant>
        <vt:i4>1114162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_Toc323301260</vt:lpwstr>
      </vt:variant>
      <vt:variant>
        <vt:i4>1179698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_Toc323301259</vt:lpwstr>
      </vt:variant>
      <vt:variant>
        <vt:i4>1179698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_Toc323301258</vt:lpwstr>
      </vt:variant>
      <vt:variant>
        <vt:i4>1179698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_Toc323301257</vt:lpwstr>
      </vt:variant>
      <vt:variant>
        <vt:i4>524292</vt:i4>
      </vt:variant>
      <vt:variant>
        <vt:i4>3</vt:i4>
      </vt:variant>
      <vt:variant>
        <vt:i4>0</vt:i4>
      </vt:variant>
      <vt:variant>
        <vt:i4>5</vt:i4>
      </vt:variant>
      <vt:variant>
        <vt:lpwstr>http://www.matis.fr/</vt:lpwstr>
      </vt:variant>
      <vt:variant>
        <vt:lpwstr/>
      </vt:variant>
      <vt:variant>
        <vt:i4>524292</vt:i4>
      </vt:variant>
      <vt:variant>
        <vt:i4>0</vt:i4>
      </vt:variant>
      <vt:variant>
        <vt:i4>0</vt:i4>
      </vt:variant>
      <vt:variant>
        <vt:i4>5</vt:i4>
      </vt:variant>
      <vt:variant>
        <vt:lpwstr>http://www.matis.fr/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Proposition Technique &amp; Commerciale</dc:title>
  <dc:creator>Alex Villard</dc:creator>
  <cp:lastModifiedBy>EPR_Consultant05</cp:lastModifiedBy>
  <cp:revision>43</cp:revision>
  <cp:lastPrinted>2014-03-18T14:51:00Z</cp:lastPrinted>
  <dcterms:created xsi:type="dcterms:W3CDTF">2014-04-09T10:17:00Z</dcterms:created>
  <dcterms:modified xsi:type="dcterms:W3CDTF">2014-04-22T15:23:00Z</dcterms:modified>
</cp:coreProperties>
</file>